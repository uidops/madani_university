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F4D7D" w14:textId="77777777" w:rsidR="00B04193" w:rsidRPr="0069726E" w:rsidRDefault="00B04193" w:rsidP="00B04193">
      <w:pPr>
        <w:pStyle w:val="Heading1"/>
        <w:bidi/>
        <w:spacing w:line="360" w:lineRule="auto"/>
        <w:rPr>
          <w:sz w:val="26"/>
          <w:szCs w:val="26"/>
          <w:rtl/>
        </w:rPr>
      </w:pPr>
      <w:r w:rsidRPr="0069726E">
        <w:rPr>
          <w:rFonts w:hint="cs"/>
          <w:sz w:val="26"/>
          <w:szCs w:val="26"/>
          <w:rtl/>
        </w:rPr>
        <w:t>بسمه تعالی</w:t>
      </w:r>
    </w:p>
    <w:p w14:paraId="31AC6989" w14:textId="6A0631A2" w:rsidR="00D31ACD" w:rsidRDefault="000A6FFA" w:rsidP="00B04193">
      <w:pPr>
        <w:pStyle w:val="Heading1"/>
        <w:bidi/>
        <w:spacing w:line="360" w:lineRule="auto"/>
        <w:rPr>
          <w:sz w:val="32"/>
          <w:szCs w:val="32"/>
          <w:rtl/>
        </w:rPr>
      </w:pPr>
      <w:r>
        <w:rPr>
          <w:sz w:val="32"/>
          <w:szCs w:val="32"/>
        </w:rPr>
        <w:softHyphen/>
      </w:r>
    </w:p>
    <w:p w14:paraId="3E597E4B" w14:textId="77777777" w:rsidR="00B04193" w:rsidRPr="00B04193" w:rsidRDefault="00B04193" w:rsidP="00B04193">
      <w:pPr>
        <w:bidi/>
        <w:rPr>
          <w:rtl/>
          <w:lang w:bidi="fa-IR"/>
        </w:rPr>
      </w:pPr>
    </w:p>
    <w:p w14:paraId="0A4ECEB4" w14:textId="3DF94349" w:rsidR="00B04193" w:rsidRPr="00EB0FD3" w:rsidRDefault="00B04193" w:rsidP="00B04193">
      <w:pPr>
        <w:bidi/>
        <w:jc w:val="center"/>
        <w:rPr>
          <w:sz w:val="32"/>
          <w:szCs w:val="32"/>
          <w:rtl/>
          <w:lang w:bidi="fa-IR"/>
        </w:rPr>
      </w:pPr>
      <w:r w:rsidRPr="00EB0FD3">
        <w:rPr>
          <w:rFonts w:cs="B Nazanin" w:hint="cs"/>
          <w:sz w:val="32"/>
          <w:szCs w:val="32"/>
          <w:rtl/>
          <w:lang w:bidi="fa-IR"/>
        </w:rPr>
        <w:t>گزارش‌کار</w:t>
      </w:r>
      <w:r w:rsidRPr="00EB0FD3">
        <w:rPr>
          <w:rFonts w:hint="cs"/>
          <w:sz w:val="32"/>
          <w:szCs w:val="32"/>
          <w:rtl/>
          <w:lang w:bidi="fa-IR"/>
        </w:rPr>
        <w:t xml:space="preserve"> </w:t>
      </w:r>
      <w:r w:rsidR="00D16F19" w:rsidRPr="00EB0FD3">
        <w:rPr>
          <w:rFonts w:cs="B Nazanin" w:hint="cs"/>
          <w:sz w:val="32"/>
          <w:szCs w:val="32"/>
          <w:rtl/>
          <w:lang w:bidi="fa-IR"/>
        </w:rPr>
        <w:t>هوش مصنوعی</w:t>
      </w:r>
    </w:p>
    <w:p w14:paraId="0C5C7F80" w14:textId="77777777" w:rsidR="00D31ACD" w:rsidRDefault="00D31ACD" w:rsidP="00D31ACD">
      <w:pPr>
        <w:pStyle w:val="Heading1"/>
        <w:bidi/>
        <w:spacing w:line="360" w:lineRule="auto"/>
        <w:jc w:val="left"/>
        <w:rPr>
          <w:sz w:val="32"/>
          <w:szCs w:val="32"/>
          <w:rtl/>
        </w:rPr>
      </w:pPr>
    </w:p>
    <w:p w14:paraId="5393F624" w14:textId="61D1113A" w:rsidR="00991F40" w:rsidRPr="00300E59" w:rsidRDefault="00102DDE" w:rsidP="000A6FFA">
      <w:pPr>
        <w:pStyle w:val="Heading1"/>
        <w:bidi/>
        <w:spacing w:line="360" w:lineRule="auto"/>
        <w:rPr>
          <w:sz w:val="72"/>
          <w:szCs w:val="72"/>
        </w:rPr>
      </w:pPr>
      <w:r>
        <w:rPr>
          <w:sz w:val="72"/>
          <w:szCs w:val="72"/>
        </w:rPr>
        <w:t>Numerical Puzzle</w:t>
      </w:r>
    </w:p>
    <w:p w14:paraId="6E569619" w14:textId="77777777" w:rsidR="00852298" w:rsidRPr="00852298" w:rsidRDefault="00852298" w:rsidP="00852298">
      <w:pPr>
        <w:bidi/>
        <w:rPr>
          <w:lang w:bidi="fa-IR"/>
        </w:rPr>
      </w:pPr>
    </w:p>
    <w:p w14:paraId="0AC920D1" w14:textId="77777777" w:rsidR="0018048F" w:rsidRPr="00B04193" w:rsidRDefault="00B04193" w:rsidP="0018048F">
      <w:pPr>
        <w:bidi/>
        <w:spacing w:after="0" w:line="240" w:lineRule="auto"/>
        <w:jc w:val="center"/>
        <w:rPr>
          <w:rFonts w:cs="B Nazanin"/>
          <w:sz w:val="36"/>
          <w:szCs w:val="36"/>
          <w:rtl/>
          <w:lang w:bidi="fa-IR"/>
        </w:rPr>
      </w:pPr>
      <w:r w:rsidRPr="00B04193">
        <w:rPr>
          <w:rFonts w:cs="B Nazanin" w:hint="cs"/>
          <w:sz w:val="36"/>
          <w:szCs w:val="36"/>
          <w:rtl/>
          <w:lang w:bidi="fa-IR"/>
        </w:rPr>
        <w:t>استاد</w:t>
      </w:r>
    </w:p>
    <w:p w14:paraId="60FC9C69" w14:textId="106F5DE5" w:rsidR="0018048F" w:rsidRDefault="002C6A3F" w:rsidP="00B04193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آقای </w:t>
      </w:r>
      <w:r w:rsidR="000A6FFA">
        <w:rPr>
          <w:rFonts w:cs="B Nazanin" w:hint="cs"/>
          <w:b/>
          <w:bCs/>
          <w:sz w:val="40"/>
          <w:szCs w:val="40"/>
          <w:rtl/>
          <w:lang w:bidi="fa-IR"/>
        </w:rPr>
        <w:t xml:space="preserve">دکتر </w:t>
      </w:r>
      <w:r w:rsidR="00D16F19">
        <w:rPr>
          <w:rFonts w:cs="B Nazanin" w:hint="cs"/>
          <w:b/>
          <w:bCs/>
          <w:sz w:val="40"/>
          <w:szCs w:val="40"/>
          <w:rtl/>
          <w:lang w:bidi="fa-IR"/>
        </w:rPr>
        <w:t>قویدل</w:t>
      </w:r>
    </w:p>
    <w:p w14:paraId="5609419C" w14:textId="77777777" w:rsidR="00300E59" w:rsidRDefault="00300E59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169FE92E" w14:textId="77777777" w:rsidR="00F54F36" w:rsidRPr="00300E59" w:rsidRDefault="00F54F36" w:rsidP="00F54F36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lang w:bidi="fa-IR"/>
        </w:rPr>
      </w:pPr>
    </w:p>
    <w:p w14:paraId="3C26D2DE" w14:textId="77777777" w:rsidR="002730D6" w:rsidRPr="002730D6" w:rsidRDefault="002730D6" w:rsidP="002730D6">
      <w:pPr>
        <w:bidi/>
        <w:spacing w:after="0" w:line="240" w:lineRule="auto"/>
        <w:jc w:val="center"/>
        <w:rPr>
          <w:rFonts w:cs="B Nazanin"/>
          <w:rtl/>
          <w:lang w:bidi="fa-IR"/>
        </w:rPr>
      </w:pPr>
    </w:p>
    <w:p w14:paraId="18B8F7CC" w14:textId="365FE32F" w:rsidR="002C6A3F" w:rsidRPr="00F54F36" w:rsidRDefault="0018048F" w:rsidP="00102DDE">
      <w:pPr>
        <w:bidi/>
        <w:spacing w:after="0" w:line="240" w:lineRule="auto"/>
        <w:jc w:val="center"/>
        <w:rPr>
          <w:rFonts w:cs="Cambria"/>
          <w:sz w:val="36"/>
          <w:szCs w:val="36"/>
          <w:lang w:bidi="fa-IR"/>
        </w:rPr>
      </w:pPr>
      <w:r w:rsidRPr="00300E59">
        <w:rPr>
          <w:rFonts w:cs="B Nazanin" w:hint="cs"/>
          <w:sz w:val="36"/>
          <w:szCs w:val="36"/>
          <w:rtl/>
          <w:lang w:bidi="fa-IR"/>
        </w:rPr>
        <w:t>ن</w:t>
      </w:r>
      <w:r w:rsidR="00300E59" w:rsidRPr="00300E59">
        <w:rPr>
          <w:rFonts w:cs="B Nazanin" w:hint="cs"/>
          <w:sz w:val="36"/>
          <w:szCs w:val="36"/>
          <w:rtl/>
          <w:lang w:bidi="fa-IR"/>
        </w:rPr>
        <w:t>ویسندگان</w:t>
      </w:r>
    </w:p>
    <w:p w14:paraId="53CB5C96" w14:textId="53D0D4B5" w:rsidR="00300E59" w:rsidRPr="00300E59" w:rsidRDefault="00B41B5F" w:rsidP="00300E59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جواد باجلان</w:t>
      </w:r>
    </w:p>
    <w:p w14:paraId="3BABCCC5" w14:textId="1EF6BD04" w:rsidR="00300E59" w:rsidRDefault="00300E59" w:rsidP="004D7B13">
      <w:pPr>
        <w:bidi/>
        <w:spacing w:after="0" w:line="240" w:lineRule="auto"/>
        <w:rPr>
          <w:rFonts w:cs="B Nazanin"/>
          <w:b/>
          <w:bCs/>
          <w:sz w:val="36"/>
          <w:szCs w:val="36"/>
          <w:rtl/>
          <w:lang w:bidi="fa-IR"/>
        </w:rPr>
      </w:pPr>
    </w:p>
    <w:p w14:paraId="48DB7915" w14:textId="77777777" w:rsidR="00300E59" w:rsidRDefault="00300E59" w:rsidP="00300E59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6F58006B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277A361E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03B500BA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0A1115A5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35FBC2F7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37931455" w14:textId="77777777" w:rsidR="000A6FFA" w:rsidRDefault="000A6FFA" w:rsidP="002C6A3F">
      <w:pPr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12C36C51" w14:textId="77777777" w:rsidR="00692DB3" w:rsidRDefault="00692DB3" w:rsidP="002C6A3F">
      <w:pPr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39FF6FC3" w14:textId="77777777" w:rsidR="00692DB3" w:rsidRDefault="00692DB3" w:rsidP="002C6A3F">
      <w:pPr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152FA2DB" w14:textId="77777777" w:rsidR="005476DB" w:rsidRDefault="005476DB" w:rsidP="002C6A3F">
      <w:pPr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6722BC11" w14:textId="77777777" w:rsidR="005476DB" w:rsidRDefault="005476DB" w:rsidP="002C6A3F">
      <w:pPr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20EB7ACD" w14:textId="77777777" w:rsidR="005476DB" w:rsidRDefault="005476DB" w:rsidP="002C6A3F">
      <w:pPr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26C0FA77" w14:textId="77777777" w:rsidR="00150522" w:rsidRPr="00300E59" w:rsidRDefault="00150522" w:rsidP="00150522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545566EB" w14:textId="77777777" w:rsidR="002730D6" w:rsidRPr="002730D6" w:rsidRDefault="002730D6" w:rsidP="002730D6">
      <w:pPr>
        <w:bidi/>
        <w:spacing w:after="0" w:line="240" w:lineRule="auto"/>
        <w:jc w:val="center"/>
        <w:rPr>
          <w:rFonts w:cs="B Nazanin"/>
          <w:rtl/>
          <w:lang w:bidi="fa-IR"/>
        </w:rPr>
      </w:pPr>
    </w:p>
    <w:p w14:paraId="6B5A2E58" w14:textId="2F0DCE0E" w:rsidR="0018048F" w:rsidRPr="00300E59" w:rsidRDefault="000A6FFA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دانشگاه شهید مدنی آذربایجان</w:t>
      </w:r>
    </w:p>
    <w:p w14:paraId="7DB0D229" w14:textId="42EF5B62" w:rsidR="00150522" w:rsidRDefault="002C6A3F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زمستان</w:t>
      </w:r>
      <w:r w:rsidR="000A6FFA">
        <w:rPr>
          <w:rFonts w:cs="B Nazanin" w:hint="cs"/>
          <w:b/>
          <w:bCs/>
          <w:sz w:val="40"/>
          <w:szCs w:val="40"/>
          <w:rtl/>
          <w:lang w:bidi="fa-IR"/>
        </w:rPr>
        <w:t xml:space="preserve"> </w:t>
      </w:r>
      <w:r w:rsidR="000A6FFA">
        <w:rPr>
          <w:rFonts w:cs="B Nazanin"/>
          <w:b/>
          <w:bCs/>
          <w:sz w:val="40"/>
          <w:szCs w:val="40"/>
          <w:lang w:bidi="fa-IR"/>
        </w:rPr>
        <w:t>1403</w:t>
      </w:r>
    </w:p>
    <w:p w14:paraId="17290BAB" w14:textId="77777777" w:rsidR="00EC7F63" w:rsidRDefault="00EC7F63" w:rsidP="00150522">
      <w:pPr>
        <w:bidi/>
        <w:spacing w:after="0" w:line="240" w:lineRule="auto"/>
        <w:rPr>
          <w:lang w:bidi="fa-IR"/>
        </w:rPr>
      </w:pPr>
    </w:p>
    <w:p w14:paraId="2541FAF5" w14:textId="41B6A6C8" w:rsidR="000A6FFA" w:rsidRDefault="00CC1435" w:rsidP="00EC7F63">
      <w:pPr>
        <w:bidi/>
        <w:spacing w:after="0" w:line="240" w:lineRule="auto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lastRenderedPageBreak/>
        <w:t>هدف</w:t>
      </w:r>
    </w:p>
    <w:p w14:paraId="44A19115" w14:textId="1099D8C1" w:rsidR="004B2AC4" w:rsidRDefault="00127171" w:rsidP="00D01AAD">
      <w:pPr>
        <w:bidi/>
        <w:spacing w:after="0" w:line="240" w:lineRule="auto"/>
        <w:rPr>
          <w:rStyle w:val="Heading2Char"/>
          <w:rFonts w:ascii="Cambria" w:eastAsia="Calibri" w:hAnsi="Cambria" w:cs="B Nazanin"/>
          <w:sz w:val="28"/>
          <w:szCs w:val="28"/>
          <w:lang w:bidi="fa-IR"/>
        </w:rPr>
      </w:pPr>
      <w:r>
        <w:rPr>
          <w:rStyle w:val="Heading2Char"/>
          <w:rFonts w:ascii="B Nazanin" w:eastAsia="Calibri" w:hAnsi="B Nazanin" w:cs="B Nazanin" w:hint="cs"/>
          <w:sz w:val="28"/>
          <w:szCs w:val="28"/>
          <w:rtl/>
          <w:lang w:bidi="fa-IR"/>
        </w:rPr>
        <w:t xml:space="preserve">یافتن ماتریسی از روی ماتریس </w:t>
      </w:r>
      <w:r w:rsidR="00D01AAD">
        <w:rPr>
          <w:rStyle w:val="Heading2Char"/>
          <w:rFonts w:ascii="B Nazanin" w:eastAsia="Calibri" w:hAnsi="B Nazanin" w:cs="B Nazanin"/>
          <w:sz w:val="28"/>
          <w:szCs w:val="28"/>
          <w:lang w:bidi="fa-IR"/>
        </w:rPr>
        <w:t xml:space="preserve"> </w:t>
      </w:r>
      <w:r w:rsidR="00D01AAD" w:rsidRPr="00D01AAD">
        <w:rPr>
          <w:rStyle w:val="Heading2Char"/>
          <w:rFonts w:eastAsia="Calibri"/>
        </w:rPr>
        <w:t>n</w:t>
      </w:r>
      <w:r w:rsidR="00D01AAD" w:rsidRPr="00D01AAD">
        <w:rPr>
          <w:rStyle w:val="Heading2Char"/>
          <w:rFonts w:eastAsia="Calibri"/>
          <w:lang w:bidi="fa-IR"/>
        </w:rPr>
        <w:t>×</w:t>
      </w:r>
      <w:r w:rsidR="00D01AAD" w:rsidRPr="00D01AAD">
        <w:rPr>
          <w:rStyle w:val="Heading2Char"/>
          <w:rFonts w:eastAsia="Calibri"/>
        </w:rPr>
        <w:t>m</w:t>
      </w:r>
      <w:r w:rsidRPr="00D01AAD">
        <w:rPr>
          <w:rStyle w:val="Heading3Char"/>
          <w:rFonts w:hint="cs"/>
          <w:rtl/>
        </w:rPr>
        <w:t>ورودی</w:t>
      </w:r>
      <w:r>
        <w:rPr>
          <w:rStyle w:val="Heading2Char"/>
          <w:rFonts w:ascii="B Nazanin" w:eastAsia="Calibri" w:hAnsi="B Nazanin" w:cs="B Nazanin" w:hint="cs"/>
          <w:sz w:val="28"/>
          <w:szCs w:val="28"/>
          <w:rtl/>
          <w:lang w:bidi="fa-IR"/>
        </w:rPr>
        <w:t xml:space="preserve"> </w:t>
      </w:r>
      <w:r>
        <w:rPr>
          <w:rStyle w:val="Heading2Char"/>
          <w:rFonts w:ascii="Cambria" w:eastAsia="Calibri" w:hAnsi="Cambria" w:cs="B Nazanin" w:hint="cs"/>
          <w:sz w:val="28"/>
          <w:szCs w:val="28"/>
          <w:rtl/>
          <w:lang w:bidi="fa-IR"/>
        </w:rPr>
        <w:t>با صفر نمودن بعضی ا</w:t>
      </w:r>
      <w:r w:rsidR="0079776A">
        <w:rPr>
          <w:rStyle w:val="Heading2Char"/>
          <w:rFonts w:ascii="Cambria" w:eastAsia="Calibri" w:hAnsi="Cambria" w:cs="B Nazanin" w:hint="cs"/>
          <w:sz w:val="28"/>
          <w:szCs w:val="28"/>
          <w:rtl/>
          <w:lang w:bidi="fa-IR"/>
        </w:rPr>
        <w:t xml:space="preserve">ز </w:t>
      </w:r>
      <w:r w:rsidR="007C5F2F">
        <w:rPr>
          <w:rStyle w:val="Heading2Char"/>
          <w:rFonts w:ascii="Cambria" w:eastAsia="Calibri" w:hAnsi="Cambria" w:cs="B Nazanin" w:hint="cs"/>
          <w:sz w:val="28"/>
          <w:szCs w:val="28"/>
          <w:rtl/>
          <w:lang w:bidi="fa-IR"/>
        </w:rPr>
        <w:t>اعداد آن</w:t>
      </w:r>
      <w:r w:rsidR="00ED34AB">
        <w:rPr>
          <w:rStyle w:val="Heading2Char"/>
          <w:rFonts w:ascii="Cambria" w:eastAsia="Calibri" w:hAnsi="Cambria" w:cs="B Nazanin" w:hint="cs"/>
          <w:sz w:val="28"/>
          <w:szCs w:val="28"/>
          <w:rtl/>
          <w:lang w:bidi="fa-IR"/>
        </w:rPr>
        <w:t xml:space="preserve"> به طوری ک</w:t>
      </w:r>
      <w:r w:rsidR="003D4D35">
        <w:rPr>
          <w:rStyle w:val="Heading2Char"/>
          <w:rFonts w:ascii="Cambria" w:eastAsia="Calibri" w:hAnsi="Cambria" w:cs="B Nazanin" w:hint="cs"/>
          <w:sz w:val="28"/>
          <w:szCs w:val="28"/>
          <w:rtl/>
          <w:lang w:bidi="fa-IR"/>
        </w:rPr>
        <w:t>ه جمع</w:t>
      </w:r>
      <w:r w:rsidR="00A0272B">
        <w:rPr>
          <w:rStyle w:val="Heading2Char"/>
          <w:rFonts w:ascii="Cambria" w:eastAsia="Calibri" w:hAnsi="Cambria" w:cs="B Nazanin" w:hint="cs"/>
          <w:sz w:val="28"/>
          <w:szCs w:val="28"/>
          <w:rtl/>
          <w:lang w:bidi="fa-IR"/>
        </w:rPr>
        <w:t xml:space="preserve"> هر سطر و ستون برابر با جمع هدف باشد که در ورودی گرفته می‌شود.</w:t>
      </w:r>
    </w:p>
    <w:p w14:paraId="3F05862C" w14:textId="77777777" w:rsidR="00EE7F7D" w:rsidRDefault="00EE7F7D" w:rsidP="00EE7F7D">
      <w:pPr>
        <w:bidi/>
        <w:spacing w:after="0" w:line="240" w:lineRule="auto"/>
        <w:rPr>
          <w:rStyle w:val="Heading2Char"/>
          <w:rFonts w:ascii="Cambria" w:eastAsia="Calibri" w:hAnsi="Cambria" w:cs="B Nazanin"/>
          <w:sz w:val="28"/>
          <w:szCs w:val="28"/>
          <w:lang w:bidi="fa-IR"/>
        </w:rPr>
      </w:pPr>
    </w:p>
    <w:p w14:paraId="5E12CA24" w14:textId="1194DDF0" w:rsidR="00EE7F7D" w:rsidRDefault="00EE7F7D" w:rsidP="00EE7F7D">
      <w:pPr>
        <w:bidi/>
        <w:spacing w:after="0" w:line="240" w:lineRule="auto"/>
        <w:rPr>
          <w:rStyle w:val="Heading2Char"/>
          <w:rFonts w:ascii="Cambria" w:eastAsia="Calibri" w:hAnsi="Cambria" w:cs="B Nazanin"/>
          <w:b/>
          <w:bCs/>
          <w:sz w:val="40"/>
          <w:szCs w:val="40"/>
          <w:rtl/>
          <w:lang w:bidi="fa-IR"/>
        </w:rPr>
      </w:pPr>
      <w:r w:rsidRPr="00EE7F7D">
        <w:rPr>
          <w:rStyle w:val="Heading2Char"/>
          <w:rFonts w:ascii="Cambria" w:eastAsia="Calibri" w:hAnsi="Cambria" w:cs="B Nazanin" w:hint="cs"/>
          <w:b/>
          <w:bCs/>
          <w:sz w:val="40"/>
          <w:szCs w:val="40"/>
          <w:rtl/>
          <w:lang w:bidi="fa-IR"/>
        </w:rPr>
        <w:t>چالش‌ها</w:t>
      </w:r>
    </w:p>
    <w:p w14:paraId="7FA6EC24" w14:textId="2A57FD60" w:rsidR="00EE7F7D" w:rsidRPr="00FB3D69" w:rsidRDefault="00EE7F7D" w:rsidP="00FB3D69">
      <w:pPr>
        <w:pStyle w:val="ListParagraph"/>
        <w:numPr>
          <w:ilvl w:val="0"/>
          <w:numId w:val="14"/>
        </w:numPr>
        <w:bidi/>
        <w:spacing w:after="0" w:line="240" w:lineRule="auto"/>
        <w:rPr>
          <w:rStyle w:val="Heading2Char"/>
          <w:rFonts w:ascii="Cambria" w:eastAsia="Calibri" w:hAnsi="Cambria" w:cs="B Nazanin"/>
          <w:sz w:val="28"/>
          <w:szCs w:val="28"/>
          <w:rtl/>
          <w:lang w:bidi="fa-IR"/>
        </w:rPr>
      </w:pPr>
      <w:r w:rsidRPr="00FB3D69">
        <w:rPr>
          <w:rStyle w:val="Heading2Char"/>
          <w:rFonts w:ascii="Cambria" w:eastAsia="Calibri" w:hAnsi="Cambria" w:cs="B Nazanin" w:hint="cs"/>
          <w:sz w:val="28"/>
          <w:szCs w:val="28"/>
          <w:rtl/>
          <w:lang w:bidi="fa-IR"/>
        </w:rPr>
        <w:t>پیاده‌سازی جستجوی عقب‌گرد</w:t>
      </w:r>
    </w:p>
    <w:p w14:paraId="458914FD" w14:textId="72C195D9" w:rsidR="00EE7F7D" w:rsidRDefault="00EE7F7D" w:rsidP="00FB3D69">
      <w:pPr>
        <w:pStyle w:val="ListParagraph"/>
        <w:numPr>
          <w:ilvl w:val="0"/>
          <w:numId w:val="14"/>
        </w:numPr>
        <w:bidi/>
        <w:spacing w:after="0" w:line="240" w:lineRule="auto"/>
        <w:rPr>
          <w:rStyle w:val="Heading2Char"/>
          <w:rFonts w:ascii="Cambria" w:eastAsia="Calibri" w:hAnsi="Cambria" w:cs="B Nazanin"/>
          <w:sz w:val="28"/>
          <w:szCs w:val="28"/>
          <w:lang w:bidi="fa-IR"/>
        </w:rPr>
      </w:pPr>
      <w:r w:rsidRPr="00FB3D69">
        <w:rPr>
          <w:rStyle w:val="Heading2Char"/>
          <w:rFonts w:ascii="Cambria" w:eastAsia="Calibri" w:hAnsi="Cambria" w:cs="B Nazanin" w:hint="cs"/>
          <w:sz w:val="28"/>
          <w:szCs w:val="28"/>
          <w:rtl/>
          <w:lang w:bidi="fa-IR"/>
        </w:rPr>
        <w:t>بررسی رو به جلو</w:t>
      </w:r>
    </w:p>
    <w:p w14:paraId="49886B2F" w14:textId="3E6E5C93" w:rsidR="006B7F50" w:rsidRPr="00FB3D69" w:rsidRDefault="006B7F50" w:rsidP="006B7F50">
      <w:pPr>
        <w:pStyle w:val="ListParagraph"/>
        <w:numPr>
          <w:ilvl w:val="0"/>
          <w:numId w:val="14"/>
        </w:numPr>
        <w:bidi/>
        <w:spacing w:after="0" w:line="240" w:lineRule="auto"/>
        <w:rPr>
          <w:rStyle w:val="Heading2Char"/>
          <w:rFonts w:ascii="Cambria" w:eastAsia="Calibri" w:hAnsi="Cambria" w:cs="B Nazanin"/>
          <w:sz w:val="28"/>
          <w:szCs w:val="28"/>
          <w:rtl/>
          <w:lang w:bidi="fa-IR"/>
        </w:rPr>
      </w:pPr>
      <w:r>
        <w:rPr>
          <w:rStyle w:val="Heading2Char"/>
          <w:rFonts w:ascii="Cambria" w:eastAsia="Calibri" w:hAnsi="Cambria" w:cs="B Nazanin" w:hint="cs"/>
          <w:sz w:val="28"/>
          <w:szCs w:val="28"/>
          <w:rtl/>
          <w:lang w:bidi="fa-IR"/>
        </w:rPr>
        <w:t xml:space="preserve">کم‌ترین مقدار باقی‌مانده </w:t>
      </w:r>
      <w:r w:rsidRPr="006B7F50">
        <w:rPr>
          <w:rStyle w:val="NoSpacingChar"/>
          <w:rFonts w:eastAsia="Calibri"/>
        </w:rPr>
        <w:t>(MRW)</w:t>
      </w:r>
    </w:p>
    <w:p w14:paraId="6D3D4E77" w14:textId="33201C76" w:rsidR="00EE7F7D" w:rsidRPr="00FB3D69" w:rsidRDefault="00EE7F7D" w:rsidP="00FB3D69">
      <w:pPr>
        <w:pStyle w:val="ListParagraph"/>
        <w:numPr>
          <w:ilvl w:val="0"/>
          <w:numId w:val="14"/>
        </w:numPr>
        <w:bidi/>
        <w:spacing w:after="0" w:line="240" w:lineRule="auto"/>
        <w:rPr>
          <w:rStyle w:val="Heading2Char"/>
          <w:rFonts w:ascii="Cambria" w:eastAsia="Calibri" w:hAnsi="Cambria" w:cs="B Nazanin"/>
          <w:sz w:val="28"/>
          <w:szCs w:val="28"/>
          <w:rtl/>
          <w:lang w:bidi="fa-IR"/>
        </w:rPr>
      </w:pPr>
      <w:r w:rsidRPr="00FB3D69">
        <w:rPr>
          <w:rStyle w:val="Heading2Char"/>
          <w:rFonts w:ascii="Cambria" w:eastAsia="Calibri" w:hAnsi="Cambria" w:cs="B Nazanin" w:hint="cs"/>
          <w:sz w:val="28"/>
          <w:szCs w:val="28"/>
          <w:rtl/>
          <w:lang w:bidi="fa-IR"/>
        </w:rPr>
        <w:t>هیوریستیک درجه</w:t>
      </w:r>
    </w:p>
    <w:p w14:paraId="35F8E77A" w14:textId="42F31548" w:rsidR="00EE7F7D" w:rsidRPr="00FB3D69" w:rsidRDefault="00EE7F7D" w:rsidP="00FB3D69">
      <w:pPr>
        <w:pStyle w:val="ListParagraph"/>
        <w:numPr>
          <w:ilvl w:val="0"/>
          <w:numId w:val="14"/>
        </w:numPr>
        <w:bidi/>
        <w:spacing w:after="0" w:line="240" w:lineRule="auto"/>
        <w:rPr>
          <w:rStyle w:val="Heading2Char"/>
          <w:rFonts w:ascii="Cambria" w:eastAsia="Calibri" w:hAnsi="Cambria" w:cs="B Nazanin"/>
          <w:sz w:val="28"/>
          <w:szCs w:val="28"/>
          <w:rtl/>
          <w:lang w:bidi="fa-IR"/>
        </w:rPr>
      </w:pPr>
      <w:r w:rsidRPr="00FB3D69">
        <w:rPr>
          <w:rStyle w:val="Heading2Char"/>
          <w:rFonts w:ascii="Cambria" w:eastAsia="Calibri" w:hAnsi="Cambria" w:cs="B Nazanin" w:hint="cs"/>
          <w:sz w:val="28"/>
          <w:szCs w:val="28"/>
          <w:rtl/>
          <w:lang w:bidi="fa-IR"/>
        </w:rPr>
        <w:t>پشتیبانی از ماتریس‌های غیرمربعی</w:t>
      </w:r>
    </w:p>
    <w:p w14:paraId="19BC9506" w14:textId="6BA59691" w:rsidR="006B7F50" w:rsidRPr="006B7F50" w:rsidRDefault="00EE7F7D" w:rsidP="006B7F50">
      <w:pPr>
        <w:pStyle w:val="ListParagraph"/>
        <w:numPr>
          <w:ilvl w:val="0"/>
          <w:numId w:val="14"/>
        </w:numPr>
        <w:bidi/>
        <w:spacing w:after="0" w:line="240" w:lineRule="auto"/>
        <w:rPr>
          <w:rStyle w:val="Heading2Char"/>
          <w:rFonts w:ascii="Cambria" w:eastAsia="Calibri" w:hAnsi="Cambria" w:cs="B Nazanin"/>
          <w:sz w:val="28"/>
          <w:szCs w:val="28"/>
          <w:lang w:bidi="fa-IR"/>
        </w:rPr>
      </w:pPr>
      <w:r w:rsidRPr="00FB3D69">
        <w:rPr>
          <w:rStyle w:val="Heading2Char"/>
          <w:rFonts w:ascii="Cambria" w:eastAsia="Calibri" w:hAnsi="Cambria" w:cs="B Nazanin" w:hint="cs"/>
          <w:sz w:val="28"/>
          <w:szCs w:val="28"/>
          <w:rtl/>
          <w:lang w:bidi="fa-IR"/>
        </w:rPr>
        <w:t>نمایش فرآیند حل به صورت گام</w:t>
      </w:r>
      <w:r w:rsidR="00954A9C" w:rsidRPr="00FB3D69">
        <w:rPr>
          <w:rStyle w:val="Heading2Char"/>
          <w:rFonts w:ascii="Cambria" w:eastAsia="Calibri" w:hAnsi="Cambria" w:cs="B Nazanin" w:hint="cs"/>
          <w:sz w:val="28"/>
          <w:szCs w:val="28"/>
          <w:rtl/>
          <w:lang w:bidi="fa-IR"/>
        </w:rPr>
        <w:t>‌به‌گام</w:t>
      </w:r>
    </w:p>
    <w:p w14:paraId="0BFAE54D" w14:textId="4E2AC280" w:rsidR="00A92F87" w:rsidRPr="00FB3D69" w:rsidRDefault="00A92F87" w:rsidP="00FB3D69">
      <w:pPr>
        <w:pStyle w:val="ListParagraph"/>
        <w:numPr>
          <w:ilvl w:val="0"/>
          <w:numId w:val="14"/>
        </w:numPr>
        <w:bidi/>
        <w:spacing w:after="0" w:line="240" w:lineRule="auto"/>
        <w:rPr>
          <w:rStyle w:val="Heading2Char"/>
          <w:rFonts w:ascii="Cambria" w:eastAsia="Calibri" w:hAnsi="Cambria" w:cs="B Nazanin"/>
          <w:sz w:val="28"/>
          <w:szCs w:val="28"/>
          <w:rtl/>
          <w:lang w:bidi="fa-IR"/>
        </w:rPr>
      </w:pPr>
      <w:r w:rsidRPr="00FB3D69">
        <w:rPr>
          <w:rStyle w:val="Heading2Char"/>
          <w:rFonts w:ascii="Cambria" w:eastAsia="Calibri" w:hAnsi="Cambria" w:cs="B Nazanin" w:hint="cs"/>
          <w:sz w:val="28"/>
          <w:szCs w:val="28"/>
          <w:rtl/>
          <w:lang w:bidi="fa-IR"/>
        </w:rPr>
        <w:t>گسترش به محدودیت یکتا بودن اعداد در هر ردیف یا ستون</w:t>
      </w:r>
    </w:p>
    <w:p w14:paraId="23DF7D69" w14:textId="1EC47E6C" w:rsidR="008820B8" w:rsidRDefault="008820B8" w:rsidP="00992D4A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35072FE6" w14:textId="54B29ADB" w:rsidR="00992D4A" w:rsidRDefault="00992D4A" w:rsidP="00992D4A">
      <w:pPr>
        <w:bidi/>
        <w:rPr>
          <w:rFonts w:ascii="Cambria" w:hAnsi="Cambria" w:cs="B Nazanin"/>
          <w:b/>
          <w:bCs/>
          <w:sz w:val="40"/>
          <w:szCs w:val="40"/>
          <w:rtl/>
          <w:lang w:bidi="fa-IR"/>
        </w:rPr>
      </w:pPr>
      <w:r w:rsidRPr="00992D4A">
        <w:rPr>
          <w:rFonts w:ascii="Cambria" w:hAnsi="Cambria" w:cs="B Nazanin" w:hint="cs"/>
          <w:b/>
          <w:bCs/>
          <w:sz w:val="40"/>
          <w:szCs w:val="40"/>
          <w:rtl/>
          <w:lang w:bidi="fa-IR"/>
        </w:rPr>
        <w:t>شرح</w:t>
      </w:r>
    </w:p>
    <w:p w14:paraId="14392BF1" w14:textId="6CB2EADA" w:rsidR="001B5A50" w:rsidRDefault="001E16C1" w:rsidP="00D71B13">
      <w:pPr>
        <w:pStyle w:val="Heading3"/>
        <w:bidi/>
        <w:rPr>
          <w:rFonts w:ascii="Cambria" w:hAnsi="Cambria"/>
          <w:rtl/>
          <w:lang w:bidi="fa-IR"/>
        </w:rPr>
      </w:pPr>
      <w:r>
        <w:rPr>
          <w:rFonts w:ascii="Cambria" w:hAnsi="Cambria" w:hint="cs"/>
          <w:rtl/>
          <w:lang w:bidi="fa-IR"/>
        </w:rPr>
        <w:t xml:space="preserve">این مسئله جزو مسائل </w:t>
      </w:r>
      <w:r w:rsidRPr="001E16C1">
        <w:rPr>
          <w:rStyle w:val="Heading2Char"/>
          <w:rFonts w:eastAsia="B Nazanin"/>
        </w:rPr>
        <w:t>CSP</w:t>
      </w:r>
      <w:r>
        <w:rPr>
          <w:rFonts w:ascii="Cambria" w:hAnsi="Cambria" w:hint="cs"/>
          <w:rtl/>
          <w:lang w:bidi="fa-IR"/>
        </w:rPr>
        <w:t xml:space="preserve"> در هوش مصنوعی قرار دارد</w:t>
      </w:r>
      <w:r w:rsidR="00F410F0">
        <w:rPr>
          <w:rFonts w:ascii="Cambria" w:hAnsi="Cambria" w:hint="cs"/>
          <w:rtl/>
          <w:lang w:bidi="fa-IR"/>
        </w:rPr>
        <w:t xml:space="preserve"> و برای حل آن از </w:t>
      </w:r>
      <w:r w:rsidR="007B46F6">
        <w:rPr>
          <w:rFonts w:ascii="Cambria" w:hAnsi="Cambria" w:hint="cs"/>
          <w:rtl/>
          <w:lang w:bidi="fa-IR"/>
        </w:rPr>
        <w:t>الگوریتم</w:t>
      </w:r>
      <w:r w:rsidR="003651C1">
        <w:rPr>
          <w:rFonts w:ascii="Cambria" w:hAnsi="Cambria" w:hint="cs"/>
          <w:rtl/>
          <w:lang w:bidi="fa-IR"/>
        </w:rPr>
        <w:t>‌های موجود در این دسته از مسائل استفاده خواهیم نمود.</w:t>
      </w:r>
    </w:p>
    <w:p w14:paraId="08207AC6" w14:textId="77777777" w:rsidR="0025154F" w:rsidRDefault="0025154F" w:rsidP="007C1EFC">
      <w:pPr>
        <w:pStyle w:val="Heading3"/>
        <w:bidi/>
        <w:rPr>
          <w:rtl/>
          <w:lang w:bidi="fa-IR"/>
        </w:rPr>
      </w:pPr>
    </w:p>
    <w:p w14:paraId="7A4819B2" w14:textId="1FAB5122" w:rsidR="00BD495D" w:rsidRDefault="0025154F" w:rsidP="0096030C">
      <w:pPr>
        <w:pStyle w:val="Heading3"/>
        <w:bidi/>
        <w:rPr>
          <w:rFonts w:ascii="Cambria" w:hAnsi="Cambria"/>
          <w:lang w:bidi="fa-IR"/>
        </w:rPr>
      </w:pPr>
      <w:r w:rsidRPr="00C62164">
        <w:rPr>
          <w:rFonts w:hint="cs"/>
          <w:b/>
          <w:bCs/>
          <w:rtl/>
          <w:lang w:bidi="fa-IR"/>
        </w:rPr>
        <w:t>متغیرها</w:t>
      </w:r>
      <w:r>
        <w:rPr>
          <w:rFonts w:hint="cs"/>
          <w:rtl/>
          <w:lang w:bidi="fa-IR"/>
        </w:rPr>
        <w:t>: هر عدد در داخل ماتریس، متغیر است.</w:t>
      </w:r>
      <w:r w:rsidR="00D627FD">
        <w:rPr>
          <w:rFonts w:hint="cs"/>
          <w:rtl/>
          <w:lang w:bidi="fa-IR"/>
        </w:rPr>
        <w:t xml:space="preserve"> </w:t>
      </w:r>
      <w:r w:rsidR="0096030C">
        <w:rPr>
          <w:rFonts w:ascii="Cambria" w:hAnsi="Cambria" w:hint="cs"/>
          <w:rtl/>
          <w:lang w:bidi="fa-IR"/>
        </w:rPr>
        <w:t>(</w:t>
      </w:r>
      <w:r w:rsidR="0096030C" w:rsidRPr="0096030C">
        <w:rPr>
          <w:rStyle w:val="Heading2Char"/>
          <w:rFonts w:eastAsia="B Nazanin"/>
        </w:rPr>
        <w:t>n</w:t>
      </w:r>
      <w:r w:rsidR="0096030C" w:rsidRPr="0096030C">
        <w:rPr>
          <w:rStyle w:val="Heading2Char"/>
          <w:rFonts w:eastAsia="B Nazanin"/>
          <w:lang w:bidi="fa-IR"/>
        </w:rPr>
        <w:t>×</w:t>
      </w:r>
      <w:r w:rsidR="0096030C" w:rsidRPr="0096030C">
        <w:rPr>
          <w:rStyle w:val="Heading2Char"/>
          <w:rFonts w:eastAsia="B Nazanin"/>
        </w:rPr>
        <w:t>m</w:t>
      </w:r>
      <w:r w:rsidR="0096030C">
        <w:rPr>
          <w:rFonts w:ascii="Cambria" w:hAnsi="Cambria" w:hint="cs"/>
          <w:rtl/>
          <w:lang w:bidi="fa-IR"/>
        </w:rPr>
        <w:t xml:space="preserve"> متغیر)</w:t>
      </w:r>
      <w:r w:rsidR="00D20DD1">
        <w:rPr>
          <w:rFonts w:ascii="Cambria" w:hAnsi="Cambria" w:hint="cs"/>
          <w:rtl/>
          <w:lang w:bidi="fa-IR"/>
        </w:rPr>
        <w:t>. برای پیاده‌سازی ایندکس آن را لحاظ می‌کنیم.</w:t>
      </w:r>
    </w:p>
    <w:p w14:paraId="3A989000" w14:textId="0AE3C3E8" w:rsidR="003D0A12" w:rsidRPr="003D0A12" w:rsidRDefault="00325846" w:rsidP="003D0A12">
      <w:pPr>
        <w:pStyle w:val="Heading3"/>
        <w:bidi/>
        <w:rPr>
          <w:lang w:bidi="fa-IR"/>
        </w:rPr>
      </w:pPr>
      <w:r w:rsidRPr="00C62164">
        <w:rPr>
          <w:rFonts w:hint="cs"/>
          <w:b/>
          <w:bCs/>
          <w:rtl/>
          <w:lang w:bidi="fa-IR"/>
        </w:rPr>
        <w:t>دامنه</w:t>
      </w:r>
      <w:r>
        <w:rPr>
          <w:rFonts w:hint="cs"/>
          <w:rtl/>
          <w:lang w:bidi="fa-IR"/>
        </w:rPr>
        <w:t xml:space="preserve">: دامنه </w:t>
      </w:r>
      <w:r w:rsidR="003D0A12">
        <w:rPr>
          <w:rFonts w:hint="cs"/>
          <w:rtl/>
          <w:lang w:bidi="fa-IR"/>
        </w:rPr>
        <w:t xml:space="preserve">هر متغیر به صورت </w:t>
      </w:r>
      <w:r w:rsidR="003D0A12" w:rsidRPr="003D0A12">
        <w:rPr>
          <w:rStyle w:val="Heading2Char"/>
          <w:rFonts w:eastAsia="B Nazanin"/>
        </w:rPr>
        <w:t>0</w:t>
      </w:r>
      <w:r w:rsidR="003D0A12">
        <w:rPr>
          <w:rFonts w:hint="cs"/>
          <w:rtl/>
          <w:lang w:bidi="fa-IR"/>
        </w:rPr>
        <w:t xml:space="preserve"> و </w:t>
      </w:r>
      <w:r w:rsidR="003D0A12" w:rsidRPr="003D0A12">
        <w:rPr>
          <w:rStyle w:val="Heading2Char"/>
          <w:rFonts w:eastAsia="B Nazanin"/>
        </w:rPr>
        <w:t>1</w:t>
      </w:r>
      <w:r w:rsidR="003D0A12">
        <w:rPr>
          <w:rFonts w:hint="cs"/>
          <w:rtl/>
          <w:lang w:bidi="fa-IR"/>
        </w:rPr>
        <w:t xml:space="preserve"> تعریف می‌شود. </w:t>
      </w:r>
      <w:r w:rsidR="003D0A12" w:rsidRPr="003D0A12">
        <w:rPr>
          <w:rStyle w:val="Heading2Char"/>
          <w:rFonts w:eastAsia="B Nazanin"/>
        </w:rPr>
        <w:t>0</w:t>
      </w:r>
      <w:r w:rsidR="003D0A12">
        <w:rPr>
          <w:rFonts w:hint="cs"/>
          <w:rtl/>
          <w:lang w:bidi="fa-IR"/>
        </w:rPr>
        <w:t xml:space="preserve"> به معنای این‌که باید حذف شود</w:t>
      </w:r>
      <w:r w:rsidR="001321A9">
        <w:rPr>
          <w:rFonts w:hint="cs"/>
          <w:rtl/>
          <w:lang w:bidi="fa-IR"/>
        </w:rPr>
        <w:t xml:space="preserve"> </w:t>
      </w:r>
      <w:r w:rsidR="003D0A12">
        <w:rPr>
          <w:rFonts w:hint="cs"/>
          <w:rtl/>
          <w:lang w:bidi="fa-IR"/>
        </w:rPr>
        <w:t xml:space="preserve">(صفر شود) و </w:t>
      </w:r>
      <w:r w:rsidR="003D0A12" w:rsidRPr="003D0A12">
        <w:rPr>
          <w:rStyle w:val="Heading2Char"/>
          <w:rFonts w:eastAsia="B Nazanin"/>
        </w:rPr>
        <w:t>1</w:t>
      </w:r>
      <w:r w:rsidR="003D0A12">
        <w:rPr>
          <w:rFonts w:hint="cs"/>
          <w:rtl/>
          <w:lang w:bidi="fa-IR"/>
        </w:rPr>
        <w:t xml:space="preserve"> به معنی نگه‌داری آن می‌باشد.</w:t>
      </w:r>
    </w:p>
    <w:p w14:paraId="0CD47735" w14:textId="183CADA1" w:rsidR="003D0A12" w:rsidRDefault="000944DF" w:rsidP="000944DF">
      <w:pPr>
        <w:pStyle w:val="Heading3"/>
        <w:bidi/>
        <w:rPr>
          <w:lang w:bidi="fa-IR"/>
        </w:rPr>
      </w:pPr>
      <w:r w:rsidRPr="000944DF">
        <w:rPr>
          <w:rFonts w:hint="cs"/>
          <w:b/>
          <w:bCs/>
          <w:rtl/>
          <w:lang w:bidi="fa-IR"/>
        </w:rPr>
        <w:t>آزمون هدف</w:t>
      </w:r>
      <w:r>
        <w:rPr>
          <w:rFonts w:hint="cs"/>
          <w:rtl/>
          <w:lang w:bidi="fa-IR"/>
        </w:rPr>
        <w:t xml:space="preserve">: آیا </w:t>
      </w:r>
      <w:r w:rsidR="003E62E1">
        <w:rPr>
          <w:rFonts w:hint="cs"/>
          <w:rtl/>
          <w:lang w:bidi="fa-IR"/>
        </w:rPr>
        <w:t>جمع سطرها و ستون‌های ماتریس برابر جمع هدف می‌شود یا خیر.</w:t>
      </w:r>
    </w:p>
    <w:p w14:paraId="484A28BF" w14:textId="77777777" w:rsidR="00176A17" w:rsidRDefault="00176A17" w:rsidP="00176A17">
      <w:pPr>
        <w:bidi/>
        <w:rPr>
          <w:lang w:bidi="fa-IR"/>
        </w:rPr>
      </w:pPr>
    </w:p>
    <w:p w14:paraId="79906EBE" w14:textId="32D7E3C0" w:rsidR="00176A17" w:rsidRDefault="00176A17" w:rsidP="00176A17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>برای مثال ماتریس زیر را در نظر بگیرید:</w:t>
      </w:r>
    </w:p>
    <w:p w14:paraId="4DF23EB2" w14:textId="7A7C11A1" w:rsidR="00176A17" w:rsidRPr="007E72C9" w:rsidRDefault="002A10B4" w:rsidP="00176A17">
      <w:pPr>
        <w:pStyle w:val="Heading2"/>
        <w:bidi w:val="0"/>
        <w:rPr>
          <w:sz w:val="32"/>
          <w:szCs w:val="32"/>
          <w:lang w:bidi="fa-IR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sz w:val="32"/>
              <w:szCs w:val="32"/>
              <w:lang w:bidi="fa-IR"/>
            </w:rPr>
            <m:t>M: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32"/>
                  <w:szCs w:val="32"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/>
                      <w:sz w:val="32"/>
                      <w:szCs w:val="32"/>
                      <w:lang w:bidi="fa-IR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  <w:lang w:bidi="fa-IR"/>
                      </w:rPr>
                      <m:t>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  <w:lang w:bidi="fa-IR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  <w:lang w:bidi="fa-IR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  <w:lang w:bidi="fa-IR"/>
                      </w:rPr>
                      <m:t>8</m:t>
                    </m:r>
                  </m:e>
                </m:mr>
              </m:m>
            </m:e>
          </m:d>
        </m:oMath>
      </m:oMathPara>
    </w:p>
    <w:p w14:paraId="1CCA9636" w14:textId="77777777" w:rsidR="007E72C9" w:rsidRDefault="007E72C9" w:rsidP="007E72C9">
      <w:pPr>
        <w:rPr>
          <w:lang w:bidi="fa-IR"/>
        </w:rPr>
      </w:pPr>
    </w:p>
    <w:p w14:paraId="21F1DCD4" w14:textId="12CAADC3" w:rsidR="007E72C9" w:rsidRPr="007E72C9" w:rsidRDefault="007E72C9" w:rsidP="007E72C9">
      <w:pPr>
        <w:pStyle w:val="Heading2"/>
        <w:bidi w:val="0"/>
        <w:rPr>
          <w:sz w:val="20"/>
          <w:szCs w:val="20"/>
          <w:lang w:bidi="fa-IR"/>
        </w:rPr>
      </w:pPr>
      <w:r w:rsidRPr="007E72C9">
        <w:rPr>
          <w:sz w:val="20"/>
          <w:szCs w:val="20"/>
          <w:lang w:bidi="fa-IR"/>
        </w:rPr>
        <w:t>Row_sum = {6, 8}</w:t>
      </w:r>
    </w:p>
    <w:p w14:paraId="270B938D" w14:textId="36F054D9" w:rsidR="007E72C9" w:rsidRPr="007E72C9" w:rsidRDefault="007E72C9" w:rsidP="007E72C9">
      <w:pPr>
        <w:pStyle w:val="Heading2"/>
        <w:bidi w:val="0"/>
        <w:rPr>
          <w:sz w:val="20"/>
          <w:szCs w:val="20"/>
          <w:lang w:bidi="fa-IR"/>
        </w:rPr>
      </w:pPr>
      <w:r w:rsidRPr="007E72C9">
        <w:rPr>
          <w:sz w:val="20"/>
          <w:szCs w:val="20"/>
          <w:lang w:bidi="fa-IR"/>
        </w:rPr>
        <w:t>Col_sum = {6, 8}</w:t>
      </w:r>
    </w:p>
    <w:p w14:paraId="7D9E6307" w14:textId="77777777" w:rsidR="00176A17" w:rsidRDefault="00176A17" w:rsidP="00176A17">
      <w:pPr>
        <w:rPr>
          <w:lang w:bidi="fa-IR"/>
        </w:rPr>
      </w:pPr>
    </w:p>
    <w:p w14:paraId="7039E241" w14:textId="67938C9E" w:rsidR="00176A17" w:rsidRDefault="00D20DD1" w:rsidP="001002B6">
      <w:pPr>
        <w:bidi/>
        <w:rPr>
          <w:rStyle w:val="Heading2Char"/>
          <w:rFonts w:eastAsia="Calibri"/>
        </w:rPr>
      </w:pPr>
      <w:r w:rsidRPr="001002B6">
        <w:rPr>
          <w:rStyle w:val="Heading3Char"/>
          <w:rFonts w:hint="cs"/>
          <w:b/>
          <w:bCs/>
          <w:rtl/>
        </w:rPr>
        <w:t>متغیرها</w:t>
      </w:r>
      <w:r w:rsidR="001002B6">
        <w:rPr>
          <w:rStyle w:val="Heading3Char"/>
          <w:rFonts w:hint="cs"/>
          <w:rtl/>
        </w:rPr>
        <w:t>:</w:t>
      </w:r>
      <w:r w:rsidR="001002B6" w:rsidRPr="001002B6">
        <w:rPr>
          <w:rStyle w:val="Heading2Char"/>
          <w:rFonts w:eastAsia="Calibri"/>
        </w:rPr>
        <w:t xml:space="preserve"> </w:t>
      </w:r>
      <w:r w:rsidR="001002B6" w:rsidRPr="007E72C9">
        <w:rPr>
          <w:rStyle w:val="Heading2Char"/>
          <w:rFonts w:eastAsia="Calibri"/>
          <w:sz w:val="22"/>
          <w:szCs w:val="22"/>
        </w:rPr>
        <w:t>{(0,</w:t>
      </w:r>
      <w:r w:rsidR="00891D68" w:rsidRPr="007E72C9">
        <w:rPr>
          <w:rStyle w:val="Heading2Char"/>
          <w:rFonts w:eastAsia="Calibri"/>
          <w:sz w:val="22"/>
          <w:szCs w:val="22"/>
        </w:rPr>
        <w:t xml:space="preserve"> </w:t>
      </w:r>
      <w:r w:rsidR="001002B6" w:rsidRPr="007E72C9">
        <w:rPr>
          <w:rStyle w:val="Heading2Char"/>
          <w:rFonts w:eastAsia="Calibri"/>
          <w:sz w:val="22"/>
          <w:szCs w:val="22"/>
        </w:rPr>
        <w:t xml:space="preserve">0), (0, 1), (1, 0), (1, 1)} </w:t>
      </w:r>
    </w:p>
    <w:p w14:paraId="72258210" w14:textId="485A9EDA" w:rsidR="00887E38" w:rsidRDefault="00887E38" w:rsidP="00887E38">
      <w:pPr>
        <w:pStyle w:val="Heading3"/>
        <w:bidi/>
        <w:rPr>
          <w:rStyle w:val="Heading2Char"/>
          <w:rFonts w:eastAsia="B Nazanin"/>
        </w:rPr>
      </w:pPr>
      <w:r w:rsidRPr="00887E38">
        <w:rPr>
          <w:rStyle w:val="Heading2Char"/>
          <w:rFonts w:ascii="B Nazanin" w:eastAsia="B Nazanin" w:hAnsi="B Nazanin" w:hint="cs"/>
          <w:b/>
          <w:bCs/>
          <w:sz w:val="28"/>
          <w:szCs w:val="28"/>
          <w:rtl/>
        </w:rPr>
        <w:t>دامن</w:t>
      </w:r>
      <w:r w:rsidRPr="00887E38">
        <w:rPr>
          <w:rFonts w:hint="cs"/>
          <w:b/>
          <w:bCs/>
          <w:rtl/>
        </w:rPr>
        <w:t>ه</w:t>
      </w:r>
      <w:r w:rsidRPr="00887E38">
        <w:t>:</w:t>
      </w:r>
      <w:r w:rsidRPr="00887E38">
        <w:rPr>
          <w:rFonts w:hint="cs"/>
          <w:rtl/>
        </w:rPr>
        <w:t xml:space="preserve">  </w:t>
      </w:r>
      <w:r w:rsidRPr="007E72C9">
        <w:rPr>
          <w:rStyle w:val="Heading2Char"/>
          <w:rFonts w:eastAsia="B Nazanin"/>
          <w:sz w:val="22"/>
          <w:szCs w:val="22"/>
        </w:rPr>
        <w:t>{1, 0}</w:t>
      </w:r>
    </w:p>
    <w:p w14:paraId="64DA7B59" w14:textId="5D3831CF" w:rsidR="007E72C9" w:rsidRDefault="00A245B2" w:rsidP="002A10B4">
      <w:pPr>
        <w:pStyle w:val="Heading3"/>
        <w:bidi/>
        <w:rPr>
          <w:rtl/>
          <w:lang w:bidi="fa-IR"/>
        </w:rPr>
      </w:pPr>
      <w:r w:rsidRPr="00DA161D">
        <w:rPr>
          <w:rFonts w:hint="cs"/>
          <w:b/>
          <w:bCs/>
          <w:rtl/>
          <w:lang w:bidi="fa-IR"/>
        </w:rPr>
        <w:t>محدودیت</w:t>
      </w:r>
      <w:r w:rsidR="002A10B4" w:rsidRPr="00DA161D">
        <w:rPr>
          <w:rFonts w:hint="cs"/>
          <w:b/>
          <w:bCs/>
          <w:rtl/>
          <w:lang w:bidi="fa-IR"/>
        </w:rPr>
        <w:t xml:space="preserve"> ضمنی</w:t>
      </w:r>
      <w:r w:rsidR="002A10B4">
        <w:rPr>
          <w:rFonts w:hint="cs"/>
          <w:rtl/>
          <w:lang w:bidi="fa-IR"/>
        </w:rPr>
        <w:t>:</w:t>
      </w:r>
    </w:p>
    <w:p w14:paraId="3A16054A" w14:textId="1E0D5659" w:rsidR="002A10B4" w:rsidRPr="002A10B4" w:rsidRDefault="00000000" w:rsidP="002A10B4">
      <w:pPr>
        <w:rPr>
          <w:rFonts w:ascii="Helvetica" w:eastAsia="Dotum" w:hAnsi="Helvetica" w:cs="Tahoma"/>
          <w:i/>
          <w:iCs/>
          <w:sz w:val="28"/>
          <w:szCs w:val="28"/>
          <w:lang w:bidi="fa-IR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Dotum" w:hAnsi="Cambria Math" w:cs="Tahoma"/>
                  <w:i/>
                  <w:iCs/>
                  <w:sz w:val="28"/>
                  <w:szCs w:val="28"/>
                  <w:lang w:bidi="fa-IR"/>
                </w:rPr>
              </m:ctrlPr>
            </m:sSubSupPr>
            <m:e>
              <m:r>
                <w:rPr>
                  <w:rFonts w:ascii="Cambria Math" w:eastAsia="Dotum" w:hAnsi="Cambria Math" w:cs="Tahoma"/>
                  <w:sz w:val="28"/>
                  <w:szCs w:val="28"/>
                  <w:lang w:bidi="fa-IR"/>
                </w:rPr>
                <m:t>Σ</m:t>
              </m:r>
            </m:e>
            <m:sub>
              <m:r>
                <w:rPr>
                  <w:rFonts w:ascii="Cambria Math" w:eastAsia="Dotum" w:hAnsi="Cambria Math" w:cs="Tahoma"/>
                  <w:sz w:val="28"/>
                  <w:szCs w:val="28"/>
                  <w:lang w:bidi="fa-IR"/>
                </w:rPr>
                <m:t>i=0</m:t>
              </m:r>
            </m:sub>
            <m:sup>
              <m:r>
                <w:rPr>
                  <w:rFonts w:ascii="Cambria Math" w:eastAsia="Dotum" w:hAnsi="Cambria Math" w:cs="Tahoma"/>
                  <w:sz w:val="28"/>
                  <w:szCs w:val="28"/>
                  <w:lang w:bidi="fa-IR"/>
                </w:rPr>
                <m:t>n</m:t>
              </m:r>
            </m:sup>
          </m:sSubSup>
          <m:d>
            <m:dPr>
              <m:ctrlPr>
                <w:rPr>
                  <w:rFonts w:ascii="Cambria Math" w:eastAsia="Dotum" w:hAnsi="Cambria Math" w:cs="Tahoma"/>
                  <w:i/>
                  <w:iCs/>
                  <w:sz w:val="28"/>
                  <w:szCs w:val="28"/>
                  <w:lang w:bidi="fa-IR"/>
                </w:rPr>
              </m:ctrlPr>
            </m:dPr>
            <m:e>
              <m:sSubSup>
                <m:sSubSupPr>
                  <m:ctrlPr>
                    <w:rPr>
                      <w:rFonts w:ascii="Cambria Math" w:eastAsia="Dotum" w:hAnsi="Cambria Math" w:cs="Tahoma"/>
                      <w:i/>
                      <w:iCs/>
                      <w:sz w:val="28"/>
                      <w:szCs w:val="28"/>
                      <w:lang w:bidi="fa-IR"/>
                    </w:rPr>
                  </m:ctrlPr>
                </m:sSubSupPr>
                <m:e>
                  <m:r>
                    <w:rPr>
                      <w:rFonts w:ascii="Cambria Math" w:eastAsia="Dotum" w:hAnsi="Cambria Math" w:cs="Tahoma"/>
                      <w:sz w:val="28"/>
                      <w:szCs w:val="28"/>
                      <w:lang w:bidi="fa-IR"/>
                    </w:rPr>
                    <m:t>Σ</m:t>
                  </m:r>
                </m:e>
                <m:sub>
                  <m:r>
                    <w:rPr>
                      <w:rFonts w:ascii="Cambria Math" w:eastAsia="Dotum" w:hAnsi="Cambria Math" w:cs="Tahoma"/>
                      <w:sz w:val="28"/>
                      <w:szCs w:val="28"/>
                      <w:lang w:bidi="fa-IR"/>
                    </w:rPr>
                    <m:t>j=0</m:t>
                  </m:r>
                </m:sub>
                <m:sup>
                  <m:r>
                    <w:rPr>
                      <w:rFonts w:ascii="Cambria Math" w:eastAsia="Dotum" w:hAnsi="Cambria Math" w:cs="Tahoma"/>
                      <w:sz w:val="28"/>
                      <w:szCs w:val="28"/>
                      <w:lang w:bidi="fa-IR"/>
                    </w:rPr>
                    <m:t>m</m:t>
                  </m:r>
                </m:sup>
              </m:sSubSup>
              <m:sSub>
                <m:sSubPr>
                  <m:ctrlPr>
                    <w:rPr>
                      <w:rFonts w:ascii="Cambria Math" w:eastAsia="Dotum" w:hAnsi="Cambria Math" w:cs="Tahoma"/>
                      <w:i/>
                      <w:iCs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eastAsia="Dotum" w:hAnsi="Cambria Math" w:cs="Tahoma"/>
                      <w:sz w:val="28"/>
                      <w:szCs w:val="28"/>
                      <w:lang w:bidi="fa-IR"/>
                    </w:rPr>
                    <m:t>M</m:t>
                  </m:r>
                </m:e>
                <m:sub>
                  <m:r>
                    <w:rPr>
                      <w:rFonts w:ascii="Cambria Math" w:eastAsia="Dotum" w:hAnsi="Cambria Math" w:cs="Tahoma"/>
                      <w:sz w:val="28"/>
                      <w:szCs w:val="28"/>
                      <w:lang w:bidi="fa-IR"/>
                    </w:rPr>
                    <m:t>ij</m:t>
                  </m:r>
                </m:sub>
              </m:sSub>
              <m:r>
                <w:rPr>
                  <w:rFonts w:ascii="Cambria Math" w:eastAsia="Dotum" w:hAnsi="Cambria Math" w:cs="Tahoma"/>
                  <w:sz w:val="28"/>
                  <w:szCs w:val="28"/>
                  <w:lang w:bidi="fa-IR"/>
                </w:rPr>
                <m:t>=Row</m:t>
              </m:r>
              <m:r>
                <m:rPr>
                  <m:lit/>
                </m:rPr>
                <w:rPr>
                  <w:rFonts w:ascii="Cambria Math" w:eastAsia="Dotum" w:hAnsi="Cambria Math" w:cs="Tahoma"/>
                  <w:sz w:val="28"/>
                  <w:szCs w:val="28"/>
                  <w:lang w:bidi="fa-IR"/>
                </w:rPr>
                <m:t>_</m:t>
              </m:r>
              <m:r>
                <w:rPr>
                  <w:rFonts w:ascii="Cambria Math" w:eastAsia="Dotum" w:hAnsi="Cambria Math" w:cs="Tahoma"/>
                  <w:sz w:val="28"/>
                  <w:szCs w:val="28"/>
                  <w:lang w:bidi="fa-IR"/>
                </w:rPr>
                <m:t>sum</m:t>
              </m:r>
              <m:d>
                <m:dPr>
                  <m:begChr m:val="["/>
                  <m:endChr m:val="]"/>
                  <m:ctrlPr>
                    <w:rPr>
                      <w:rFonts w:ascii="Cambria Math" w:eastAsia="Dotum" w:hAnsi="Cambria Math" w:cs="Tahoma"/>
                      <w:i/>
                      <w:iCs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eastAsia="Dotum" w:hAnsi="Cambria Math" w:cs="Tahoma"/>
                      <w:sz w:val="28"/>
                      <w:szCs w:val="28"/>
                      <w:lang w:bidi="fa-IR"/>
                    </w:rPr>
                    <m:t>i</m:t>
                  </m:r>
                </m:e>
              </m:d>
            </m:e>
          </m:d>
        </m:oMath>
      </m:oMathPara>
    </w:p>
    <w:p w14:paraId="2CB043FC" w14:textId="60C34866" w:rsidR="002A10B4" w:rsidRPr="00223C4A" w:rsidRDefault="00000000" w:rsidP="002A10B4">
      <w:pPr>
        <w:rPr>
          <w:rFonts w:ascii="Helvetica" w:eastAsia="Dotum" w:hAnsi="Helvetica" w:cs="Tahoma"/>
          <w:i/>
          <w:iCs/>
          <w:sz w:val="28"/>
          <w:szCs w:val="28"/>
          <w:lang w:bidi="fa-IR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Dotum" w:hAnsi="Cambria Math" w:cs="Tahoma"/>
                  <w:i/>
                  <w:iCs/>
                  <w:sz w:val="28"/>
                  <w:szCs w:val="28"/>
                  <w:lang w:bidi="fa-IR"/>
                </w:rPr>
              </m:ctrlPr>
            </m:sSubSupPr>
            <m:e>
              <m:r>
                <w:rPr>
                  <w:rFonts w:ascii="Cambria Math" w:eastAsia="Dotum" w:hAnsi="Cambria Math" w:cs="Tahoma"/>
                  <w:sz w:val="28"/>
                  <w:szCs w:val="28"/>
                  <w:lang w:bidi="fa-IR"/>
                </w:rPr>
                <m:t>Σ</m:t>
              </m:r>
            </m:e>
            <m:sub>
              <m:r>
                <w:rPr>
                  <w:rFonts w:ascii="Cambria Math" w:eastAsia="Dotum" w:hAnsi="Cambria Math" w:cs="Tahoma"/>
                  <w:sz w:val="28"/>
                  <w:szCs w:val="28"/>
                  <w:lang w:bidi="fa-IR"/>
                </w:rPr>
                <m:t>j=0</m:t>
              </m:r>
            </m:sub>
            <m:sup>
              <m:r>
                <w:rPr>
                  <w:rFonts w:ascii="Cambria Math" w:eastAsia="Dotum" w:hAnsi="Cambria Math" w:cs="Tahoma"/>
                  <w:sz w:val="28"/>
                  <w:szCs w:val="28"/>
                  <w:lang w:bidi="fa-IR"/>
                </w:rPr>
                <m:t>m</m:t>
              </m:r>
            </m:sup>
          </m:sSubSup>
          <m:d>
            <m:dPr>
              <m:ctrlPr>
                <w:rPr>
                  <w:rFonts w:ascii="Cambria Math" w:eastAsia="Dotum" w:hAnsi="Cambria Math" w:cs="Tahoma"/>
                  <w:i/>
                  <w:iCs/>
                  <w:sz w:val="28"/>
                  <w:szCs w:val="28"/>
                  <w:lang w:bidi="fa-IR"/>
                </w:rPr>
              </m:ctrlPr>
            </m:dPr>
            <m:e>
              <m:sSubSup>
                <m:sSubSupPr>
                  <m:ctrlPr>
                    <w:rPr>
                      <w:rFonts w:ascii="Cambria Math" w:eastAsia="Dotum" w:hAnsi="Cambria Math" w:cs="Tahoma"/>
                      <w:i/>
                      <w:iCs/>
                      <w:sz w:val="28"/>
                      <w:szCs w:val="28"/>
                      <w:lang w:bidi="fa-IR"/>
                    </w:rPr>
                  </m:ctrlPr>
                </m:sSubSupPr>
                <m:e>
                  <m:r>
                    <w:rPr>
                      <w:rFonts w:ascii="Cambria Math" w:eastAsia="Dotum" w:hAnsi="Cambria Math" w:cs="Tahoma"/>
                      <w:sz w:val="28"/>
                      <w:szCs w:val="28"/>
                      <w:lang w:bidi="fa-IR"/>
                    </w:rPr>
                    <m:t>Σ</m:t>
                  </m:r>
                </m:e>
                <m:sub>
                  <m:r>
                    <w:rPr>
                      <w:rFonts w:ascii="Cambria Math" w:eastAsia="Dotum" w:hAnsi="Cambria Math" w:cs="Tahoma"/>
                      <w:sz w:val="28"/>
                      <w:szCs w:val="28"/>
                      <w:lang w:bidi="fa-IR"/>
                    </w:rPr>
                    <m:t>i=0</m:t>
                  </m:r>
                </m:sub>
                <m:sup>
                  <m:r>
                    <w:rPr>
                      <w:rFonts w:ascii="Cambria Math" w:eastAsia="Dotum" w:hAnsi="Cambria Math" w:cs="Tahoma"/>
                      <w:sz w:val="28"/>
                      <w:szCs w:val="28"/>
                      <w:lang w:bidi="fa-IR"/>
                    </w:rPr>
                    <m:t>n</m:t>
                  </m:r>
                </m:sup>
              </m:sSubSup>
              <m:sSub>
                <m:sSubPr>
                  <m:ctrlPr>
                    <w:rPr>
                      <w:rFonts w:ascii="Cambria Math" w:eastAsia="Dotum" w:hAnsi="Cambria Math" w:cs="Tahoma"/>
                      <w:i/>
                      <w:iCs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eastAsia="Dotum" w:hAnsi="Cambria Math" w:cs="Tahoma"/>
                      <w:sz w:val="28"/>
                      <w:szCs w:val="28"/>
                      <w:lang w:bidi="fa-IR"/>
                    </w:rPr>
                    <m:t>M</m:t>
                  </m:r>
                </m:e>
                <m:sub>
                  <m:r>
                    <w:rPr>
                      <w:rFonts w:ascii="Cambria Math" w:eastAsia="Dotum" w:hAnsi="Cambria Math" w:cs="Tahoma"/>
                      <w:sz w:val="28"/>
                      <w:szCs w:val="28"/>
                      <w:lang w:bidi="fa-IR"/>
                    </w:rPr>
                    <m:t>ij</m:t>
                  </m:r>
                </m:sub>
              </m:sSub>
              <m:r>
                <w:rPr>
                  <w:rFonts w:ascii="Cambria Math" w:eastAsia="Dotum" w:hAnsi="Cambria Math" w:cs="Tahoma"/>
                  <w:sz w:val="28"/>
                  <w:szCs w:val="28"/>
                  <w:lang w:bidi="fa-IR"/>
                </w:rPr>
                <m:t>=Col</m:t>
              </m:r>
              <m:r>
                <m:rPr>
                  <m:lit/>
                </m:rPr>
                <w:rPr>
                  <w:rFonts w:ascii="Cambria Math" w:eastAsia="Dotum" w:hAnsi="Cambria Math" w:cs="Tahoma"/>
                  <w:sz w:val="28"/>
                  <w:szCs w:val="28"/>
                  <w:lang w:bidi="fa-IR"/>
                </w:rPr>
                <m:t>_</m:t>
              </m:r>
              <m:r>
                <w:rPr>
                  <w:rFonts w:ascii="Cambria Math" w:eastAsia="Dotum" w:hAnsi="Cambria Math" w:cs="Tahoma"/>
                  <w:sz w:val="28"/>
                  <w:szCs w:val="28"/>
                  <w:lang w:bidi="fa-IR"/>
                </w:rPr>
                <m:t>sum</m:t>
              </m:r>
              <m:d>
                <m:dPr>
                  <m:begChr m:val="["/>
                  <m:endChr m:val="]"/>
                  <m:ctrlPr>
                    <w:rPr>
                      <w:rFonts w:ascii="Cambria Math" w:eastAsia="Dotum" w:hAnsi="Cambria Math" w:cs="Tahoma"/>
                      <w:i/>
                      <w:iCs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eastAsia="Dotum" w:hAnsi="Cambria Math" w:cs="Tahoma"/>
                      <w:sz w:val="28"/>
                      <w:szCs w:val="28"/>
                      <w:lang w:bidi="fa-IR"/>
                    </w:rPr>
                    <m:t>j</m:t>
                  </m:r>
                </m:e>
              </m:d>
            </m:e>
          </m:d>
        </m:oMath>
      </m:oMathPara>
    </w:p>
    <w:p w14:paraId="165A738A" w14:textId="7A81B47C" w:rsidR="00223C4A" w:rsidRPr="00223C4A" w:rsidRDefault="00223C4A" w:rsidP="00223C4A">
      <w:pPr>
        <w:pStyle w:val="Heading2"/>
        <w:bidi w:val="0"/>
        <w:rPr>
          <w:rFonts w:eastAsia="Dotum"/>
          <w:i/>
          <w:iCs/>
          <w:lang w:bidi="fa-IR"/>
        </w:rPr>
      </w:pPr>
      <w:r w:rsidRPr="00223C4A">
        <w:rPr>
          <w:rFonts w:eastAsia="Dotum"/>
          <w:i/>
          <w:iCs/>
          <w:lang w:bidi="fa-IR"/>
        </w:rPr>
        <w:t>Uniqueness of Rows and cols</w:t>
      </w:r>
    </w:p>
    <w:p w14:paraId="0D9D0C05" w14:textId="1549EB62" w:rsidR="002A10B4" w:rsidRDefault="002A10B4" w:rsidP="00223C4A">
      <w:pPr>
        <w:pStyle w:val="Heading3"/>
        <w:bidi/>
        <w:jc w:val="right"/>
        <w:rPr>
          <w:rFonts w:ascii="Cambria" w:hAnsi="Cambria"/>
          <w:rtl/>
          <w:lang w:bidi="fa-IR"/>
        </w:rPr>
      </w:pPr>
    </w:p>
    <w:p w14:paraId="7F381FD0" w14:textId="4752F4A1" w:rsidR="004F38B8" w:rsidRDefault="004F38B8" w:rsidP="004F38B8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الگوریتم به این شکل است که </w:t>
      </w:r>
      <w:r w:rsidR="000865DF">
        <w:rPr>
          <w:rFonts w:hint="cs"/>
          <w:rtl/>
          <w:lang w:bidi="fa-IR"/>
        </w:rPr>
        <w:t xml:space="preserve">به ازای هر متغیر، یک عضو از دامنه را </w:t>
      </w:r>
      <w:r w:rsidR="009D3A5F">
        <w:rPr>
          <w:rFonts w:hint="cs"/>
          <w:rtl/>
          <w:lang w:bidi="fa-IR"/>
        </w:rPr>
        <w:t>به آن انتساب</w:t>
      </w:r>
      <w:r w:rsidR="000865DF">
        <w:rPr>
          <w:rFonts w:hint="cs"/>
          <w:rtl/>
          <w:lang w:bidi="fa-IR"/>
        </w:rPr>
        <w:t xml:space="preserve"> می‌کند و اگر در جایی مشکلی در نقض محدودیت آمد، به عقب باز می‌گردد و </w:t>
      </w:r>
      <w:r>
        <w:rPr>
          <w:rFonts w:hint="cs"/>
          <w:rtl/>
          <w:lang w:bidi="fa-IR"/>
        </w:rPr>
        <w:t>‌</w:t>
      </w:r>
      <w:r w:rsidR="000865DF">
        <w:rPr>
          <w:rFonts w:hint="cs"/>
          <w:rtl/>
          <w:lang w:bidi="fa-IR"/>
        </w:rPr>
        <w:t>از</w:t>
      </w:r>
      <w:r w:rsidR="00321CD7">
        <w:rPr>
          <w:rFonts w:hint="cs"/>
          <w:rtl/>
          <w:lang w:bidi="fa-IR"/>
        </w:rPr>
        <w:t xml:space="preserve"> عضو دیگر</w:t>
      </w:r>
      <w:r w:rsidR="000865DF">
        <w:rPr>
          <w:rFonts w:hint="cs"/>
          <w:rtl/>
          <w:lang w:bidi="fa-IR"/>
        </w:rPr>
        <w:t xml:space="preserve"> دامنه</w:t>
      </w:r>
      <w:r w:rsidR="00EF1AAE">
        <w:rPr>
          <w:rFonts w:hint="cs"/>
          <w:rtl/>
          <w:lang w:bidi="fa-IR"/>
        </w:rPr>
        <w:t xml:space="preserve"> </w:t>
      </w:r>
      <w:r w:rsidR="000865DF">
        <w:rPr>
          <w:rFonts w:hint="cs"/>
          <w:rtl/>
          <w:lang w:bidi="fa-IR"/>
        </w:rPr>
        <w:t>استفاده می‌کند.</w:t>
      </w:r>
    </w:p>
    <w:p w14:paraId="347D5AC3" w14:textId="77777777" w:rsidR="003E6940" w:rsidRPr="003E6940" w:rsidRDefault="003E6940" w:rsidP="00861602">
      <w:pPr>
        <w:rPr>
          <w:lang w:bidi="fa-IR"/>
        </w:rPr>
      </w:pPr>
    </w:p>
    <w:p w14:paraId="71613C6F" w14:textId="2FD2A891" w:rsidR="00AE1656" w:rsidRDefault="00AE1656" w:rsidP="00AE1656">
      <w:pPr>
        <w:pStyle w:val="Heading3"/>
        <w:bidi/>
        <w:rPr>
          <w:lang w:bidi="fa-IR"/>
        </w:rPr>
      </w:pPr>
      <w:r>
        <w:rPr>
          <w:rFonts w:hint="cs"/>
          <w:rtl/>
          <w:lang w:bidi="fa-IR"/>
        </w:rPr>
        <w:t>این الگوریتم پایه برای ماتریس‌های کوچک</w:t>
      </w:r>
      <w:r w:rsidR="0060388A">
        <w:rPr>
          <w:rFonts w:hint="cs"/>
          <w:rtl/>
          <w:lang w:bidi="fa-IR"/>
        </w:rPr>
        <w:t xml:space="preserve"> همانند </w:t>
      </w:r>
      <w:r w:rsidR="0060388A" w:rsidRPr="0060388A">
        <w:rPr>
          <w:rStyle w:val="Heading2Char"/>
          <w:rFonts w:eastAsia="B Nazanin"/>
        </w:rPr>
        <w:t>3</w:t>
      </w:r>
      <w:r w:rsidR="0060388A" w:rsidRPr="0060388A">
        <w:rPr>
          <w:rStyle w:val="Heading2Char"/>
          <w:rFonts w:eastAsia="B Nazanin"/>
          <w:lang w:bidi="fa-IR"/>
        </w:rPr>
        <w:t>×</w:t>
      </w:r>
      <w:r w:rsidR="0060388A" w:rsidRPr="0060388A">
        <w:rPr>
          <w:rStyle w:val="Heading2Char"/>
          <w:rFonts w:eastAsia="B Nazanin"/>
        </w:rPr>
        <w:t>3</w:t>
      </w:r>
      <w:r w:rsidR="008B2D8D">
        <w:rPr>
          <w:rStyle w:val="Heading2Char"/>
          <w:rFonts w:eastAsia="B Nazanin" w:hint="cs"/>
          <w:rtl/>
        </w:rPr>
        <w:t xml:space="preserve"> و </w:t>
      </w:r>
      <w:r w:rsidR="008B2D8D">
        <w:rPr>
          <w:rStyle w:val="Heading2Char"/>
          <w:rFonts w:eastAsia="B Nazanin"/>
        </w:rPr>
        <w:t>4</w:t>
      </w:r>
      <w:r w:rsidR="008B2D8D" w:rsidRPr="0060388A">
        <w:rPr>
          <w:rStyle w:val="Heading2Char"/>
          <w:rFonts w:eastAsia="B Nazanin"/>
          <w:lang w:bidi="fa-IR"/>
        </w:rPr>
        <w:t>×</w:t>
      </w:r>
      <w:r w:rsidR="008B2D8D">
        <w:rPr>
          <w:rStyle w:val="Heading2Char"/>
          <w:rFonts w:eastAsia="B Nazanin"/>
        </w:rPr>
        <w:t>4</w:t>
      </w:r>
      <w:r>
        <w:rPr>
          <w:rFonts w:hint="cs"/>
          <w:rtl/>
          <w:lang w:bidi="fa-IR"/>
        </w:rPr>
        <w:t xml:space="preserve"> مناسب است اما برای ماتریس‌های دیگر خیلی کند عمل می‌کند.</w:t>
      </w:r>
    </w:p>
    <w:p w14:paraId="53A374A4" w14:textId="7B5F6107" w:rsidR="00EA64BF" w:rsidRDefault="00EE3BA1" w:rsidP="00EE3BA1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>بنابراین باید با ایده‌هایی آن را بهبود ببخشیم.</w:t>
      </w:r>
    </w:p>
    <w:p w14:paraId="151A3D89" w14:textId="4B6AADA3" w:rsidR="00EA64BF" w:rsidRDefault="00EA64BF">
      <w:pPr>
        <w:spacing w:after="0" w:line="240" w:lineRule="auto"/>
        <w:rPr>
          <w:rFonts w:ascii="B Nazanin" w:eastAsia="B Nazanin" w:hAnsi="B Nazanin" w:cs="B Nazanin"/>
          <w:color w:val="243F60" w:themeColor="accent1" w:themeShade="7F"/>
          <w:sz w:val="28"/>
          <w:szCs w:val="28"/>
          <w:rtl/>
          <w:lang w:bidi="fa-IR"/>
        </w:rPr>
      </w:pPr>
    </w:p>
    <w:p w14:paraId="37E8DC7C" w14:textId="1D6BCB80" w:rsidR="00EE3BA1" w:rsidRDefault="009D5027" w:rsidP="00220EBB">
      <w:pPr>
        <w:pStyle w:val="Heading3"/>
        <w:bidi/>
        <w:rPr>
          <w:rtl/>
        </w:rPr>
      </w:pPr>
      <w:r w:rsidRPr="00E62EFB">
        <w:rPr>
          <w:rFonts w:hint="cs"/>
          <w:sz w:val="36"/>
          <w:szCs w:val="36"/>
          <w:rtl/>
        </w:rPr>
        <w:t>ایده اول</w:t>
      </w:r>
      <w:r w:rsidRPr="00220EBB">
        <w:rPr>
          <w:rFonts w:hint="cs"/>
          <w:rtl/>
        </w:rPr>
        <w:t xml:space="preserve">:‌ </w:t>
      </w:r>
      <w:r w:rsidRPr="00220EBB">
        <w:rPr>
          <w:rFonts w:hint="cs"/>
          <w:b/>
          <w:bCs/>
          <w:rtl/>
        </w:rPr>
        <w:t>بررسی رو به جلو</w:t>
      </w:r>
      <w:r w:rsidR="00220EBB" w:rsidRPr="00220EBB">
        <w:rPr>
          <w:rFonts w:hint="cs"/>
          <w:rtl/>
        </w:rPr>
        <w:t xml:space="preserve"> (</w:t>
      </w:r>
      <w:r w:rsidR="00220EBB" w:rsidRPr="00220EBB">
        <w:rPr>
          <w:rStyle w:val="Heading2Char"/>
          <w:rFonts w:eastAsia="B Nazanin"/>
        </w:rPr>
        <w:t>forward checking</w:t>
      </w:r>
      <w:r w:rsidR="00220EBB" w:rsidRPr="00220EBB">
        <w:rPr>
          <w:rFonts w:hint="cs"/>
          <w:rtl/>
        </w:rPr>
        <w:t>)</w:t>
      </w:r>
      <w:r w:rsidR="00811EF4">
        <w:t>.</w:t>
      </w:r>
    </w:p>
    <w:p w14:paraId="6E516FC2" w14:textId="5CCEADB1" w:rsidR="0035113D" w:rsidRDefault="0035113D" w:rsidP="00091AC4">
      <w:pPr>
        <w:pStyle w:val="Heading3"/>
        <w:bidi/>
        <w:rPr>
          <w:rtl/>
        </w:rPr>
      </w:pPr>
      <w:r w:rsidRPr="00091AC4">
        <w:rPr>
          <w:rFonts w:hint="cs"/>
          <w:rtl/>
        </w:rPr>
        <w:t>با بررسی به ازای هر مقدار از دامنه،</w:t>
      </w:r>
      <w:r w:rsidR="00601A20" w:rsidRPr="00091AC4">
        <w:rPr>
          <w:rFonts w:hint="cs"/>
          <w:rtl/>
        </w:rPr>
        <w:t xml:space="preserve"> </w:t>
      </w:r>
      <w:r w:rsidR="00091AC4" w:rsidRPr="00091AC4">
        <w:rPr>
          <w:rFonts w:hint="cs"/>
          <w:rtl/>
        </w:rPr>
        <w:t>اگر متغیری با د</w:t>
      </w:r>
      <w:r w:rsidR="00091AC4">
        <w:rPr>
          <w:rFonts w:hint="cs"/>
          <w:rtl/>
        </w:rPr>
        <w:t>امنه تهی وجود داشت، به معنی این است که در ادامه به مشکل خواهیم خورد، بنابراین از ادامه جلوگیری خواهیم نمود و مقدار دیگر از دامنه را بررسی خواهیم نمود و یا این که به عقب باز خواهیم گشت.</w:t>
      </w:r>
    </w:p>
    <w:p w14:paraId="55288A2B" w14:textId="77777777" w:rsidR="00B04218" w:rsidRDefault="00B04218" w:rsidP="00B04218">
      <w:pPr>
        <w:bidi/>
        <w:rPr>
          <w:rtl/>
        </w:rPr>
      </w:pPr>
    </w:p>
    <w:p w14:paraId="6E5DF4F5" w14:textId="5A633D2D" w:rsidR="002F3E31" w:rsidRDefault="005E189A" w:rsidP="001B50EF">
      <w:pPr>
        <w:pStyle w:val="Heading3"/>
        <w:bidi/>
      </w:pPr>
      <w:r>
        <w:rPr>
          <w:rFonts w:hint="cs"/>
          <w:rtl/>
        </w:rPr>
        <w:t xml:space="preserve">از آن‌جا که صفر کردن و یا نگه‌داری متغیر </w:t>
      </w:r>
      <w:r w:rsidR="00F31304">
        <w:rPr>
          <w:rFonts w:hint="cs"/>
          <w:rtl/>
        </w:rPr>
        <w:t>فقط در دامنه متغیرهای هم سطر و ستون</w:t>
      </w:r>
      <w:r w:rsidR="008C5327">
        <w:rPr>
          <w:rFonts w:hint="cs"/>
          <w:rtl/>
        </w:rPr>
        <w:t xml:space="preserve"> تغییر ایجاد خواهد کرد</w:t>
      </w:r>
      <w:r w:rsidR="00426F75">
        <w:rPr>
          <w:rFonts w:hint="cs"/>
          <w:rtl/>
        </w:rPr>
        <w:t xml:space="preserve">، </w:t>
      </w:r>
      <w:r w:rsidR="0025693E">
        <w:rPr>
          <w:rFonts w:hint="cs"/>
          <w:rtl/>
        </w:rPr>
        <w:t>از این فکت استفاده خواهیم نمود</w:t>
      </w:r>
      <w:r w:rsidR="00675444">
        <w:rPr>
          <w:rFonts w:hint="cs"/>
          <w:rtl/>
        </w:rPr>
        <w:t xml:space="preserve"> </w:t>
      </w:r>
      <w:r w:rsidR="00720EDC">
        <w:rPr>
          <w:rFonts w:hint="cs"/>
          <w:rtl/>
        </w:rPr>
        <w:t>که جمع متغیرهای مقداردهی شده نباید از جمع هدف بیشتر شود</w:t>
      </w:r>
      <w:r w:rsidR="00801BF8">
        <w:rPr>
          <w:rFonts w:hint="cs"/>
          <w:rtl/>
        </w:rPr>
        <w:t xml:space="preserve">، زیرا در این صورت </w:t>
      </w:r>
      <w:r w:rsidR="00801BF8" w:rsidRPr="005038B3">
        <w:rPr>
          <w:rFonts w:hint="cs"/>
          <w:b/>
          <w:bCs/>
          <w:rtl/>
        </w:rPr>
        <w:t>ق</w:t>
      </w:r>
      <w:r w:rsidR="00801BF8" w:rsidRPr="006C4507">
        <w:rPr>
          <w:rFonts w:hint="cs"/>
          <w:b/>
          <w:bCs/>
          <w:rtl/>
        </w:rPr>
        <w:t>طع</w:t>
      </w:r>
      <w:r w:rsidR="001B50EF">
        <w:rPr>
          <w:rFonts w:hint="cs"/>
          <w:b/>
          <w:bCs/>
          <w:rtl/>
        </w:rPr>
        <w:t>اً</w:t>
      </w:r>
      <w:r w:rsidR="00801BF8">
        <w:rPr>
          <w:rFonts w:hint="cs"/>
          <w:rtl/>
        </w:rPr>
        <w:t xml:space="preserve"> جوابی برای مسئله نخواهند بود</w:t>
      </w:r>
      <w:r w:rsidR="000A1D54">
        <w:rPr>
          <w:rFonts w:hint="cs"/>
          <w:rtl/>
        </w:rPr>
        <w:t>، بنابراین این ش</w:t>
      </w:r>
      <w:r w:rsidR="000A1D54" w:rsidRPr="000A1D54">
        <w:rPr>
          <w:rFonts w:hint="cs"/>
          <w:rtl/>
        </w:rPr>
        <w:t>رط را برای تمام متغیرها در آن سطر و ستون</w:t>
      </w:r>
      <w:r w:rsidR="00D44C11" w:rsidRPr="000A1D54">
        <w:rPr>
          <w:rFonts w:hint="cs"/>
          <w:rtl/>
        </w:rPr>
        <w:t xml:space="preserve"> </w:t>
      </w:r>
      <w:r w:rsidR="00D236A6">
        <w:rPr>
          <w:rFonts w:hint="cs"/>
          <w:rtl/>
        </w:rPr>
        <w:t>بررسی می‌کنیم و</w:t>
      </w:r>
      <w:r w:rsidR="00D44C11" w:rsidRPr="000A1D54">
        <w:rPr>
          <w:rFonts w:hint="cs"/>
          <w:rtl/>
        </w:rPr>
        <w:t xml:space="preserve"> هم‌چنین آیا با متغیرهای مقداردهی نشده باقی‌مانده می‌توان به جمع هدف رسید یا خیر، به صورت دیگر، آیا جمع متغیرهای باقی‌مانده از باقی‌مانده جمع هدف کم‌تر است یا خیر.</w:t>
      </w:r>
    </w:p>
    <w:p w14:paraId="5A9CDA6C" w14:textId="77777777" w:rsidR="00BA69B5" w:rsidRDefault="00BA69B5" w:rsidP="00BA69B5">
      <w:pPr>
        <w:bidi/>
      </w:pPr>
    </w:p>
    <w:p w14:paraId="5D66E9ED" w14:textId="58FCA1B4" w:rsidR="00BA69B5" w:rsidRPr="00BA69B5" w:rsidRDefault="00BA69B5" w:rsidP="00BA69B5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هم‌چنین برای </w:t>
      </w:r>
      <w:r w:rsidR="008818CE">
        <w:rPr>
          <w:rFonts w:hint="cs"/>
          <w:rtl/>
          <w:lang w:bidi="fa-IR"/>
        </w:rPr>
        <w:t xml:space="preserve">بررسی </w:t>
      </w:r>
      <w:r w:rsidR="0036502C">
        <w:rPr>
          <w:rFonts w:hint="cs"/>
          <w:rtl/>
          <w:lang w:bidi="fa-IR"/>
        </w:rPr>
        <w:t xml:space="preserve">یکتا </w:t>
      </w:r>
      <w:r w:rsidR="00FD2B35">
        <w:rPr>
          <w:rFonts w:hint="cs"/>
          <w:rtl/>
          <w:lang w:bidi="fa-IR"/>
        </w:rPr>
        <w:t>بودن یا نبودن آن</w:t>
      </w:r>
      <w:r w:rsidR="002872B4">
        <w:rPr>
          <w:rFonts w:hint="cs"/>
          <w:rtl/>
          <w:lang w:bidi="fa-IR"/>
        </w:rPr>
        <w:t xml:space="preserve"> را اعمال می‌کنیم تا درصورت تکراری بودن عددی در</w:t>
      </w:r>
      <w:r w:rsidR="00840ACD">
        <w:rPr>
          <w:rFonts w:hint="cs"/>
          <w:rtl/>
          <w:lang w:bidi="fa-IR"/>
        </w:rPr>
        <w:t xml:space="preserve"> سطر یا ستون</w:t>
      </w:r>
      <w:r w:rsidR="00944DF2">
        <w:rPr>
          <w:rFonts w:hint="cs"/>
          <w:rtl/>
          <w:lang w:bidi="fa-IR"/>
        </w:rPr>
        <w:t>ی از</w:t>
      </w:r>
      <w:r w:rsidR="002872B4">
        <w:rPr>
          <w:rFonts w:hint="cs"/>
          <w:rtl/>
          <w:lang w:bidi="fa-IR"/>
        </w:rPr>
        <w:t xml:space="preserve"> ماتریس، از ادامه جلوگیری کند.</w:t>
      </w:r>
    </w:p>
    <w:p w14:paraId="4545B8EE" w14:textId="77777777" w:rsidR="0037684D" w:rsidRDefault="0037684D" w:rsidP="0037684D">
      <w:pPr>
        <w:bidi/>
        <w:rPr>
          <w:rtl/>
          <w:lang w:bidi="fa-IR"/>
        </w:rPr>
      </w:pPr>
    </w:p>
    <w:p w14:paraId="34A2744D" w14:textId="1684D0B2" w:rsidR="009C2567" w:rsidRDefault="00485D2E" w:rsidP="009C2567">
      <w:pPr>
        <w:pStyle w:val="Heading3"/>
        <w:bidi/>
        <w:rPr>
          <w:rFonts w:ascii="Cambria" w:hAnsi="Cambria"/>
          <w:rtl/>
          <w:lang w:bidi="fa-IR"/>
        </w:rPr>
      </w:pPr>
      <w:r w:rsidRPr="00485D2E">
        <w:rPr>
          <w:rFonts w:hint="cs"/>
          <w:sz w:val="36"/>
          <w:szCs w:val="36"/>
          <w:rtl/>
          <w:lang w:bidi="fa-IR"/>
        </w:rPr>
        <w:t>ایده دوم</w:t>
      </w:r>
      <w:r>
        <w:rPr>
          <w:rFonts w:hint="cs"/>
          <w:rtl/>
          <w:lang w:bidi="fa-IR"/>
        </w:rPr>
        <w:t xml:space="preserve">: </w:t>
      </w:r>
      <w:r w:rsidR="005537A6" w:rsidRPr="00762B60">
        <w:rPr>
          <w:rFonts w:hint="cs"/>
          <w:b/>
          <w:bCs/>
          <w:rtl/>
          <w:lang w:bidi="fa-IR"/>
        </w:rPr>
        <w:t>هیوریستیک درجه</w:t>
      </w:r>
      <w:r w:rsidR="005537A6">
        <w:rPr>
          <w:rFonts w:hint="cs"/>
          <w:rtl/>
          <w:lang w:bidi="fa-IR"/>
        </w:rPr>
        <w:t xml:space="preserve"> (</w:t>
      </w:r>
      <w:r w:rsidR="005537A6" w:rsidRPr="005537A6">
        <w:rPr>
          <w:rStyle w:val="Heading2Char"/>
          <w:rFonts w:eastAsia="B Nazanin"/>
        </w:rPr>
        <w:t>Heuristic Degree</w:t>
      </w:r>
      <w:r w:rsidR="005537A6">
        <w:rPr>
          <w:rFonts w:ascii="Cambria" w:hAnsi="Cambria" w:hint="cs"/>
          <w:rtl/>
          <w:lang w:bidi="fa-IR"/>
        </w:rPr>
        <w:t>).</w:t>
      </w:r>
    </w:p>
    <w:p w14:paraId="128ECA17" w14:textId="67DEE92C" w:rsidR="002F130B" w:rsidRDefault="002F130B" w:rsidP="002F130B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>ا</w:t>
      </w:r>
      <w:r w:rsidR="00762B60">
        <w:rPr>
          <w:rFonts w:hint="cs"/>
          <w:rtl/>
          <w:lang w:bidi="fa-IR"/>
        </w:rPr>
        <w:t xml:space="preserve">بتدا </w:t>
      </w:r>
      <w:r w:rsidR="008E0258">
        <w:rPr>
          <w:rFonts w:hint="cs"/>
          <w:rtl/>
          <w:lang w:bidi="fa-IR"/>
        </w:rPr>
        <w:t>متغیری انتخاب می‌شود که بیشترین درجه را خواهد داشت.</w:t>
      </w:r>
    </w:p>
    <w:p w14:paraId="18731024" w14:textId="40239AA2" w:rsidR="00D3193F" w:rsidRDefault="008E0258" w:rsidP="00D3193F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>درجه در این‌جا می‌توانیم تعداد متغیرهای مقداردهی نشده در سطر و ستون متغیر درنظر بگیریم</w:t>
      </w:r>
      <w:r w:rsidR="00D3193F">
        <w:rPr>
          <w:rFonts w:hint="cs"/>
          <w:rtl/>
          <w:lang w:bidi="fa-IR"/>
        </w:rPr>
        <w:t>.</w:t>
      </w:r>
    </w:p>
    <w:p w14:paraId="2A7889B0" w14:textId="77777777" w:rsidR="00C75C3F" w:rsidRDefault="00C75C3F" w:rsidP="00C75C3F">
      <w:pPr>
        <w:bidi/>
        <w:rPr>
          <w:rtl/>
          <w:lang w:bidi="fa-IR"/>
        </w:rPr>
      </w:pPr>
    </w:p>
    <w:p w14:paraId="57C8888B" w14:textId="61AD8B66" w:rsidR="00C75C3F" w:rsidRDefault="003B42D9" w:rsidP="00DF2FB7">
      <w:pPr>
        <w:pStyle w:val="Heading3"/>
        <w:bidi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تابع جانشین:</w:t>
      </w:r>
    </w:p>
    <w:p w14:paraId="71B48517" w14:textId="491212D8" w:rsidR="00901A8A" w:rsidRDefault="00AD4E5D" w:rsidP="00901A8A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وظیفه </w:t>
      </w:r>
      <w:r w:rsidR="006253AB">
        <w:rPr>
          <w:rFonts w:hint="cs"/>
          <w:rtl/>
          <w:lang w:bidi="fa-IR"/>
        </w:rPr>
        <w:t>انتخاب متغیر برای مقداردهی را دارد.</w:t>
      </w:r>
    </w:p>
    <w:p w14:paraId="45893CEB" w14:textId="77777777" w:rsidR="005D273D" w:rsidRDefault="001B7A14" w:rsidP="001B7A14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این انتخاب را به صورتی انجام می‌دهد که </w:t>
      </w:r>
    </w:p>
    <w:p w14:paraId="4FA35045" w14:textId="644758A9" w:rsidR="00486C00" w:rsidRDefault="005D273D" w:rsidP="008F2A17">
      <w:pPr>
        <w:pStyle w:val="Heading3"/>
        <w:numPr>
          <w:ilvl w:val="0"/>
          <w:numId w:val="20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دامنه آن از همه کم‌تر باشد (در این مسئله دامنه فقط دارای یک مقدار باشد)</w:t>
      </w:r>
      <w:r w:rsidR="000D6BD8">
        <w:rPr>
          <w:rFonts w:hint="cs"/>
          <w:rtl/>
          <w:lang w:bidi="fa-IR"/>
        </w:rPr>
        <w:t>.</w:t>
      </w:r>
    </w:p>
    <w:p w14:paraId="07301404" w14:textId="202144DB" w:rsidR="005D273D" w:rsidRDefault="002946EB" w:rsidP="008F2A17">
      <w:pPr>
        <w:pStyle w:val="Heading3"/>
        <w:numPr>
          <w:ilvl w:val="0"/>
          <w:numId w:val="20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 مقداردهی، </w:t>
      </w:r>
      <w:r w:rsidR="00193556">
        <w:rPr>
          <w:rFonts w:hint="cs"/>
          <w:rtl/>
          <w:lang w:bidi="fa-IR"/>
        </w:rPr>
        <w:t xml:space="preserve">جمع متغیرهای مقداردهی شده در آن سطر از </w:t>
      </w:r>
      <w:r w:rsidR="000D6BD8">
        <w:rPr>
          <w:rFonts w:hint="cs"/>
          <w:rtl/>
          <w:lang w:bidi="fa-IR"/>
        </w:rPr>
        <w:t>جمع هدف بیشتر نشود.</w:t>
      </w:r>
    </w:p>
    <w:p w14:paraId="7FD7E510" w14:textId="375B49E5" w:rsidR="000D6BD8" w:rsidRDefault="000D6BD8" w:rsidP="008F2A17">
      <w:pPr>
        <w:pStyle w:val="Heading3"/>
        <w:numPr>
          <w:ilvl w:val="0"/>
          <w:numId w:val="20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با مقداردهی، جمع متغیرهای مقداردهی شده در آن ستون از جمع هدف بیشتر نشود.</w:t>
      </w:r>
    </w:p>
    <w:p w14:paraId="7F97FB36" w14:textId="671E2ABB" w:rsidR="008F2A17" w:rsidRDefault="000D6BD8" w:rsidP="008F2A17">
      <w:pPr>
        <w:pStyle w:val="Heading3"/>
        <w:numPr>
          <w:ilvl w:val="0"/>
          <w:numId w:val="20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با مقداردهی، بتوان جمع هدف باقی مانده را با متغیرهای باقی مانده در آن سطر و ستون به دست‌ آورد.</w:t>
      </w:r>
    </w:p>
    <w:p w14:paraId="1C66D3C0" w14:textId="10691731" w:rsidR="008F2A17" w:rsidRPr="008F2A17" w:rsidRDefault="008F2A17" w:rsidP="008F2A17">
      <w:pPr>
        <w:pStyle w:val="Heading3"/>
        <w:numPr>
          <w:ilvl w:val="0"/>
          <w:numId w:val="20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در آن سطر و وستون وجود نداشته باشد (یکتا بودن)</w:t>
      </w:r>
      <w:r w:rsidR="005540AE">
        <w:rPr>
          <w:rFonts w:hint="cs"/>
          <w:rtl/>
          <w:lang w:bidi="fa-IR"/>
        </w:rPr>
        <w:t>.</w:t>
      </w:r>
    </w:p>
    <w:p w14:paraId="74716576" w14:textId="77777777" w:rsidR="005D273D" w:rsidRDefault="005D273D" w:rsidP="00837EA0">
      <w:pPr>
        <w:rPr>
          <w:lang w:bidi="fa-IR"/>
        </w:rPr>
      </w:pPr>
    </w:p>
    <w:p w14:paraId="794CC3D0" w14:textId="77777777" w:rsidR="00365BF1" w:rsidRDefault="00365BF1" w:rsidP="00837EA0">
      <w:pPr>
        <w:rPr>
          <w:lang w:bidi="fa-IR"/>
        </w:rPr>
      </w:pPr>
    </w:p>
    <w:p w14:paraId="702CDB6E" w14:textId="77777777" w:rsidR="00365BF1" w:rsidRDefault="00365BF1" w:rsidP="00837EA0">
      <w:pPr>
        <w:rPr>
          <w:lang w:bidi="fa-IR"/>
        </w:rPr>
      </w:pPr>
    </w:p>
    <w:p w14:paraId="66F36BA6" w14:textId="77777777" w:rsidR="00365BF1" w:rsidRDefault="00365BF1" w:rsidP="00837EA0">
      <w:pPr>
        <w:rPr>
          <w:lang w:bidi="fa-IR"/>
        </w:rPr>
      </w:pPr>
    </w:p>
    <w:p w14:paraId="30B9DD8B" w14:textId="77777777" w:rsidR="00365BF1" w:rsidRPr="00506A60" w:rsidRDefault="00365BF1" w:rsidP="00365BF1">
      <w:pPr>
        <w:pStyle w:val="Heading2"/>
        <w:bidi w:val="0"/>
        <w:rPr>
          <w:rFonts w:ascii="Agave" w:hAnsi="Agave"/>
          <w:i/>
          <w:iCs/>
          <w:lang w:bidi="fa-IR"/>
        </w:rPr>
      </w:pPr>
      <w:r w:rsidRPr="00506A60">
        <w:rPr>
          <w:rFonts w:ascii="Agave" w:hAnsi="Agave"/>
          <w:i/>
          <w:iCs/>
          <w:lang w:bidi="fa-IR"/>
        </w:rPr>
        <w:lastRenderedPageBreak/>
        <w:t>usage: puzzle.py [-h] [-f F] [-o O] [-v] [-u]</w:t>
      </w:r>
    </w:p>
    <w:p w14:paraId="6574EC2B" w14:textId="77777777" w:rsidR="00365BF1" w:rsidRPr="00506A60" w:rsidRDefault="00365BF1" w:rsidP="00365BF1">
      <w:pPr>
        <w:pStyle w:val="Heading2"/>
        <w:bidi w:val="0"/>
        <w:rPr>
          <w:rFonts w:ascii="Agave" w:hAnsi="Agave"/>
          <w:i/>
          <w:iCs/>
          <w:lang w:bidi="fa-IR"/>
        </w:rPr>
      </w:pPr>
    </w:p>
    <w:p w14:paraId="5195232F" w14:textId="77777777" w:rsidR="00365BF1" w:rsidRPr="00506A60" w:rsidRDefault="00365BF1" w:rsidP="00365BF1">
      <w:pPr>
        <w:pStyle w:val="Heading2"/>
        <w:bidi w:val="0"/>
        <w:rPr>
          <w:rFonts w:ascii="Agave" w:hAnsi="Agave"/>
          <w:i/>
          <w:iCs/>
          <w:lang w:bidi="fa-IR"/>
        </w:rPr>
      </w:pPr>
      <w:r w:rsidRPr="00506A60">
        <w:rPr>
          <w:rFonts w:ascii="Agave" w:hAnsi="Agave"/>
          <w:i/>
          <w:iCs/>
          <w:lang w:bidi="fa-IR"/>
        </w:rPr>
        <w:t>number puzzle with csp</w:t>
      </w:r>
    </w:p>
    <w:p w14:paraId="61739BB0" w14:textId="77777777" w:rsidR="00365BF1" w:rsidRPr="00506A60" w:rsidRDefault="00365BF1" w:rsidP="00365BF1">
      <w:pPr>
        <w:pStyle w:val="Heading2"/>
        <w:bidi w:val="0"/>
        <w:rPr>
          <w:rFonts w:ascii="Agave" w:hAnsi="Agave"/>
          <w:i/>
          <w:iCs/>
          <w:lang w:bidi="fa-IR"/>
        </w:rPr>
      </w:pPr>
    </w:p>
    <w:p w14:paraId="2B289212" w14:textId="77777777" w:rsidR="00365BF1" w:rsidRPr="00506A60" w:rsidRDefault="00365BF1" w:rsidP="00365BF1">
      <w:pPr>
        <w:pStyle w:val="Heading2"/>
        <w:bidi w:val="0"/>
        <w:rPr>
          <w:rFonts w:ascii="Agave" w:hAnsi="Agave"/>
          <w:i/>
          <w:iCs/>
          <w:lang w:bidi="fa-IR"/>
        </w:rPr>
      </w:pPr>
      <w:r w:rsidRPr="00506A60">
        <w:rPr>
          <w:rFonts w:ascii="Agave" w:hAnsi="Agave"/>
          <w:i/>
          <w:iCs/>
          <w:lang w:bidi="fa-IR"/>
        </w:rPr>
        <w:t>options:</w:t>
      </w:r>
    </w:p>
    <w:p w14:paraId="4E787BEE" w14:textId="3CBAF365" w:rsidR="00365BF1" w:rsidRPr="00506A60" w:rsidRDefault="00365BF1" w:rsidP="00365BF1">
      <w:pPr>
        <w:pStyle w:val="Heading2"/>
        <w:bidi w:val="0"/>
        <w:rPr>
          <w:rFonts w:ascii="Agave" w:hAnsi="Agave"/>
          <w:i/>
          <w:iCs/>
          <w:lang w:bidi="fa-IR"/>
        </w:rPr>
      </w:pPr>
      <w:r w:rsidRPr="00506A60">
        <w:rPr>
          <w:rFonts w:ascii="Agave" w:hAnsi="Agave"/>
          <w:i/>
          <w:iCs/>
          <w:lang w:bidi="fa-IR"/>
        </w:rPr>
        <w:t xml:space="preserve">  -h, --hel</w:t>
      </w:r>
      <w:r w:rsidR="00EC35D8" w:rsidRPr="00506A60">
        <w:rPr>
          <w:rFonts w:ascii="Agave" w:hAnsi="Agave"/>
          <w:i/>
          <w:iCs/>
          <w:lang w:bidi="fa-IR"/>
        </w:rPr>
        <w:t>p</w:t>
      </w:r>
      <w:r w:rsidRPr="00506A60">
        <w:rPr>
          <w:rFonts w:ascii="Agave" w:hAnsi="Agave"/>
          <w:i/>
          <w:iCs/>
          <w:lang w:bidi="fa-IR"/>
        </w:rPr>
        <w:t xml:space="preserve">   show this help message and exit</w:t>
      </w:r>
    </w:p>
    <w:p w14:paraId="7F37268F" w14:textId="626DA825" w:rsidR="00365BF1" w:rsidRPr="00506A60" w:rsidRDefault="00365BF1" w:rsidP="00365BF1">
      <w:pPr>
        <w:pStyle w:val="Heading2"/>
        <w:bidi w:val="0"/>
        <w:rPr>
          <w:rFonts w:ascii="Agave" w:hAnsi="Agave"/>
          <w:i/>
          <w:iCs/>
          <w:lang w:bidi="fa-IR"/>
        </w:rPr>
      </w:pPr>
      <w:r w:rsidRPr="00506A60">
        <w:rPr>
          <w:rFonts w:ascii="Agave" w:hAnsi="Agave"/>
          <w:i/>
          <w:iCs/>
          <w:lang w:bidi="fa-IR"/>
        </w:rPr>
        <w:t xml:space="preserve">  -f F        filepath to the puzzle, default: puzzle.txt</w:t>
      </w:r>
    </w:p>
    <w:p w14:paraId="01CF38A2" w14:textId="742C4C07" w:rsidR="00365BF1" w:rsidRPr="00506A60" w:rsidRDefault="00365BF1" w:rsidP="00365BF1">
      <w:pPr>
        <w:pStyle w:val="Heading2"/>
        <w:bidi w:val="0"/>
        <w:rPr>
          <w:rFonts w:ascii="Agave" w:hAnsi="Agave"/>
          <w:i/>
          <w:iCs/>
          <w:lang w:bidi="fa-IR"/>
        </w:rPr>
      </w:pPr>
      <w:r w:rsidRPr="00506A60">
        <w:rPr>
          <w:rFonts w:ascii="Agave" w:hAnsi="Agave"/>
          <w:i/>
          <w:iCs/>
          <w:lang w:bidi="fa-IR"/>
        </w:rPr>
        <w:t xml:space="preserve">  -o O        filepath to save result, default: solution.txt</w:t>
      </w:r>
    </w:p>
    <w:p w14:paraId="05BC5BEC" w14:textId="1049A42F" w:rsidR="00365BF1" w:rsidRPr="00506A60" w:rsidRDefault="00365BF1" w:rsidP="00365BF1">
      <w:pPr>
        <w:pStyle w:val="Heading2"/>
        <w:bidi w:val="0"/>
        <w:rPr>
          <w:rFonts w:ascii="Agave" w:hAnsi="Agave"/>
          <w:i/>
          <w:iCs/>
          <w:lang w:bidi="fa-IR"/>
        </w:rPr>
      </w:pPr>
      <w:r w:rsidRPr="00506A60">
        <w:rPr>
          <w:rFonts w:ascii="Agave" w:hAnsi="Agave"/>
          <w:i/>
          <w:iCs/>
          <w:lang w:bidi="fa-IR"/>
        </w:rPr>
        <w:t xml:space="preserve">  -v          verbose mode</w:t>
      </w:r>
    </w:p>
    <w:p w14:paraId="790E31F1" w14:textId="07C01E12" w:rsidR="00365BF1" w:rsidRPr="00506A60" w:rsidRDefault="00365BF1" w:rsidP="00365BF1">
      <w:pPr>
        <w:pStyle w:val="Heading2"/>
        <w:bidi w:val="0"/>
        <w:rPr>
          <w:rFonts w:ascii="Agave" w:hAnsi="Agave"/>
          <w:i/>
          <w:iCs/>
          <w:lang w:bidi="fa-IR"/>
        </w:rPr>
      </w:pPr>
      <w:r w:rsidRPr="00506A60">
        <w:rPr>
          <w:rFonts w:ascii="Agave" w:hAnsi="Agave"/>
          <w:i/>
          <w:iCs/>
          <w:lang w:bidi="fa-IR"/>
        </w:rPr>
        <w:t xml:space="preserve">  -u          unique solution</w:t>
      </w:r>
    </w:p>
    <w:sectPr w:rsidR="00365BF1" w:rsidRPr="00506A60" w:rsidSect="00150522">
      <w:footerReference w:type="even" r:id="rId8"/>
      <w:footerReference w:type="default" r:id="rId9"/>
      <w:footerReference w:type="first" r:id="rId10"/>
      <w:pgSz w:w="11907" w:h="16839" w:code="9"/>
      <w:pgMar w:top="851" w:right="1418" w:bottom="1418" w:left="1418" w:header="720" w:footer="567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C0A711" w14:textId="77777777" w:rsidR="00DB0D72" w:rsidRDefault="00DB0D72" w:rsidP="00991F40">
      <w:pPr>
        <w:spacing w:after="0" w:line="240" w:lineRule="auto"/>
      </w:pPr>
      <w:r>
        <w:separator/>
      </w:r>
    </w:p>
    <w:p w14:paraId="0AD610F2" w14:textId="77777777" w:rsidR="00DB0D72" w:rsidRDefault="00DB0D72"/>
  </w:endnote>
  <w:endnote w:type="continuationSeparator" w:id="0">
    <w:p w14:paraId="3A2D7320" w14:textId="77777777" w:rsidR="00DB0D72" w:rsidRDefault="00DB0D72" w:rsidP="00991F40">
      <w:pPr>
        <w:spacing w:after="0" w:line="240" w:lineRule="auto"/>
      </w:pPr>
      <w:r>
        <w:continuationSeparator/>
      </w:r>
    </w:p>
    <w:p w14:paraId="7CA66079" w14:textId="77777777" w:rsidR="00DB0D72" w:rsidRDefault="00DB0D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Nazanin">
    <w:altName w:val="Arial"/>
    <w:panose1 w:val="020B0604020202020204"/>
    <w:charset w:val="B2"/>
    <w:family w:val="auto"/>
    <w:pitch w:val="variable"/>
    <w:sig w:usb0="00002001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tra Mazar">
    <w:altName w:val="Times New Roman"/>
    <w:panose1 w:val="020B0604020202020204"/>
    <w:charset w:val="B2"/>
    <w:family w:val="auto"/>
    <w:pitch w:val="variable"/>
    <w:sig w:usb0="00002000" w:usb1="00000000" w:usb2="00000000" w:usb3="00000000" w:csb0="00000040" w:csb1="00000000"/>
  </w:font>
  <w:font w:name="Times">
    <w:altName w:val="Sylfaen"/>
    <w:panose1 w:val="020B0604020202020204"/>
    <w:charset w:val="00"/>
    <w:family w:val="roman"/>
    <w:pitch w:val="variable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gave">
    <w:panose1 w:val="020B0509030604020203"/>
    <w:charset w:val="00"/>
    <w:family w:val="modern"/>
    <w:pitch w:val="fixed"/>
    <w:sig w:usb0="E00002FF" w:usb1="1000F8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474517745"/>
      <w:docPartObj>
        <w:docPartGallery w:val="Page Numbers (Bottom of Page)"/>
        <w:docPartUnique/>
      </w:docPartObj>
    </w:sdtPr>
    <w:sdtContent>
      <w:p w14:paraId="307E1F54" w14:textId="0B5196B1" w:rsidR="00F54F36" w:rsidRDefault="00F54F36" w:rsidP="009F7B4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EDE92" w14:textId="77777777" w:rsidR="00F54F36" w:rsidRDefault="00F54F36">
    <w:pPr>
      <w:pStyle w:val="Footer"/>
    </w:pPr>
  </w:p>
  <w:p w14:paraId="27051F41" w14:textId="77777777" w:rsidR="00815569" w:rsidRDefault="0081556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20024939"/>
      <w:docPartObj>
        <w:docPartGallery w:val="Page Numbers (Bottom of Page)"/>
        <w:docPartUnique/>
      </w:docPartObj>
    </w:sdtPr>
    <w:sdtContent>
      <w:p w14:paraId="437B9246" w14:textId="01D40168" w:rsidR="00F54F36" w:rsidRDefault="00F54F36" w:rsidP="00F54F36">
        <w:pPr>
          <w:pStyle w:val="Footer"/>
          <w:framePr w:wrap="none" w:vAnchor="text" w:hAnchor="page" w:x="5988" w:y="64"/>
          <w:rPr>
            <w:rStyle w:val="PageNumber"/>
          </w:rPr>
        </w:pP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begin"/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instrText xml:space="preserve"> PAGE </w:instrText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separate"/>
        </w:r>
        <w:r w:rsidRPr="00F54F36">
          <w:rPr>
            <w:rStyle w:val="PageNumber"/>
            <w:rFonts w:ascii="B Nazanin" w:hAnsi="B Nazanin" w:cs="B Nazanin" w:hint="cs"/>
            <w:noProof/>
            <w:sz w:val="28"/>
            <w:szCs w:val="28"/>
          </w:rPr>
          <w:t>2</w:t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end"/>
        </w:r>
      </w:p>
    </w:sdtContent>
  </w:sdt>
  <w:p w14:paraId="6D807CB6" w14:textId="0510C725" w:rsidR="00292F36" w:rsidRPr="00292F36" w:rsidRDefault="00292F36" w:rsidP="00292F36">
    <w:pPr>
      <w:pStyle w:val="Footer"/>
      <w:rPr>
        <w:rFonts w:ascii="Cambria" w:hAnsi="Cambria" w:cs="B Nazanin"/>
        <w:sz w:val="28"/>
        <w:szCs w:val="28"/>
        <w:rtl/>
        <w:lang w:bidi="fa-IR"/>
      </w:rPr>
    </w:pPr>
  </w:p>
  <w:p w14:paraId="08EC00BC" w14:textId="77777777" w:rsidR="00815569" w:rsidRDefault="0081556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C507E" w14:textId="77777777" w:rsidR="004113EE" w:rsidRDefault="004113EE" w:rsidP="001979AF">
    <w:pPr>
      <w:pStyle w:val="Footer"/>
      <w:jc w:val="center"/>
    </w:pPr>
  </w:p>
  <w:p w14:paraId="4718C7B7" w14:textId="77777777" w:rsidR="004113EE" w:rsidRDefault="004113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7C06CB" w14:textId="77777777" w:rsidR="00DB0D72" w:rsidRDefault="00DB0D72" w:rsidP="00B15B3E">
      <w:pPr>
        <w:bidi/>
        <w:spacing w:after="0" w:line="240" w:lineRule="auto"/>
        <w:jc w:val="right"/>
      </w:pPr>
      <w:r>
        <w:separator/>
      </w:r>
    </w:p>
    <w:p w14:paraId="261D82A6" w14:textId="77777777" w:rsidR="00DB0D72" w:rsidRDefault="00DB0D72"/>
  </w:footnote>
  <w:footnote w:type="continuationSeparator" w:id="0">
    <w:p w14:paraId="417D2FAC" w14:textId="77777777" w:rsidR="00DB0D72" w:rsidRDefault="00DB0D72" w:rsidP="00991F40">
      <w:pPr>
        <w:spacing w:after="0" w:line="240" w:lineRule="auto"/>
      </w:pPr>
      <w:r>
        <w:continuationSeparator/>
      </w:r>
    </w:p>
    <w:p w14:paraId="7A9AA648" w14:textId="77777777" w:rsidR="00DB0D72" w:rsidRDefault="00DB0D7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97E72"/>
    <w:multiLevelType w:val="hybridMultilevel"/>
    <w:tmpl w:val="12C6BD4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67A15"/>
    <w:multiLevelType w:val="hybridMultilevel"/>
    <w:tmpl w:val="AF6EA0BE"/>
    <w:lvl w:ilvl="0" w:tplc="04090013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85BF7"/>
    <w:multiLevelType w:val="multilevel"/>
    <w:tmpl w:val="9EA0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0676D"/>
    <w:multiLevelType w:val="hybridMultilevel"/>
    <w:tmpl w:val="B8148D2C"/>
    <w:lvl w:ilvl="0" w:tplc="04090013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16E95"/>
    <w:multiLevelType w:val="hybridMultilevel"/>
    <w:tmpl w:val="26AAAC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7D392D"/>
    <w:multiLevelType w:val="hybridMultilevel"/>
    <w:tmpl w:val="91504FFE"/>
    <w:lvl w:ilvl="0" w:tplc="92A41BCA">
      <w:numFmt w:val="bullet"/>
      <w:lvlText w:val=""/>
      <w:lvlJc w:val="left"/>
      <w:pPr>
        <w:ind w:left="720" w:hanging="360"/>
      </w:pPr>
      <w:rPr>
        <w:rFonts w:ascii="Symbol" w:eastAsia="Calibr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3325C"/>
    <w:multiLevelType w:val="hybridMultilevel"/>
    <w:tmpl w:val="D9F64D36"/>
    <w:lvl w:ilvl="0" w:tplc="7E18E406">
      <w:start w:val="1"/>
      <w:numFmt w:val="upperRoman"/>
      <w:lvlText w:val="%1."/>
      <w:lvlJc w:val="right"/>
      <w:pPr>
        <w:ind w:left="81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276C0CB8"/>
    <w:multiLevelType w:val="hybridMultilevel"/>
    <w:tmpl w:val="0DD60D10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F53C8"/>
    <w:multiLevelType w:val="hybridMultilevel"/>
    <w:tmpl w:val="4DAAD73E"/>
    <w:lvl w:ilvl="0" w:tplc="0AF4B618">
      <w:start w:val="1"/>
      <w:numFmt w:val="decimalFullWidth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3FB40B73"/>
    <w:multiLevelType w:val="hybridMultilevel"/>
    <w:tmpl w:val="C2EEA0DA"/>
    <w:lvl w:ilvl="0" w:tplc="3E06CFAE">
      <w:start w:val="1"/>
      <w:numFmt w:val="decimal"/>
      <w:lvlText w:val="%1"/>
      <w:lvlJc w:val="left"/>
      <w:pPr>
        <w:ind w:left="195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D2E9034">
      <w:start w:val="1"/>
      <w:numFmt w:val="lowerLetter"/>
      <w:lvlText w:val="%2"/>
      <w:lvlJc w:val="left"/>
      <w:pPr>
        <w:ind w:left="114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A2017EC">
      <w:start w:val="1"/>
      <w:numFmt w:val="lowerRoman"/>
      <w:lvlText w:val="%3"/>
      <w:lvlJc w:val="left"/>
      <w:pPr>
        <w:ind w:left="186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8CA6B58">
      <w:start w:val="1"/>
      <w:numFmt w:val="decimal"/>
      <w:lvlText w:val="%4"/>
      <w:lvlJc w:val="left"/>
      <w:pPr>
        <w:ind w:left="258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C60EA88">
      <w:start w:val="1"/>
      <w:numFmt w:val="lowerLetter"/>
      <w:lvlText w:val="%5"/>
      <w:lvlJc w:val="left"/>
      <w:pPr>
        <w:ind w:left="330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44AB2A2">
      <w:start w:val="1"/>
      <w:numFmt w:val="lowerRoman"/>
      <w:lvlText w:val="%6"/>
      <w:lvlJc w:val="left"/>
      <w:pPr>
        <w:ind w:left="402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F7EAC62">
      <w:start w:val="1"/>
      <w:numFmt w:val="decimal"/>
      <w:lvlText w:val="%7"/>
      <w:lvlJc w:val="left"/>
      <w:pPr>
        <w:ind w:left="474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9BE3D3C">
      <w:start w:val="1"/>
      <w:numFmt w:val="lowerLetter"/>
      <w:lvlText w:val="%8"/>
      <w:lvlJc w:val="left"/>
      <w:pPr>
        <w:ind w:left="546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900E3D8">
      <w:start w:val="1"/>
      <w:numFmt w:val="lowerRoman"/>
      <w:lvlText w:val="%9"/>
      <w:lvlJc w:val="left"/>
      <w:pPr>
        <w:ind w:left="618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AF4D92"/>
    <w:multiLevelType w:val="hybridMultilevel"/>
    <w:tmpl w:val="4A48F9C4"/>
    <w:lvl w:ilvl="0" w:tplc="CADE503A">
      <w:numFmt w:val="bullet"/>
      <w:lvlText w:val=""/>
      <w:lvlJc w:val="left"/>
      <w:pPr>
        <w:ind w:left="720" w:hanging="360"/>
      </w:pPr>
      <w:rPr>
        <w:rFonts w:ascii="Symbol" w:eastAsia="Calibri" w:hAnsi="Symbol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E7FC0"/>
    <w:multiLevelType w:val="hybridMultilevel"/>
    <w:tmpl w:val="3ACC1714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0A06EF"/>
    <w:multiLevelType w:val="hybridMultilevel"/>
    <w:tmpl w:val="1098F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FA6A30"/>
    <w:multiLevelType w:val="hybridMultilevel"/>
    <w:tmpl w:val="F210E66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AC3FD3"/>
    <w:multiLevelType w:val="hybridMultilevel"/>
    <w:tmpl w:val="A78042E6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0D28CF"/>
    <w:multiLevelType w:val="hybridMultilevel"/>
    <w:tmpl w:val="AC18C6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E7350C"/>
    <w:multiLevelType w:val="hybridMultilevel"/>
    <w:tmpl w:val="718209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F95955"/>
    <w:multiLevelType w:val="multilevel"/>
    <w:tmpl w:val="B0E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26A6E"/>
    <w:multiLevelType w:val="hybridMultilevel"/>
    <w:tmpl w:val="0F407420"/>
    <w:lvl w:ilvl="0" w:tplc="092AEC2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90467C"/>
    <w:multiLevelType w:val="hybridMultilevel"/>
    <w:tmpl w:val="78908F74"/>
    <w:lvl w:ilvl="0" w:tplc="E9D2C43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561855">
    <w:abstractNumId w:val="18"/>
  </w:num>
  <w:num w:numId="2" w16cid:durableId="1656570534">
    <w:abstractNumId w:val="19"/>
  </w:num>
  <w:num w:numId="3" w16cid:durableId="529145998">
    <w:abstractNumId w:val="10"/>
  </w:num>
  <w:num w:numId="4" w16cid:durableId="1838036472">
    <w:abstractNumId w:val="5"/>
  </w:num>
  <w:num w:numId="5" w16cid:durableId="1222403169">
    <w:abstractNumId w:val="9"/>
  </w:num>
  <w:num w:numId="6" w16cid:durableId="1673222247">
    <w:abstractNumId w:val="17"/>
  </w:num>
  <w:num w:numId="7" w16cid:durableId="1003048202">
    <w:abstractNumId w:val="2"/>
  </w:num>
  <w:num w:numId="8" w16cid:durableId="1260941599">
    <w:abstractNumId w:val="8"/>
  </w:num>
  <w:num w:numId="9" w16cid:durableId="1691057235">
    <w:abstractNumId w:val="13"/>
  </w:num>
  <w:num w:numId="10" w16cid:durableId="998730182">
    <w:abstractNumId w:val="11"/>
  </w:num>
  <w:num w:numId="11" w16cid:durableId="354162916">
    <w:abstractNumId w:val="7"/>
  </w:num>
  <w:num w:numId="12" w16cid:durableId="1018117622">
    <w:abstractNumId w:val="1"/>
  </w:num>
  <w:num w:numId="13" w16cid:durableId="337541900">
    <w:abstractNumId w:val="3"/>
  </w:num>
  <w:num w:numId="14" w16cid:durableId="1917082030">
    <w:abstractNumId w:val="6"/>
  </w:num>
  <w:num w:numId="15" w16cid:durableId="540672105">
    <w:abstractNumId w:val="16"/>
  </w:num>
  <w:num w:numId="16" w16cid:durableId="1010254155">
    <w:abstractNumId w:val="4"/>
  </w:num>
  <w:num w:numId="17" w16cid:durableId="1552695295">
    <w:abstractNumId w:val="15"/>
  </w:num>
  <w:num w:numId="18" w16cid:durableId="836843169">
    <w:abstractNumId w:val="12"/>
  </w:num>
  <w:num w:numId="19" w16cid:durableId="261763570">
    <w:abstractNumId w:val="14"/>
  </w:num>
  <w:num w:numId="20" w16cid:durableId="70668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hideSpellingErrors/>
  <w:attachedTemplate r:id="rId1"/>
  <w:defaultTabStop w:val="720"/>
  <w:drawingGridHorizontalSpacing w:val="284"/>
  <w:drawingGridVerticalSpacing w:val="284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CD"/>
    <w:rsid w:val="00000632"/>
    <w:rsid w:val="00003F44"/>
    <w:rsid w:val="000057AD"/>
    <w:rsid w:val="0000590A"/>
    <w:rsid w:val="00012AB0"/>
    <w:rsid w:val="00015D5D"/>
    <w:rsid w:val="000165A0"/>
    <w:rsid w:val="00021910"/>
    <w:rsid w:val="00026376"/>
    <w:rsid w:val="0003430A"/>
    <w:rsid w:val="000370F2"/>
    <w:rsid w:val="000379AB"/>
    <w:rsid w:val="00041C1F"/>
    <w:rsid w:val="00042193"/>
    <w:rsid w:val="0004272A"/>
    <w:rsid w:val="000453A0"/>
    <w:rsid w:val="00050050"/>
    <w:rsid w:val="00050CB7"/>
    <w:rsid w:val="00050D40"/>
    <w:rsid w:val="00050DB2"/>
    <w:rsid w:val="00050FFA"/>
    <w:rsid w:val="00051283"/>
    <w:rsid w:val="000517F3"/>
    <w:rsid w:val="00056C0F"/>
    <w:rsid w:val="00057EA5"/>
    <w:rsid w:val="00061544"/>
    <w:rsid w:val="000639D2"/>
    <w:rsid w:val="00063A0D"/>
    <w:rsid w:val="000651CC"/>
    <w:rsid w:val="000653CB"/>
    <w:rsid w:val="00066810"/>
    <w:rsid w:val="000675FA"/>
    <w:rsid w:val="00067838"/>
    <w:rsid w:val="000746DC"/>
    <w:rsid w:val="00081AAF"/>
    <w:rsid w:val="00081EEA"/>
    <w:rsid w:val="000840BF"/>
    <w:rsid w:val="00085ECB"/>
    <w:rsid w:val="00085F09"/>
    <w:rsid w:val="000865DF"/>
    <w:rsid w:val="0008763A"/>
    <w:rsid w:val="00091AC4"/>
    <w:rsid w:val="00092A89"/>
    <w:rsid w:val="000944DF"/>
    <w:rsid w:val="000A02D1"/>
    <w:rsid w:val="000A17C4"/>
    <w:rsid w:val="000A1867"/>
    <w:rsid w:val="000A1D54"/>
    <w:rsid w:val="000A34D4"/>
    <w:rsid w:val="000A51F5"/>
    <w:rsid w:val="000A57EB"/>
    <w:rsid w:val="000A6FFA"/>
    <w:rsid w:val="000A758C"/>
    <w:rsid w:val="000B1ACD"/>
    <w:rsid w:val="000B2140"/>
    <w:rsid w:val="000B30D3"/>
    <w:rsid w:val="000B3352"/>
    <w:rsid w:val="000B619D"/>
    <w:rsid w:val="000B7772"/>
    <w:rsid w:val="000C0B6E"/>
    <w:rsid w:val="000C2E2B"/>
    <w:rsid w:val="000C3310"/>
    <w:rsid w:val="000C62F6"/>
    <w:rsid w:val="000D10C7"/>
    <w:rsid w:val="000D6BD8"/>
    <w:rsid w:val="000D7170"/>
    <w:rsid w:val="000E063B"/>
    <w:rsid w:val="000E0770"/>
    <w:rsid w:val="000E0C96"/>
    <w:rsid w:val="000E1B89"/>
    <w:rsid w:val="000E3009"/>
    <w:rsid w:val="000E3918"/>
    <w:rsid w:val="000F27ED"/>
    <w:rsid w:val="000F6217"/>
    <w:rsid w:val="000F7134"/>
    <w:rsid w:val="001002B6"/>
    <w:rsid w:val="00102DDE"/>
    <w:rsid w:val="00105159"/>
    <w:rsid w:val="001113EB"/>
    <w:rsid w:val="00113849"/>
    <w:rsid w:val="001153C5"/>
    <w:rsid w:val="001177AD"/>
    <w:rsid w:val="00120A9A"/>
    <w:rsid w:val="00121B09"/>
    <w:rsid w:val="0012329F"/>
    <w:rsid w:val="00125FE7"/>
    <w:rsid w:val="00127171"/>
    <w:rsid w:val="00131ABB"/>
    <w:rsid w:val="001321A9"/>
    <w:rsid w:val="00132424"/>
    <w:rsid w:val="00133DBC"/>
    <w:rsid w:val="0013527B"/>
    <w:rsid w:val="0013554E"/>
    <w:rsid w:val="0014165E"/>
    <w:rsid w:val="00142C95"/>
    <w:rsid w:val="00142EA7"/>
    <w:rsid w:val="00142F53"/>
    <w:rsid w:val="00143249"/>
    <w:rsid w:val="001452EE"/>
    <w:rsid w:val="00147E02"/>
    <w:rsid w:val="00150522"/>
    <w:rsid w:val="00150A52"/>
    <w:rsid w:val="001532E6"/>
    <w:rsid w:val="0015520E"/>
    <w:rsid w:val="00156823"/>
    <w:rsid w:val="00156EE3"/>
    <w:rsid w:val="001623F1"/>
    <w:rsid w:val="0016491F"/>
    <w:rsid w:val="00165FED"/>
    <w:rsid w:val="00166132"/>
    <w:rsid w:val="001661A8"/>
    <w:rsid w:val="00172BED"/>
    <w:rsid w:val="00173340"/>
    <w:rsid w:val="0017353F"/>
    <w:rsid w:val="00174099"/>
    <w:rsid w:val="00175805"/>
    <w:rsid w:val="00176A17"/>
    <w:rsid w:val="0018048F"/>
    <w:rsid w:val="00182C5A"/>
    <w:rsid w:val="00183AE6"/>
    <w:rsid w:val="001901F6"/>
    <w:rsid w:val="001921CD"/>
    <w:rsid w:val="00193556"/>
    <w:rsid w:val="00193F28"/>
    <w:rsid w:val="0019453E"/>
    <w:rsid w:val="00195DB5"/>
    <w:rsid w:val="00197526"/>
    <w:rsid w:val="00197660"/>
    <w:rsid w:val="001979AF"/>
    <w:rsid w:val="001A013B"/>
    <w:rsid w:val="001B0397"/>
    <w:rsid w:val="001B50EF"/>
    <w:rsid w:val="001B5A50"/>
    <w:rsid w:val="001B7309"/>
    <w:rsid w:val="001B7A14"/>
    <w:rsid w:val="001C061E"/>
    <w:rsid w:val="001C0B1F"/>
    <w:rsid w:val="001D0BE4"/>
    <w:rsid w:val="001D5B3C"/>
    <w:rsid w:val="001E0343"/>
    <w:rsid w:val="001E16C1"/>
    <w:rsid w:val="001E7A08"/>
    <w:rsid w:val="001E7D08"/>
    <w:rsid w:val="001F1A88"/>
    <w:rsid w:val="001F2864"/>
    <w:rsid w:val="001F6E58"/>
    <w:rsid w:val="001F7E3A"/>
    <w:rsid w:val="00200D66"/>
    <w:rsid w:val="00200EBA"/>
    <w:rsid w:val="002014F5"/>
    <w:rsid w:val="0020292A"/>
    <w:rsid w:val="00205C17"/>
    <w:rsid w:val="0020713A"/>
    <w:rsid w:val="002151CF"/>
    <w:rsid w:val="00215EEA"/>
    <w:rsid w:val="00220889"/>
    <w:rsid w:val="00220EBB"/>
    <w:rsid w:val="0022215C"/>
    <w:rsid w:val="00222EF8"/>
    <w:rsid w:val="00223C4A"/>
    <w:rsid w:val="00225887"/>
    <w:rsid w:val="00233456"/>
    <w:rsid w:val="00234430"/>
    <w:rsid w:val="00235E10"/>
    <w:rsid w:val="00240851"/>
    <w:rsid w:val="00242319"/>
    <w:rsid w:val="0024496D"/>
    <w:rsid w:val="00246A8E"/>
    <w:rsid w:val="00247964"/>
    <w:rsid w:val="0025154F"/>
    <w:rsid w:val="002523BD"/>
    <w:rsid w:val="0025314A"/>
    <w:rsid w:val="0025693E"/>
    <w:rsid w:val="002571CE"/>
    <w:rsid w:val="00260F84"/>
    <w:rsid w:val="002616D5"/>
    <w:rsid w:val="00261972"/>
    <w:rsid w:val="00262C81"/>
    <w:rsid w:val="002631ED"/>
    <w:rsid w:val="00265D42"/>
    <w:rsid w:val="00267015"/>
    <w:rsid w:val="00267442"/>
    <w:rsid w:val="00267C91"/>
    <w:rsid w:val="00270336"/>
    <w:rsid w:val="0027037C"/>
    <w:rsid w:val="002730D6"/>
    <w:rsid w:val="00275CB3"/>
    <w:rsid w:val="00277675"/>
    <w:rsid w:val="002804D7"/>
    <w:rsid w:val="002804F7"/>
    <w:rsid w:val="002823A8"/>
    <w:rsid w:val="0028574F"/>
    <w:rsid w:val="00286536"/>
    <w:rsid w:val="00286911"/>
    <w:rsid w:val="002872B4"/>
    <w:rsid w:val="00287414"/>
    <w:rsid w:val="0029027F"/>
    <w:rsid w:val="002924E8"/>
    <w:rsid w:val="00292F36"/>
    <w:rsid w:val="002946EB"/>
    <w:rsid w:val="00295328"/>
    <w:rsid w:val="00297182"/>
    <w:rsid w:val="002A10B4"/>
    <w:rsid w:val="002A54A1"/>
    <w:rsid w:val="002B09AB"/>
    <w:rsid w:val="002B62C6"/>
    <w:rsid w:val="002C0161"/>
    <w:rsid w:val="002C13E5"/>
    <w:rsid w:val="002C4207"/>
    <w:rsid w:val="002C463F"/>
    <w:rsid w:val="002C545E"/>
    <w:rsid w:val="002C6A3F"/>
    <w:rsid w:val="002D0044"/>
    <w:rsid w:val="002D3B4E"/>
    <w:rsid w:val="002D5A63"/>
    <w:rsid w:val="002D5B25"/>
    <w:rsid w:val="002D67DA"/>
    <w:rsid w:val="002E1C96"/>
    <w:rsid w:val="002E1E33"/>
    <w:rsid w:val="002E26AD"/>
    <w:rsid w:val="002E7540"/>
    <w:rsid w:val="002E76BA"/>
    <w:rsid w:val="002F130B"/>
    <w:rsid w:val="002F25A1"/>
    <w:rsid w:val="002F2757"/>
    <w:rsid w:val="002F2DCB"/>
    <w:rsid w:val="002F3197"/>
    <w:rsid w:val="002F31CF"/>
    <w:rsid w:val="002F3E31"/>
    <w:rsid w:val="002F4A8A"/>
    <w:rsid w:val="002F59DC"/>
    <w:rsid w:val="002F65F3"/>
    <w:rsid w:val="002F6F79"/>
    <w:rsid w:val="00300E59"/>
    <w:rsid w:val="00306288"/>
    <w:rsid w:val="00306D0A"/>
    <w:rsid w:val="00307BE8"/>
    <w:rsid w:val="00314950"/>
    <w:rsid w:val="00317DB6"/>
    <w:rsid w:val="00321CD7"/>
    <w:rsid w:val="00321EFC"/>
    <w:rsid w:val="0032272E"/>
    <w:rsid w:val="00323B43"/>
    <w:rsid w:val="00325846"/>
    <w:rsid w:val="00325C56"/>
    <w:rsid w:val="003308EA"/>
    <w:rsid w:val="00330BB0"/>
    <w:rsid w:val="0033471D"/>
    <w:rsid w:val="00335003"/>
    <w:rsid w:val="00335D27"/>
    <w:rsid w:val="00340466"/>
    <w:rsid w:val="00341BE0"/>
    <w:rsid w:val="003424CC"/>
    <w:rsid w:val="0034789B"/>
    <w:rsid w:val="00350C43"/>
    <w:rsid w:val="0035113D"/>
    <w:rsid w:val="00355437"/>
    <w:rsid w:val="0035560B"/>
    <w:rsid w:val="00357090"/>
    <w:rsid w:val="0036026F"/>
    <w:rsid w:val="00361E36"/>
    <w:rsid w:val="00363E73"/>
    <w:rsid w:val="0036502C"/>
    <w:rsid w:val="003651C1"/>
    <w:rsid w:val="00365BF1"/>
    <w:rsid w:val="0036785F"/>
    <w:rsid w:val="0037684D"/>
    <w:rsid w:val="0038340A"/>
    <w:rsid w:val="003930C2"/>
    <w:rsid w:val="0039314D"/>
    <w:rsid w:val="00393394"/>
    <w:rsid w:val="00394ECD"/>
    <w:rsid w:val="0039698C"/>
    <w:rsid w:val="003A0EC8"/>
    <w:rsid w:val="003A0F28"/>
    <w:rsid w:val="003A1139"/>
    <w:rsid w:val="003B42D9"/>
    <w:rsid w:val="003B6A3F"/>
    <w:rsid w:val="003B778B"/>
    <w:rsid w:val="003C1CCD"/>
    <w:rsid w:val="003C2B92"/>
    <w:rsid w:val="003C2E88"/>
    <w:rsid w:val="003C35AE"/>
    <w:rsid w:val="003C3B1F"/>
    <w:rsid w:val="003C46AA"/>
    <w:rsid w:val="003C4D45"/>
    <w:rsid w:val="003C4E53"/>
    <w:rsid w:val="003C5274"/>
    <w:rsid w:val="003C7975"/>
    <w:rsid w:val="003C7DC3"/>
    <w:rsid w:val="003D0A12"/>
    <w:rsid w:val="003D370C"/>
    <w:rsid w:val="003D41CF"/>
    <w:rsid w:val="003D4D35"/>
    <w:rsid w:val="003D5284"/>
    <w:rsid w:val="003D5790"/>
    <w:rsid w:val="003D58FC"/>
    <w:rsid w:val="003E04BE"/>
    <w:rsid w:val="003E1374"/>
    <w:rsid w:val="003E5B4A"/>
    <w:rsid w:val="003E62E1"/>
    <w:rsid w:val="003E64E5"/>
    <w:rsid w:val="003E65A5"/>
    <w:rsid w:val="003E6940"/>
    <w:rsid w:val="003E7A72"/>
    <w:rsid w:val="003F019F"/>
    <w:rsid w:val="003F108F"/>
    <w:rsid w:val="003F12E7"/>
    <w:rsid w:val="003F203B"/>
    <w:rsid w:val="003F71BA"/>
    <w:rsid w:val="00401FE9"/>
    <w:rsid w:val="00403DDF"/>
    <w:rsid w:val="00404263"/>
    <w:rsid w:val="00410A36"/>
    <w:rsid w:val="004113EE"/>
    <w:rsid w:val="0041152A"/>
    <w:rsid w:val="00411F6B"/>
    <w:rsid w:val="00412C26"/>
    <w:rsid w:val="00420DA2"/>
    <w:rsid w:val="004264E6"/>
    <w:rsid w:val="00426F75"/>
    <w:rsid w:val="00427159"/>
    <w:rsid w:val="00431AA0"/>
    <w:rsid w:val="00434DA1"/>
    <w:rsid w:val="004355AE"/>
    <w:rsid w:val="004379F3"/>
    <w:rsid w:val="00437B23"/>
    <w:rsid w:val="00441C62"/>
    <w:rsid w:val="00446200"/>
    <w:rsid w:val="004518E9"/>
    <w:rsid w:val="0045347C"/>
    <w:rsid w:val="0046080F"/>
    <w:rsid w:val="00462510"/>
    <w:rsid w:val="004659E2"/>
    <w:rsid w:val="004704F6"/>
    <w:rsid w:val="00470F38"/>
    <w:rsid w:val="00476C78"/>
    <w:rsid w:val="00480AC2"/>
    <w:rsid w:val="00481C37"/>
    <w:rsid w:val="00481D10"/>
    <w:rsid w:val="004835D6"/>
    <w:rsid w:val="0048376F"/>
    <w:rsid w:val="00485D2E"/>
    <w:rsid w:val="00486C00"/>
    <w:rsid w:val="00487B79"/>
    <w:rsid w:val="00495907"/>
    <w:rsid w:val="00496F03"/>
    <w:rsid w:val="00497C79"/>
    <w:rsid w:val="004A0228"/>
    <w:rsid w:val="004A0A82"/>
    <w:rsid w:val="004A1926"/>
    <w:rsid w:val="004A24FD"/>
    <w:rsid w:val="004A31CF"/>
    <w:rsid w:val="004A32C9"/>
    <w:rsid w:val="004A4493"/>
    <w:rsid w:val="004A7807"/>
    <w:rsid w:val="004B0E8F"/>
    <w:rsid w:val="004B23D9"/>
    <w:rsid w:val="004B2AC4"/>
    <w:rsid w:val="004B5531"/>
    <w:rsid w:val="004C6D32"/>
    <w:rsid w:val="004D16AC"/>
    <w:rsid w:val="004D3605"/>
    <w:rsid w:val="004D44E1"/>
    <w:rsid w:val="004D47D3"/>
    <w:rsid w:val="004D47D8"/>
    <w:rsid w:val="004D6A6E"/>
    <w:rsid w:val="004D6E47"/>
    <w:rsid w:val="004D7B13"/>
    <w:rsid w:val="004E04CA"/>
    <w:rsid w:val="004E0A30"/>
    <w:rsid w:val="004E7D90"/>
    <w:rsid w:val="004F027E"/>
    <w:rsid w:val="004F17A9"/>
    <w:rsid w:val="004F2034"/>
    <w:rsid w:val="004F38B8"/>
    <w:rsid w:val="004F6FCD"/>
    <w:rsid w:val="004F76D4"/>
    <w:rsid w:val="00501CB2"/>
    <w:rsid w:val="005038B3"/>
    <w:rsid w:val="00503C38"/>
    <w:rsid w:val="005050D8"/>
    <w:rsid w:val="00506A60"/>
    <w:rsid w:val="005078C5"/>
    <w:rsid w:val="00515DFA"/>
    <w:rsid w:val="005176E7"/>
    <w:rsid w:val="00524BAB"/>
    <w:rsid w:val="005262A6"/>
    <w:rsid w:val="005267AB"/>
    <w:rsid w:val="00526996"/>
    <w:rsid w:val="00527979"/>
    <w:rsid w:val="0053049C"/>
    <w:rsid w:val="005369B5"/>
    <w:rsid w:val="00537D43"/>
    <w:rsid w:val="0054083F"/>
    <w:rsid w:val="00541AFA"/>
    <w:rsid w:val="005429B5"/>
    <w:rsid w:val="00547534"/>
    <w:rsid w:val="005476DB"/>
    <w:rsid w:val="0054781C"/>
    <w:rsid w:val="00547885"/>
    <w:rsid w:val="00547C0E"/>
    <w:rsid w:val="00551835"/>
    <w:rsid w:val="00551B48"/>
    <w:rsid w:val="00553281"/>
    <w:rsid w:val="005537A6"/>
    <w:rsid w:val="005540AE"/>
    <w:rsid w:val="00556F17"/>
    <w:rsid w:val="005651C0"/>
    <w:rsid w:val="00566E3E"/>
    <w:rsid w:val="00567D57"/>
    <w:rsid w:val="00567D8F"/>
    <w:rsid w:val="00576555"/>
    <w:rsid w:val="005770E7"/>
    <w:rsid w:val="00582023"/>
    <w:rsid w:val="005852A3"/>
    <w:rsid w:val="00585E25"/>
    <w:rsid w:val="00592A78"/>
    <w:rsid w:val="005932C7"/>
    <w:rsid w:val="00593B20"/>
    <w:rsid w:val="005A04F1"/>
    <w:rsid w:val="005A1F7A"/>
    <w:rsid w:val="005A2CEF"/>
    <w:rsid w:val="005A5CC0"/>
    <w:rsid w:val="005A6AB8"/>
    <w:rsid w:val="005A7DE1"/>
    <w:rsid w:val="005B09DE"/>
    <w:rsid w:val="005B127C"/>
    <w:rsid w:val="005B46A2"/>
    <w:rsid w:val="005B7A5F"/>
    <w:rsid w:val="005C168B"/>
    <w:rsid w:val="005C380D"/>
    <w:rsid w:val="005C52FB"/>
    <w:rsid w:val="005C55EB"/>
    <w:rsid w:val="005D0D53"/>
    <w:rsid w:val="005D273D"/>
    <w:rsid w:val="005D36A8"/>
    <w:rsid w:val="005D7EA3"/>
    <w:rsid w:val="005E189A"/>
    <w:rsid w:val="005E440C"/>
    <w:rsid w:val="005E7911"/>
    <w:rsid w:val="00601A20"/>
    <w:rsid w:val="0060388A"/>
    <w:rsid w:val="006051F5"/>
    <w:rsid w:val="00606177"/>
    <w:rsid w:val="00611CAC"/>
    <w:rsid w:val="006138C1"/>
    <w:rsid w:val="0061461F"/>
    <w:rsid w:val="0062197C"/>
    <w:rsid w:val="0062333B"/>
    <w:rsid w:val="006234AF"/>
    <w:rsid w:val="0062426B"/>
    <w:rsid w:val="00624DFC"/>
    <w:rsid w:val="006253AB"/>
    <w:rsid w:val="00627EA3"/>
    <w:rsid w:val="00632D8A"/>
    <w:rsid w:val="00633C8F"/>
    <w:rsid w:val="006375ED"/>
    <w:rsid w:val="006445F4"/>
    <w:rsid w:val="00644CAB"/>
    <w:rsid w:val="00644DE2"/>
    <w:rsid w:val="00645983"/>
    <w:rsid w:val="00645C09"/>
    <w:rsid w:val="00650C77"/>
    <w:rsid w:val="006512F7"/>
    <w:rsid w:val="00656AB8"/>
    <w:rsid w:val="00656E79"/>
    <w:rsid w:val="00657FF3"/>
    <w:rsid w:val="0066328D"/>
    <w:rsid w:val="006719A0"/>
    <w:rsid w:val="0067239B"/>
    <w:rsid w:val="00672F56"/>
    <w:rsid w:val="006753CB"/>
    <w:rsid w:val="00675444"/>
    <w:rsid w:val="00675A72"/>
    <w:rsid w:val="00676E56"/>
    <w:rsid w:val="006815CF"/>
    <w:rsid w:val="00681E43"/>
    <w:rsid w:val="0068365E"/>
    <w:rsid w:val="0068380E"/>
    <w:rsid w:val="00685C52"/>
    <w:rsid w:val="00691D4B"/>
    <w:rsid w:val="00692DB3"/>
    <w:rsid w:val="0069332F"/>
    <w:rsid w:val="00694122"/>
    <w:rsid w:val="006970BC"/>
    <w:rsid w:val="0069726E"/>
    <w:rsid w:val="006A26CF"/>
    <w:rsid w:val="006A5D77"/>
    <w:rsid w:val="006A6B94"/>
    <w:rsid w:val="006B204E"/>
    <w:rsid w:val="006B3CC8"/>
    <w:rsid w:val="006B7F50"/>
    <w:rsid w:val="006C11C9"/>
    <w:rsid w:val="006C2615"/>
    <w:rsid w:val="006C398C"/>
    <w:rsid w:val="006C4507"/>
    <w:rsid w:val="006C4C0E"/>
    <w:rsid w:val="006C4C8E"/>
    <w:rsid w:val="006C4FF7"/>
    <w:rsid w:val="006D4500"/>
    <w:rsid w:val="006D4A81"/>
    <w:rsid w:val="006D66DB"/>
    <w:rsid w:val="006E28F6"/>
    <w:rsid w:val="006E39A4"/>
    <w:rsid w:val="006E6A6C"/>
    <w:rsid w:val="006F1F7C"/>
    <w:rsid w:val="006F29A4"/>
    <w:rsid w:val="006F380A"/>
    <w:rsid w:val="006F3855"/>
    <w:rsid w:val="006F4736"/>
    <w:rsid w:val="0070346D"/>
    <w:rsid w:val="00712AF3"/>
    <w:rsid w:val="007176AE"/>
    <w:rsid w:val="00720CE5"/>
    <w:rsid w:val="00720EDC"/>
    <w:rsid w:val="00720F1B"/>
    <w:rsid w:val="00722CD6"/>
    <w:rsid w:val="00723101"/>
    <w:rsid w:val="007261EC"/>
    <w:rsid w:val="00730227"/>
    <w:rsid w:val="00730B83"/>
    <w:rsid w:val="007314A7"/>
    <w:rsid w:val="00734C07"/>
    <w:rsid w:val="00736974"/>
    <w:rsid w:val="007407D4"/>
    <w:rsid w:val="00742DAD"/>
    <w:rsid w:val="00744D2B"/>
    <w:rsid w:val="00746757"/>
    <w:rsid w:val="00751993"/>
    <w:rsid w:val="007554C8"/>
    <w:rsid w:val="007557DE"/>
    <w:rsid w:val="00762B60"/>
    <w:rsid w:val="00762DDE"/>
    <w:rsid w:val="00763DEE"/>
    <w:rsid w:val="00766354"/>
    <w:rsid w:val="007670A7"/>
    <w:rsid w:val="00772205"/>
    <w:rsid w:val="007727F5"/>
    <w:rsid w:val="00772BB8"/>
    <w:rsid w:val="00774D51"/>
    <w:rsid w:val="00775994"/>
    <w:rsid w:val="00777F32"/>
    <w:rsid w:val="00781A85"/>
    <w:rsid w:val="00782D31"/>
    <w:rsid w:val="00786748"/>
    <w:rsid w:val="007919CE"/>
    <w:rsid w:val="007934B3"/>
    <w:rsid w:val="00794F21"/>
    <w:rsid w:val="00795B15"/>
    <w:rsid w:val="0079776A"/>
    <w:rsid w:val="007A2782"/>
    <w:rsid w:val="007A2DDC"/>
    <w:rsid w:val="007A7E18"/>
    <w:rsid w:val="007B30F8"/>
    <w:rsid w:val="007B350C"/>
    <w:rsid w:val="007B46F6"/>
    <w:rsid w:val="007B5127"/>
    <w:rsid w:val="007B6F25"/>
    <w:rsid w:val="007B7753"/>
    <w:rsid w:val="007B7EEC"/>
    <w:rsid w:val="007C08F0"/>
    <w:rsid w:val="007C1EFC"/>
    <w:rsid w:val="007C359F"/>
    <w:rsid w:val="007C37F6"/>
    <w:rsid w:val="007C5F2F"/>
    <w:rsid w:val="007D0BBE"/>
    <w:rsid w:val="007D3432"/>
    <w:rsid w:val="007E2A56"/>
    <w:rsid w:val="007E5F2B"/>
    <w:rsid w:val="007E72C9"/>
    <w:rsid w:val="007F385D"/>
    <w:rsid w:val="007F462F"/>
    <w:rsid w:val="007F5A58"/>
    <w:rsid w:val="00800380"/>
    <w:rsid w:val="00801BF8"/>
    <w:rsid w:val="00803244"/>
    <w:rsid w:val="00805ACB"/>
    <w:rsid w:val="008104BC"/>
    <w:rsid w:val="00811426"/>
    <w:rsid w:val="00811EF4"/>
    <w:rsid w:val="008142EA"/>
    <w:rsid w:val="008145D0"/>
    <w:rsid w:val="00815569"/>
    <w:rsid w:val="008164E4"/>
    <w:rsid w:val="008176C5"/>
    <w:rsid w:val="008208DD"/>
    <w:rsid w:val="0082654C"/>
    <w:rsid w:val="00827A82"/>
    <w:rsid w:val="00830965"/>
    <w:rsid w:val="0083416D"/>
    <w:rsid w:val="008347FB"/>
    <w:rsid w:val="008351B5"/>
    <w:rsid w:val="00835D99"/>
    <w:rsid w:val="00837C00"/>
    <w:rsid w:val="00837EA0"/>
    <w:rsid w:val="00840ACD"/>
    <w:rsid w:val="008419BD"/>
    <w:rsid w:val="00841E72"/>
    <w:rsid w:val="00845991"/>
    <w:rsid w:val="00846055"/>
    <w:rsid w:val="00847969"/>
    <w:rsid w:val="00850622"/>
    <w:rsid w:val="00851AE3"/>
    <w:rsid w:val="008521BA"/>
    <w:rsid w:val="00852298"/>
    <w:rsid w:val="00855DD2"/>
    <w:rsid w:val="0085685D"/>
    <w:rsid w:val="00860A68"/>
    <w:rsid w:val="00861602"/>
    <w:rsid w:val="00861875"/>
    <w:rsid w:val="008663BB"/>
    <w:rsid w:val="008736D8"/>
    <w:rsid w:val="00874D26"/>
    <w:rsid w:val="00874E0F"/>
    <w:rsid w:val="0087544C"/>
    <w:rsid w:val="00877E0F"/>
    <w:rsid w:val="008818CE"/>
    <w:rsid w:val="008820B8"/>
    <w:rsid w:val="00882A29"/>
    <w:rsid w:val="00883321"/>
    <w:rsid w:val="00887E38"/>
    <w:rsid w:val="00891981"/>
    <w:rsid w:val="00891D68"/>
    <w:rsid w:val="00894529"/>
    <w:rsid w:val="00895F5A"/>
    <w:rsid w:val="008A1909"/>
    <w:rsid w:val="008A245A"/>
    <w:rsid w:val="008A2DE7"/>
    <w:rsid w:val="008A31F7"/>
    <w:rsid w:val="008A5B54"/>
    <w:rsid w:val="008A5E46"/>
    <w:rsid w:val="008B17B7"/>
    <w:rsid w:val="008B2D8D"/>
    <w:rsid w:val="008B4FF4"/>
    <w:rsid w:val="008B7142"/>
    <w:rsid w:val="008C005E"/>
    <w:rsid w:val="008C0128"/>
    <w:rsid w:val="008C1D61"/>
    <w:rsid w:val="008C5133"/>
    <w:rsid w:val="008C5327"/>
    <w:rsid w:val="008C6937"/>
    <w:rsid w:val="008C7E3F"/>
    <w:rsid w:val="008D1722"/>
    <w:rsid w:val="008D260F"/>
    <w:rsid w:val="008D607D"/>
    <w:rsid w:val="008E0258"/>
    <w:rsid w:val="008E1FC8"/>
    <w:rsid w:val="008E2092"/>
    <w:rsid w:val="008E3A3C"/>
    <w:rsid w:val="008E7A87"/>
    <w:rsid w:val="008F2A17"/>
    <w:rsid w:val="008F2E04"/>
    <w:rsid w:val="008F46B9"/>
    <w:rsid w:val="008F55E3"/>
    <w:rsid w:val="00900434"/>
    <w:rsid w:val="0090166E"/>
    <w:rsid w:val="00901A8A"/>
    <w:rsid w:val="00902298"/>
    <w:rsid w:val="0090391F"/>
    <w:rsid w:val="009063D3"/>
    <w:rsid w:val="009064EF"/>
    <w:rsid w:val="0092161D"/>
    <w:rsid w:val="00924AE9"/>
    <w:rsid w:val="00924C41"/>
    <w:rsid w:val="00926371"/>
    <w:rsid w:val="009300CE"/>
    <w:rsid w:val="009316AA"/>
    <w:rsid w:val="0093775C"/>
    <w:rsid w:val="00937A87"/>
    <w:rsid w:val="00942D44"/>
    <w:rsid w:val="00944DF2"/>
    <w:rsid w:val="00944FD0"/>
    <w:rsid w:val="00945930"/>
    <w:rsid w:val="0094611E"/>
    <w:rsid w:val="00947889"/>
    <w:rsid w:val="009519DB"/>
    <w:rsid w:val="00951A11"/>
    <w:rsid w:val="00952BF3"/>
    <w:rsid w:val="00952D0D"/>
    <w:rsid w:val="00954744"/>
    <w:rsid w:val="00954824"/>
    <w:rsid w:val="00954A9C"/>
    <w:rsid w:val="0096030C"/>
    <w:rsid w:val="00960391"/>
    <w:rsid w:val="009618D1"/>
    <w:rsid w:val="00962EFF"/>
    <w:rsid w:val="009706FC"/>
    <w:rsid w:val="009708B9"/>
    <w:rsid w:val="009720FF"/>
    <w:rsid w:val="00973B2E"/>
    <w:rsid w:val="00975371"/>
    <w:rsid w:val="00975796"/>
    <w:rsid w:val="00975D24"/>
    <w:rsid w:val="009810EC"/>
    <w:rsid w:val="00985AA5"/>
    <w:rsid w:val="009875AD"/>
    <w:rsid w:val="00991F40"/>
    <w:rsid w:val="00992D4A"/>
    <w:rsid w:val="00993825"/>
    <w:rsid w:val="00996B3F"/>
    <w:rsid w:val="00997254"/>
    <w:rsid w:val="0099741F"/>
    <w:rsid w:val="0099773E"/>
    <w:rsid w:val="00997997"/>
    <w:rsid w:val="009A7D3C"/>
    <w:rsid w:val="009B3FE4"/>
    <w:rsid w:val="009B4E6E"/>
    <w:rsid w:val="009B59ED"/>
    <w:rsid w:val="009B5B6B"/>
    <w:rsid w:val="009B7861"/>
    <w:rsid w:val="009B7D98"/>
    <w:rsid w:val="009C05DD"/>
    <w:rsid w:val="009C07CE"/>
    <w:rsid w:val="009C0D98"/>
    <w:rsid w:val="009C2567"/>
    <w:rsid w:val="009C3D24"/>
    <w:rsid w:val="009D1D85"/>
    <w:rsid w:val="009D3A5F"/>
    <w:rsid w:val="009D5027"/>
    <w:rsid w:val="009E70FD"/>
    <w:rsid w:val="009F08A8"/>
    <w:rsid w:val="009F1D57"/>
    <w:rsid w:val="009F2F3B"/>
    <w:rsid w:val="009F4737"/>
    <w:rsid w:val="00A002C5"/>
    <w:rsid w:val="00A01320"/>
    <w:rsid w:val="00A0272B"/>
    <w:rsid w:val="00A03ABF"/>
    <w:rsid w:val="00A04865"/>
    <w:rsid w:val="00A0717C"/>
    <w:rsid w:val="00A12569"/>
    <w:rsid w:val="00A1310A"/>
    <w:rsid w:val="00A20EDC"/>
    <w:rsid w:val="00A20F94"/>
    <w:rsid w:val="00A21A0C"/>
    <w:rsid w:val="00A223AA"/>
    <w:rsid w:val="00A22BF1"/>
    <w:rsid w:val="00A245B2"/>
    <w:rsid w:val="00A33503"/>
    <w:rsid w:val="00A338B7"/>
    <w:rsid w:val="00A34249"/>
    <w:rsid w:val="00A34BC5"/>
    <w:rsid w:val="00A36BD9"/>
    <w:rsid w:val="00A3746A"/>
    <w:rsid w:val="00A41F2F"/>
    <w:rsid w:val="00A422DD"/>
    <w:rsid w:val="00A4388D"/>
    <w:rsid w:val="00A506C6"/>
    <w:rsid w:val="00A50781"/>
    <w:rsid w:val="00A55AB1"/>
    <w:rsid w:val="00A565C0"/>
    <w:rsid w:val="00A6346C"/>
    <w:rsid w:val="00A67A7C"/>
    <w:rsid w:val="00A725CF"/>
    <w:rsid w:val="00A753BB"/>
    <w:rsid w:val="00A7609A"/>
    <w:rsid w:val="00A80F1F"/>
    <w:rsid w:val="00A8197E"/>
    <w:rsid w:val="00A870A2"/>
    <w:rsid w:val="00A871D6"/>
    <w:rsid w:val="00A90B61"/>
    <w:rsid w:val="00A927E7"/>
    <w:rsid w:val="00A92F87"/>
    <w:rsid w:val="00A930E8"/>
    <w:rsid w:val="00A932E4"/>
    <w:rsid w:val="00A93976"/>
    <w:rsid w:val="00A944BD"/>
    <w:rsid w:val="00A955A7"/>
    <w:rsid w:val="00A9630A"/>
    <w:rsid w:val="00A96FAC"/>
    <w:rsid w:val="00AA2D25"/>
    <w:rsid w:val="00AA3472"/>
    <w:rsid w:val="00AA36F9"/>
    <w:rsid w:val="00AA48AF"/>
    <w:rsid w:val="00AA6A77"/>
    <w:rsid w:val="00AA6B46"/>
    <w:rsid w:val="00AA73E8"/>
    <w:rsid w:val="00AB008C"/>
    <w:rsid w:val="00AB0181"/>
    <w:rsid w:val="00AB1A66"/>
    <w:rsid w:val="00AB2018"/>
    <w:rsid w:val="00AB7583"/>
    <w:rsid w:val="00AC07AB"/>
    <w:rsid w:val="00AC154E"/>
    <w:rsid w:val="00AC294B"/>
    <w:rsid w:val="00AD09C4"/>
    <w:rsid w:val="00AD0AD1"/>
    <w:rsid w:val="00AD36FC"/>
    <w:rsid w:val="00AD4114"/>
    <w:rsid w:val="00AD4292"/>
    <w:rsid w:val="00AD4E5D"/>
    <w:rsid w:val="00AD5A6B"/>
    <w:rsid w:val="00AE1425"/>
    <w:rsid w:val="00AE1656"/>
    <w:rsid w:val="00AE44B2"/>
    <w:rsid w:val="00AE75F6"/>
    <w:rsid w:val="00AF01F7"/>
    <w:rsid w:val="00AF09E4"/>
    <w:rsid w:val="00AF2B9D"/>
    <w:rsid w:val="00AF39C9"/>
    <w:rsid w:val="00AF46B2"/>
    <w:rsid w:val="00AF484E"/>
    <w:rsid w:val="00AF4B25"/>
    <w:rsid w:val="00AF70CB"/>
    <w:rsid w:val="00B00BE7"/>
    <w:rsid w:val="00B03A3D"/>
    <w:rsid w:val="00B04193"/>
    <w:rsid w:val="00B04218"/>
    <w:rsid w:val="00B072AE"/>
    <w:rsid w:val="00B07AAB"/>
    <w:rsid w:val="00B10D02"/>
    <w:rsid w:val="00B15184"/>
    <w:rsid w:val="00B15B3E"/>
    <w:rsid w:val="00B212A8"/>
    <w:rsid w:val="00B23BAE"/>
    <w:rsid w:val="00B24697"/>
    <w:rsid w:val="00B24E03"/>
    <w:rsid w:val="00B31492"/>
    <w:rsid w:val="00B340B8"/>
    <w:rsid w:val="00B3587D"/>
    <w:rsid w:val="00B400E1"/>
    <w:rsid w:val="00B414A3"/>
    <w:rsid w:val="00B41B5F"/>
    <w:rsid w:val="00B436DE"/>
    <w:rsid w:val="00B454F0"/>
    <w:rsid w:val="00B46FAD"/>
    <w:rsid w:val="00B50600"/>
    <w:rsid w:val="00B5142E"/>
    <w:rsid w:val="00B52BAE"/>
    <w:rsid w:val="00B52F07"/>
    <w:rsid w:val="00B546A2"/>
    <w:rsid w:val="00B55183"/>
    <w:rsid w:val="00B61A39"/>
    <w:rsid w:val="00B61BF3"/>
    <w:rsid w:val="00B625E7"/>
    <w:rsid w:val="00B64C43"/>
    <w:rsid w:val="00B669BF"/>
    <w:rsid w:val="00B7141E"/>
    <w:rsid w:val="00B71C4C"/>
    <w:rsid w:val="00B72F70"/>
    <w:rsid w:val="00B7414D"/>
    <w:rsid w:val="00B74CB8"/>
    <w:rsid w:val="00B76DD5"/>
    <w:rsid w:val="00B7740F"/>
    <w:rsid w:val="00B82AE7"/>
    <w:rsid w:val="00B83663"/>
    <w:rsid w:val="00B84348"/>
    <w:rsid w:val="00B85903"/>
    <w:rsid w:val="00B90D34"/>
    <w:rsid w:val="00BA08A4"/>
    <w:rsid w:val="00BA3561"/>
    <w:rsid w:val="00BA5250"/>
    <w:rsid w:val="00BA69B5"/>
    <w:rsid w:val="00BA7230"/>
    <w:rsid w:val="00BB0C3C"/>
    <w:rsid w:val="00BB4CC1"/>
    <w:rsid w:val="00BB6DD8"/>
    <w:rsid w:val="00BC641A"/>
    <w:rsid w:val="00BC6D42"/>
    <w:rsid w:val="00BC7570"/>
    <w:rsid w:val="00BC75A6"/>
    <w:rsid w:val="00BD2401"/>
    <w:rsid w:val="00BD26CE"/>
    <w:rsid w:val="00BD495D"/>
    <w:rsid w:val="00BD4FD6"/>
    <w:rsid w:val="00BD7F4A"/>
    <w:rsid w:val="00BE6B94"/>
    <w:rsid w:val="00BE78FF"/>
    <w:rsid w:val="00BE7967"/>
    <w:rsid w:val="00BF2F21"/>
    <w:rsid w:val="00BF348F"/>
    <w:rsid w:val="00C0461D"/>
    <w:rsid w:val="00C064D5"/>
    <w:rsid w:val="00C06F60"/>
    <w:rsid w:val="00C07E20"/>
    <w:rsid w:val="00C10618"/>
    <w:rsid w:val="00C106B4"/>
    <w:rsid w:val="00C107AC"/>
    <w:rsid w:val="00C10996"/>
    <w:rsid w:val="00C111B6"/>
    <w:rsid w:val="00C13DED"/>
    <w:rsid w:val="00C1502B"/>
    <w:rsid w:val="00C20C3F"/>
    <w:rsid w:val="00C215DC"/>
    <w:rsid w:val="00C231CB"/>
    <w:rsid w:val="00C241E7"/>
    <w:rsid w:val="00C250FC"/>
    <w:rsid w:val="00C263D1"/>
    <w:rsid w:val="00C32A17"/>
    <w:rsid w:val="00C32A95"/>
    <w:rsid w:val="00C341E9"/>
    <w:rsid w:val="00C35D73"/>
    <w:rsid w:val="00C40EE3"/>
    <w:rsid w:val="00C4366C"/>
    <w:rsid w:val="00C438B6"/>
    <w:rsid w:val="00C47F6F"/>
    <w:rsid w:val="00C50422"/>
    <w:rsid w:val="00C51B86"/>
    <w:rsid w:val="00C51BBF"/>
    <w:rsid w:val="00C51F49"/>
    <w:rsid w:val="00C55B54"/>
    <w:rsid w:val="00C61545"/>
    <w:rsid w:val="00C62164"/>
    <w:rsid w:val="00C63BCB"/>
    <w:rsid w:val="00C700F1"/>
    <w:rsid w:val="00C70E54"/>
    <w:rsid w:val="00C75C3F"/>
    <w:rsid w:val="00C76208"/>
    <w:rsid w:val="00C77D31"/>
    <w:rsid w:val="00C83F5D"/>
    <w:rsid w:val="00C8659C"/>
    <w:rsid w:val="00C86EDA"/>
    <w:rsid w:val="00C95696"/>
    <w:rsid w:val="00C969B2"/>
    <w:rsid w:val="00CA0240"/>
    <w:rsid w:val="00CA0602"/>
    <w:rsid w:val="00CA4AA9"/>
    <w:rsid w:val="00CA6E9A"/>
    <w:rsid w:val="00CA7B33"/>
    <w:rsid w:val="00CB288D"/>
    <w:rsid w:val="00CB4527"/>
    <w:rsid w:val="00CC11E4"/>
    <w:rsid w:val="00CC1435"/>
    <w:rsid w:val="00CC2435"/>
    <w:rsid w:val="00CC6F6B"/>
    <w:rsid w:val="00CD0969"/>
    <w:rsid w:val="00CD458D"/>
    <w:rsid w:val="00CD4A7A"/>
    <w:rsid w:val="00CD7572"/>
    <w:rsid w:val="00CE099C"/>
    <w:rsid w:val="00CE24D2"/>
    <w:rsid w:val="00CE6255"/>
    <w:rsid w:val="00CF0152"/>
    <w:rsid w:val="00CF40E3"/>
    <w:rsid w:val="00CF4415"/>
    <w:rsid w:val="00CF48AA"/>
    <w:rsid w:val="00CF55F1"/>
    <w:rsid w:val="00CF5A7F"/>
    <w:rsid w:val="00CF5E7C"/>
    <w:rsid w:val="00CF7CD3"/>
    <w:rsid w:val="00D01170"/>
    <w:rsid w:val="00D01AAD"/>
    <w:rsid w:val="00D0571D"/>
    <w:rsid w:val="00D059B6"/>
    <w:rsid w:val="00D13CB2"/>
    <w:rsid w:val="00D14936"/>
    <w:rsid w:val="00D16F19"/>
    <w:rsid w:val="00D17996"/>
    <w:rsid w:val="00D20DD1"/>
    <w:rsid w:val="00D2324D"/>
    <w:rsid w:val="00D236A6"/>
    <w:rsid w:val="00D24028"/>
    <w:rsid w:val="00D25313"/>
    <w:rsid w:val="00D2532B"/>
    <w:rsid w:val="00D31412"/>
    <w:rsid w:val="00D318F5"/>
    <w:rsid w:val="00D3193F"/>
    <w:rsid w:val="00D31ACD"/>
    <w:rsid w:val="00D345E4"/>
    <w:rsid w:val="00D348D2"/>
    <w:rsid w:val="00D34FC8"/>
    <w:rsid w:val="00D354FF"/>
    <w:rsid w:val="00D44C11"/>
    <w:rsid w:val="00D46470"/>
    <w:rsid w:val="00D510D9"/>
    <w:rsid w:val="00D51ED4"/>
    <w:rsid w:val="00D56485"/>
    <w:rsid w:val="00D566A5"/>
    <w:rsid w:val="00D627FD"/>
    <w:rsid w:val="00D62E12"/>
    <w:rsid w:val="00D63807"/>
    <w:rsid w:val="00D659DC"/>
    <w:rsid w:val="00D65F60"/>
    <w:rsid w:val="00D670E7"/>
    <w:rsid w:val="00D67A09"/>
    <w:rsid w:val="00D71B13"/>
    <w:rsid w:val="00D73B33"/>
    <w:rsid w:val="00D776CC"/>
    <w:rsid w:val="00D81542"/>
    <w:rsid w:val="00D816A5"/>
    <w:rsid w:val="00D82773"/>
    <w:rsid w:val="00D83996"/>
    <w:rsid w:val="00D8498B"/>
    <w:rsid w:val="00D873CA"/>
    <w:rsid w:val="00D87A72"/>
    <w:rsid w:val="00D92400"/>
    <w:rsid w:val="00D94860"/>
    <w:rsid w:val="00D9678B"/>
    <w:rsid w:val="00DA002E"/>
    <w:rsid w:val="00DA161D"/>
    <w:rsid w:val="00DA28E5"/>
    <w:rsid w:val="00DA37D5"/>
    <w:rsid w:val="00DA386A"/>
    <w:rsid w:val="00DA4FB1"/>
    <w:rsid w:val="00DA6998"/>
    <w:rsid w:val="00DA748A"/>
    <w:rsid w:val="00DB0907"/>
    <w:rsid w:val="00DB0D72"/>
    <w:rsid w:val="00DB420F"/>
    <w:rsid w:val="00DB49AC"/>
    <w:rsid w:val="00DB76B6"/>
    <w:rsid w:val="00DC0CDF"/>
    <w:rsid w:val="00DC232C"/>
    <w:rsid w:val="00DC3228"/>
    <w:rsid w:val="00DC5D41"/>
    <w:rsid w:val="00DD101B"/>
    <w:rsid w:val="00DD10C8"/>
    <w:rsid w:val="00DD1D75"/>
    <w:rsid w:val="00DD52E9"/>
    <w:rsid w:val="00DD5D60"/>
    <w:rsid w:val="00DD781A"/>
    <w:rsid w:val="00DD7D97"/>
    <w:rsid w:val="00DE26C1"/>
    <w:rsid w:val="00DE6F6A"/>
    <w:rsid w:val="00DF09F6"/>
    <w:rsid w:val="00DF1DA8"/>
    <w:rsid w:val="00DF2FB7"/>
    <w:rsid w:val="00DF35C4"/>
    <w:rsid w:val="00DF625F"/>
    <w:rsid w:val="00DF7363"/>
    <w:rsid w:val="00E00E0C"/>
    <w:rsid w:val="00E025AB"/>
    <w:rsid w:val="00E04505"/>
    <w:rsid w:val="00E10A05"/>
    <w:rsid w:val="00E117F9"/>
    <w:rsid w:val="00E13324"/>
    <w:rsid w:val="00E1596C"/>
    <w:rsid w:val="00E17936"/>
    <w:rsid w:val="00E21238"/>
    <w:rsid w:val="00E225AA"/>
    <w:rsid w:val="00E23DB9"/>
    <w:rsid w:val="00E31BF7"/>
    <w:rsid w:val="00E35B6F"/>
    <w:rsid w:val="00E40343"/>
    <w:rsid w:val="00E4319F"/>
    <w:rsid w:val="00E44740"/>
    <w:rsid w:val="00E44BB6"/>
    <w:rsid w:val="00E45CFC"/>
    <w:rsid w:val="00E4639B"/>
    <w:rsid w:val="00E46F38"/>
    <w:rsid w:val="00E5173F"/>
    <w:rsid w:val="00E54219"/>
    <w:rsid w:val="00E60265"/>
    <w:rsid w:val="00E62EFB"/>
    <w:rsid w:val="00E63725"/>
    <w:rsid w:val="00E66C13"/>
    <w:rsid w:val="00E676CE"/>
    <w:rsid w:val="00E70AAC"/>
    <w:rsid w:val="00E72C44"/>
    <w:rsid w:val="00E7520E"/>
    <w:rsid w:val="00E819C9"/>
    <w:rsid w:val="00E8344F"/>
    <w:rsid w:val="00E8478A"/>
    <w:rsid w:val="00E849CE"/>
    <w:rsid w:val="00E87F04"/>
    <w:rsid w:val="00E921BE"/>
    <w:rsid w:val="00E93E51"/>
    <w:rsid w:val="00E93FC4"/>
    <w:rsid w:val="00E960F3"/>
    <w:rsid w:val="00E97461"/>
    <w:rsid w:val="00E974F1"/>
    <w:rsid w:val="00EA0263"/>
    <w:rsid w:val="00EA13A8"/>
    <w:rsid w:val="00EA22E4"/>
    <w:rsid w:val="00EA50EC"/>
    <w:rsid w:val="00EA5C91"/>
    <w:rsid w:val="00EA64BF"/>
    <w:rsid w:val="00EB0FD3"/>
    <w:rsid w:val="00EB2F9A"/>
    <w:rsid w:val="00EB3DBB"/>
    <w:rsid w:val="00EB5AA5"/>
    <w:rsid w:val="00EB5AE9"/>
    <w:rsid w:val="00EB62AA"/>
    <w:rsid w:val="00EC18C6"/>
    <w:rsid w:val="00EC344F"/>
    <w:rsid w:val="00EC35D8"/>
    <w:rsid w:val="00EC4204"/>
    <w:rsid w:val="00EC6F79"/>
    <w:rsid w:val="00EC7F63"/>
    <w:rsid w:val="00ED02A0"/>
    <w:rsid w:val="00ED0A31"/>
    <w:rsid w:val="00ED171F"/>
    <w:rsid w:val="00ED34AB"/>
    <w:rsid w:val="00ED4B72"/>
    <w:rsid w:val="00ED7140"/>
    <w:rsid w:val="00EE016A"/>
    <w:rsid w:val="00EE1373"/>
    <w:rsid w:val="00EE2514"/>
    <w:rsid w:val="00EE30E1"/>
    <w:rsid w:val="00EE36C4"/>
    <w:rsid w:val="00EE3BA1"/>
    <w:rsid w:val="00EE3E54"/>
    <w:rsid w:val="00EE7F7D"/>
    <w:rsid w:val="00EF1AAE"/>
    <w:rsid w:val="00EF4A36"/>
    <w:rsid w:val="00EF7129"/>
    <w:rsid w:val="00EF7688"/>
    <w:rsid w:val="00F05FF6"/>
    <w:rsid w:val="00F108CA"/>
    <w:rsid w:val="00F1122B"/>
    <w:rsid w:val="00F20131"/>
    <w:rsid w:val="00F219ED"/>
    <w:rsid w:val="00F21C90"/>
    <w:rsid w:val="00F226FE"/>
    <w:rsid w:val="00F22D89"/>
    <w:rsid w:val="00F24692"/>
    <w:rsid w:val="00F24905"/>
    <w:rsid w:val="00F27888"/>
    <w:rsid w:val="00F30013"/>
    <w:rsid w:val="00F31304"/>
    <w:rsid w:val="00F332BB"/>
    <w:rsid w:val="00F33E9C"/>
    <w:rsid w:val="00F34705"/>
    <w:rsid w:val="00F3526F"/>
    <w:rsid w:val="00F400CE"/>
    <w:rsid w:val="00F410F0"/>
    <w:rsid w:val="00F4259A"/>
    <w:rsid w:val="00F45479"/>
    <w:rsid w:val="00F47E39"/>
    <w:rsid w:val="00F5395B"/>
    <w:rsid w:val="00F53C90"/>
    <w:rsid w:val="00F54F36"/>
    <w:rsid w:val="00F6508C"/>
    <w:rsid w:val="00F65E56"/>
    <w:rsid w:val="00F6661C"/>
    <w:rsid w:val="00F66B8E"/>
    <w:rsid w:val="00F73590"/>
    <w:rsid w:val="00F73F34"/>
    <w:rsid w:val="00F76954"/>
    <w:rsid w:val="00F82302"/>
    <w:rsid w:val="00F837F2"/>
    <w:rsid w:val="00F9056F"/>
    <w:rsid w:val="00F90F19"/>
    <w:rsid w:val="00F91481"/>
    <w:rsid w:val="00F914E8"/>
    <w:rsid w:val="00F929E3"/>
    <w:rsid w:val="00F95BB6"/>
    <w:rsid w:val="00FA077C"/>
    <w:rsid w:val="00FA2043"/>
    <w:rsid w:val="00FA2B33"/>
    <w:rsid w:val="00FA3C0E"/>
    <w:rsid w:val="00FA4821"/>
    <w:rsid w:val="00FA65B1"/>
    <w:rsid w:val="00FA7522"/>
    <w:rsid w:val="00FB14FC"/>
    <w:rsid w:val="00FB1EA0"/>
    <w:rsid w:val="00FB1F76"/>
    <w:rsid w:val="00FB3D69"/>
    <w:rsid w:val="00FB422C"/>
    <w:rsid w:val="00FB5775"/>
    <w:rsid w:val="00FB5C8C"/>
    <w:rsid w:val="00FB7104"/>
    <w:rsid w:val="00FC4470"/>
    <w:rsid w:val="00FC4CA5"/>
    <w:rsid w:val="00FC6AB7"/>
    <w:rsid w:val="00FC7BDA"/>
    <w:rsid w:val="00FD2838"/>
    <w:rsid w:val="00FD2B35"/>
    <w:rsid w:val="00FE2582"/>
    <w:rsid w:val="00FE3D5E"/>
    <w:rsid w:val="00FE470E"/>
    <w:rsid w:val="00FE4B57"/>
    <w:rsid w:val="00FE4EA4"/>
    <w:rsid w:val="00FF2885"/>
    <w:rsid w:val="00FF583F"/>
    <w:rsid w:val="00FF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2F5B0"/>
  <w15:docId w15:val="{24AD9EBA-9972-4CE7-8DAC-0A00E113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E39"/>
    <w:pPr>
      <w:spacing w:after="200" w:line="276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qFormat/>
    <w:rsid w:val="00991F4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B Nazanin"/>
      <w:b/>
      <w:bCs/>
      <w:sz w:val="28"/>
      <w:szCs w:val="28"/>
      <w:lang w:bidi="fa-IR"/>
    </w:rPr>
  </w:style>
  <w:style w:type="paragraph" w:styleId="Heading2">
    <w:name w:val="heading 2"/>
    <w:basedOn w:val="Style1"/>
    <w:next w:val="Normal"/>
    <w:link w:val="Heading2Char"/>
    <w:uiPriority w:val="9"/>
    <w:unhideWhenUsed/>
    <w:qFormat/>
    <w:rsid w:val="004E0A30"/>
    <w:pPr>
      <w:jc w:val="left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DFC"/>
    <w:pPr>
      <w:keepNext/>
      <w:keepLines/>
      <w:spacing w:before="40" w:after="0"/>
      <w:outlineLvl w:val="2"/>
    </w:pPr>
    <w:rPr>
      <w:rFonts w:ascii="B Nazanin" w:eastAsia="B Nazanin" w:hAnsi="B Nazanin" w:cs="B Nazanin"/>
      <w:color w:val="243F60" w:themeColor="accent1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0E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91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91F40"/>
  </w:style>
  <w:style w:type="paragraph" w:styleId="Footer">
    <w:name w:val="footer"/>
    <w:basedOn w:val="Normal"/>
    <w:link w:val="FooterChar"/>
    <w:uiPriority w:val="99"/>
    <w:unhideWhenUsed/>
    <w:rsid w:val="00991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F40"/>
  </w:style>
  <w:style w:type="paragraph" w:styleId="BalloonText">
    <w:name w:val="Balloon Text"/>
    <w:basedOn w:val="Normal"/>
    <w:link w:val="BalloonTextChar"/>
    <w:uiPriority w:val="99"/>
    <w:semiHidden/>
    <w:unhideWhenUsed/>
    <w:rsid w:val="00991F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91F40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991F40"/>
    <w:rPr>
      <w:rFonts w:ascii="Times New Roman" w:eastAsia="Times New Roman" w:hAnsi="Times New Roman" w:cs="B Nazanin"/>
      <w:b/>
      <w:bCs/>
      <w:sz w:val="28"/>
      <w:szCs w:val="28"/>
      <w:lang w:bidi="fa-IR"/>
    </w:rPr>
  </w:style>
  <w:style w:type="paragraph" w:styleId="FootnoteText">
    <w:name w:val="footnote text"/>
    <w:basedOn w:val="Normal"/>
    <w:link w:val="FootnoteTextChar"/>
    <w:semiHidden/>
    <w:rsid w:val="00DD10C8"/>
    <w:pPr>
      <w:spacing w:after="0" w:line="240" w:lineRule="auto"/>
    </w:pPr>
    <w:rPr>
      <w:rFonts w:ascii="Times New Roman" w:eastAsia="Times New Roman" w:hAnsi="Times New Roman" w:cs="Mitra Mazar"/>
      <w:bCs/>
      <w:sz w:val="20"/>
      <w:szCs w:val="20"/>
    </w:rPr>
  </w:style>
  <w:style w:type="character" w:customStyle="1" w:styleId="FootnoteTextChar">
    <w:name w:val="Footnote Text Char"/>
    <w:link w:val="FootnoteText"/>
    <w:semiHidden/>
    <w:rsid w:val="00DD10C8"/>
    <w:rPr>
      <w:rFonts w:ascii="Times New Roman" w:eastAsia="Times New Roman" w:hAnsi="Times New Roman" w:cs="Mitra Mazar"/>
      <w:bCs/>
      <w:sz w:val="20"/>
      <w:szCs w:val="20"/>
    </w:rPr>
  </w:style>
  <w:style w:type="character" w:styleId="FootnoteReference">
    <w:name w:val="footnote reference"/>
    <w:semiHidden/>
    <w:rsid w:val="00DD10C8"/>
    <w:rPr>
      <w:vertAlign w:val="superscript"/>
    </w:rPr>
  </w:style>
  <w:style w:type="table" w:styleId="TableGrid">
    <w:name w:val="Table Grid"/>
    <w:basedOn w:val="TableNormal"/>
    <w:rsid w:val="00827A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827A82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011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D01170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01170"/>
    <w:rPr>
      <w:vertAlign w:val="superscript"/>
    </w:rPr>
  </w:style>
  <w:style w:type="paragraph" w:styleId="BodyTextIndent">
    <w:name w:val="Body Text Indent"/>
    <w:basedOn w:val="Normal"/>
    <w:link w:val="BodyTextIndentChar"/>
    <w:rsid w:val="00B546A2"/>
    <w:pPr>
      <w:overflowPunct w:val="0"/>
      <w:autoSpaceDE w:val="0"/>
      <w:autoSpaceDN w:val="0"/>
      <w:adjustRightInd w:val="0"/>
      <w:spacing w:after="0" w:line="240" w:lineRule="auto"/>
      <w:ind w:firstLine="360"/>
      <w:jc w:val="both"/>
      <w:textAlignment w:val="baseline"/>
    </w:pPr>
    <w:rPr>
      <w:rFonts w:ascii="Times" w:eastAsia="Times New Roman" w:hAnsi="Times" w:cs="Times New Roman"/>
      <w:sz w:val="20"/>
      <w:szCs w:val="20"/>
    </w:rPr>
  </w:style>
  <w:style w:type="character" w:customStyle="1" w:styleId="BodyTextIndentChar">
    <w:name w:val="Body Text Indent Char"/>
    <w:link w:val="BodyTextIndent"/>
    <w:rsid w:val="00B546A2"/>
    <w:rPr>
      <w:rFonts w:ascii="Times" w:eastAsia="Times New Roman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4474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96F03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496F03"/>
    <w:rPr>
      <w:rFonts w:eastAsia="Times New Roman"/>
      <w:sz w:val="22"/>
      <w:szCs w:val="22"/>
      <w:lang w:val="en-US" w:eastAsia="en-US" w:bidi="ar-SA"/>
    </w:rPr>
  </w:style>
  <w:style w:type="character" w:customStyle="1" w:styleId="hps">
    <w:name w:val="hps"/>
    <w:basedOn w:val="DefaultParagraphFont"/>
    <w:rsid w:val="00C969B2"/>
  </w:style>
  <w:style w:type="paragraph" w:customStyle="1" w:styleId="Title1">
    <w:name w:val="Title1"/>
    <w:basedOn w:val="Normal"/>
    <w:next w:val="Normal"/>
    <w:rsid w:val="00582023"/>
    <w:pPr>
      <w:keepNext/>
      <w:keepLines/>
      <w:pageBreakBefore/>
      <w:tabs>
        <w:tab w:val="left" w:pos="284"/>
      </w:tabs>
      <w:suppressAutoHyphens/>
      <w:spacing w:after="460" w:line="348" w:lineRule="exact"/>
      <w:ind w:firstLine="227"/>
      <w:jc w:val="center"/>
    </w:pPr>
    <w:rPr>
      <w:rFonts w:ascii="Times" w:eastAsia="PMingLiU" w:hAnsi="Times" w:cs="Times New Roman"/>
      <w:b/>
      <w:sz w:val="28"/>
      <w:szCs w:val="20"/>
      <w:lang w:eastAsia="de-DE"/>
    </w:rPr>
  </w:style>
  <w:style w:type="paragraph" w:customStyle="1" w:styleId="authorinfo">
    <w:name w:val="authorinfo"/>
    <w:basedOn w:val="Normal"/>
    <w:next w:val="Normal"/>
    <w:rsid w:val="00582023"/>
    <w:pPr>
      <w:spacing w:after="0" w:line="240" w:lineRule="auto"/>
      <w:ind w:firstLine="227"/>
      <w:jc w:val="center"/>
    </w:pPr>
    <w:rPr>
      <w:rFonts w:ascii="Times" w:eastAsia="PMingLiU" w:hAnsi="Times" w:cs="Times New Roman"/>
      <w:sz w:val="18"/>
      <w:szCs w:val="20"/>
      <w:lang w:eastAsia="de-DE"/>
    </w:rPr>
  </w:style>
  <w:style w:type="paragraph" w:customStyle="1" w:styleId="abstract">
    <w:name w:val="abstract"/>
    <w:basedOn w:val="Normal"/>
    <w:next w:val="Normal"/>
    <w:rsid w:val="00582023"/>
    <w:pPr>
      <w:spacing w:before="600" w:after="120" w:line="240" w:lineRule="auto"/>
      <w:ind w:left="567" w:right="567"/>
      <w:jc w:val="both"/>
    </w:pPr>
    <w:rPr>
      <w:rFonts w:ascii="Times" w:eastAsia="PMingLiU" w:hAnsi="Times" w:cs="Times New Roman"/>
      <w:sz w:val="18"/>
      <w:szCs w:val="20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624DFC"/>
    <w:rPr>
      <w:rFonts w:ascii="B Nazanin" w:eastAsia="B Nazanin" w:hAnsi="B Nazanin" w:cs="B Nazanin"/>
      <w:color w:val="243F60" w:themeColor="accent1" w:themeShade="7F"/>
      <w:sz w:val="28"/>
      <w:szCs w:val="28"/>
      <w:lang w:bidi="ar-SA"/>
    </w:rPr>
  </w:style>
  <w:style w:type="character" w:styleId="Hyperlink">
    <w:name w:val="Hyperlink"/>
    <w:basedOn w:val="DefaultParagraphFont"/>
    <w:uiPriority w:val="99"/>
    <w:unhideWhenUsed/>
    <w:rsid w:val="00F454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479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F54F36"/>
  </w:style>
  <w:style w:type="character" w:customStyle="1" w:styleId="Heading2Char">
    <w:name w:val="Heading 2 Char"/>
    <w:basedOn w:val="DefaultParagraphFont"/>
    <w:link w:val="Heading2"/>
    <w:uiPriority w:val="9"/>
    <w:rsid w:val="004E0A30"/>
    <w:rPr>
      <w:rFonts w:ascii="PT Sans" w:eastAsia="Times New Roman" w:hAnsi="PT Sans"/>
      <w:sz w:val="26"/>
      <w:szCs w:val="26"/>
      <w:lang w:bidi="ar-SA"/>
    </w:rPr>
  </w:style>
  <w:style w:type="character" w:styleId="Strong">
    <w:name w:val="Strong"/>
    <w:basedOn w:val="DefaultParagraphFont"/>
    <w:uiPriority w:val="22"/>
    <w:qFormat/>
    <w:rsid w:val="00C86EDA"/>
    <w:rPr>
      <w:b/>
      <w:bCs/>
    </w:rPr>
  </w:style>
  <w:style w:type="character" w:styleId="Emphasis">
    <w:name w:val="Emphasis"/>
    <w:basedOn w:val="DefaultParagraphFont"/>
    <w:uiPriority w:val="20"/>
    <w:qFormat/>
    <w:rsid w:val="00C86ED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B61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B61"/>
    <w:rPr>
      <w:rFonts w:ascii="Consolas" w:hAnsi="Consolas" w:cs="Consolas"/>
      <w:lang w:bidi="ar-SA"/>
    </w:rPr>
  </w:style>
  <w:style w:type="paragraph" w:customStyle="1" w:styleId="Style1">
    <w:name w:val="Style1"/>
    <w:basedOn w:val="NoSpacing"/>
    <w:qFormat/>
    <w:rsid w:val="00C1502B"/>
    <w:pPr>
      <w:bidi/>
      <w:jc w:val="right"/>
    </w:pPr>
    <w:rPr>
      <w:rFonts w:ascii="PT Sans" w:hAnsi="PT Sans"/>
      <w:sz w:val="28"/>
    </w:rPr>
  </w:style>
  <w:style w:type="paragraph" w:customStyle="1" w:styleId="Style2">
    <w:name w:val="Style2"/>
    <w:basedOn w:val="NoSpacing"/>
    <w:qFormat/>
    <w:rsid w:val="00C1502B"/>
    <w:pPr>
      <w:bidi/>
      <w:spacing w:line="360" w:lineRule="auto"/>
    </w:pPr>
    <w:rPr>
      <w:rFonts w:ascii="B Nazanin" w:eastAsia="B Nazanin" w:hAnsi="B Nazanin" w:cs="B Nazanin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0EB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Custom%20Office%20Templates\sample_(1)_060120112649%5b1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D5D42-1BDC-4324-8CB0-62037A7D3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C:\Users\ADMiN\Documents\Custom Office Templates\sample_(1)_060120112649[1].dotx</Template>
  <TotalTime>15</TotalTime>
  <Pages>4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Javad</cp:lastModifiedBy>
  <cp:revision>37</cp:revision>
  <cp:lastPrinted>2025-01-13T22:30:00Z</cp:lastPrinted>
  <dcterms:created xsi:type="dcterms:W3CDTF">2025-01-13T22:30:00Z</dcterms:created>
  <dcterms:modified xsi:type="dcterms:W3CDTF">2025-02-06T12:51:00Z</dcterms:modified>
  <cp:category/>
</cp:coreProperties>
</file>
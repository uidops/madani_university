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77777777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r w:rsidRPr="0069726E">
        <w:rPr>
          <w:rFonts w:hint="cs"/>
          <w:sz w:val="26"/>
          <w:szCs w:val="26"/>
          <w:rtl/>
        </w:rPr>
        <w:t>بسمه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7AB331A8" w:rsidR="00B04193" w:rsidRPr="0069726E" w:rsidRDefault="00B04193" w:rsidP="00B04193">
      <w:pPr>
        <w:bidi/>
        <w:jc w:val="center"/>
        <w:rPr>
          <w:sz w:val="28"/>
          <w:szCs w:val="28"/>
          <w:rtl/>
          <w:lang w:bidi="fa-IR"/>
        </w:rPr>
      </w:pPr>
      <w:r w:rsidRPr="00BE6B94">
        <w:rPr>
          <w:rFonts w:cs="B Nazanin" w:hint="cs"/>
          <w:sz w:val="28"/>
          <w:szCs w:val="28"/>
          <w:rtl/>
          <w:lang w:bidi="fa-IR"/>
        </w:rPr>
        <w:t>گزارش‌کار</w:t>
      </w:r>
      <w:r w:rsidRPr="0069726E">
        <w:rPr>
          <w:rFonts w:hint="cs"/>
          <w:sz w:val="28"/>
          <w:szCs w:val="28"/>
          <w:rtl/>
          <w:lang w:bidi="fa-IR"/>
        </w:rPr>
        <w:t xml:space="preserve"> </w:t>
      </w:r>
      <w:r w:rsidR="000A6FFA">
        <w:rPr>
          <w:rFonts w:cs="B Nazanin" w:hint="cs"/>
          <w:sz w:val="28"/>
          <w:szCs w:val="28"/>
          <w:rtl/>
          <w:lang w:bidi="fa-IR"/>
        </w:rPr>
        <w:t>زبان اسمبلی و ماشین</w:t>
      </w:r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210BCD5F" w:rsidR="00991F40" w:rsidRPr="00300E59" w:rsidRDefault="000A6FFA" w:rsidP="000A6FFA">
      <w:pPr>
        <w:pStyle w:val="Heading1"/>
        <w:bidi/>
        <w:spacing w:line="360" w:lineRule="auto"/>
        <w:rPr>
          <w:sz w:val="72"/>
          <w:szCs w:val="72"/>
        </w:rPr>
      </w:pPr>
      <w:r>
        <w:rPr>
          <w:sz w:val="72"/>
          <w:szCs w:val="72"/>
        </w:rPr>
        <w:t>Pattern</w:t>
      </w:r>
      <w:r>
        <w:rPr>
          <w:rFonts w:hint="cs"/>
          <w:sz w:val="72"/>
          <w:szCs w:val="72"/>
          <w:rtl/>
        </w:rPr>
        <w:t xml:space="preserve"> </w:t>
      </w:r>
      <w:r w:rsidRPr="000A6FFA">
        <w:rPr>
          <w:sz w:val="72"/>
          <w:szCs w:val="72"/>
        </w:rPr>
        <w:t>Full Pyramid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598FD0FB" w:rsidR="0018048F" w:rsidRDefault="000A6FFA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دکتر قدیری</w:t>
      </w:r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38745648" w14:textId="382CB867" w:rsidR="0018048F" w:rsidRDefault="0018048F" w:rsidP="0018048F">
      <w:pPr>
        <w:bidi/>
        <w:spacing w:after="0" w:line="240" w:lineRule="auto"/>
        <w:jc w:val="center"/>
        <w:rPr>
          <w:rFonts w:cs="Cambria"/>
          <w:sz w:val="36"/>
          <w:szCs w:val="36"/>
          <w:rtl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0F38C65E" w14:textId="77777777" w:rsidR="00F54F36" w:rsidRPr="00F54F36" w:rsidRDefault="00F54F36" w:rsidP="00F54F36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</w:p>
    <w:p w14:paraId="621ED482" w14:textId="391738BB" w:rsidR="0018048F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جواد باجلان</w:t>
      </w:r>
    </w:p>
    <w:p w14:paraId="45B6E662" w14:textId="0AEF24E5" w:rsidR="000A6FFA" w:rsidRPr="00300E59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حسین ابراهیمی</w:t>
      </w:r>
    </w:p>
    <w:p w14:paraId="53CB5C96" w14:textId="236C38AF" w:rsidR="00300E59" w:rsidRP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26C0FA77" w14:textId="77777777" w:rsidR="00150522" w:rsidRPr="00300E59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70C55BD7" w:rsidR="00150522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پاییز </w:t>
      </w:r>
      <w:r>
        <w:rPr>
          <w:rFonts w:cs="B Nazanin"/>
          <w:b/>
          <w:bCs/>
          <w:sz w:val="40"/>
          <w:szCs w:val="40"/>
          <w:lang w:bidi="fa-IR"/>
        </w:rPr>
        <w:t>1403</w:t>
      </w:r>
    </w:p>
    <w:p w14:paraId="037B7A31" w14:textId="6BA34963" w:rsidR="00150522" w:rsidRDefault="00150522" w:rsidP="00150522">
      <w:pPr>
        <w:rPr>
          <w:lang w:bidi="fa-IR"/>
        </w:rPr>
      </w:pPr>
    </w:p>
    <w:p w14:paraId="330B50B1" w14:textId="77777777" w:rsidR="00085ECB" w:rsidRDefault="00085ECB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6A61B6FC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27FDBA62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2541FAF5" w14:textId="77777777" w:rsidR="000A6FFA" w:rsidRDefault="000A6FFA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39A01E3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فهرست</w:t>
      </w:r>
    </w:p>
    <w:p w14:paraId="50DFED51" w14:textId="77777777" w:rsidR="000A6FFA" w:rsidRDefault="000A6FFA" w:rsidP="000A6FFA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4BE401E4" w14:textId="27CDF8D4" w:rsidR="00300E59" w:rsidRDefault="00150522" w:rsidP="000A6FFA">
      <w:pPr>
        <w:bidi/>
        <w:spacing w:after="0" w:line="240" w:lineRule="auto"/>
        <w:rPr>
          <w:rFonts w:cs="B Nazanin" w:hint="cs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عنوان                                           </w:t>
      </w:r>
      <w:r w:rsidR="00156823">
        <w:rPr>
          <w:rFonts w:cs="B Nazanin"/>
          <w:b/>
          <w:bCs/>
          <w:sz w:val="40"/>
          <w:szCs w:val="40"/>
          <w:lang w:bidi="fa-IR"/>
        </w:rPr>
        <w:t xml:space="preserve">    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                 </w:t>
      </w:r>
      <w:r w:rsidR="000A6FFA">
        <w:rPr>
          <w:rFonts w:cs="B Nazanin"/>
          <w:b/>
          <w:bCs/>
          <w:sz w:val="40"/>
          <w:szCs w:val="40"/>
          <w:lang w:bidi="fa-IR"/>
        </w:rPr>
        <w:t xml:space="preserve">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F54F36">
        <w:rPr>
          <w:rFonts w:cs="B Nazanin" w:hint="cs"/>
          <w:b/>
          <w:bCs/>
          <w:sz w:val="40"/>
          <w:szCs w:val="40"/>
          <w:rtl/>
          <w:lang w:bidi="fa-IR"/>
        </w:rPr>
        <w:t>صفحه</w:t>
      </w:r>
    </w:p>
    <w:p w14:paraId="05295BD4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1EB478E2" w14:textId="6F6AE679" w:rsidR="00150522" w:rsidRPr="00085ECB" w:rsidRDefault="000A6FFA" w:rsidP="00150522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مقدمه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4D7B13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156823">
        <w:rPr>
          <w:rFonts w:ascii="B Nazanin" w:hAnsi="B Nazanin" w:cs="B Nazanin" w:hint="cs"/>
          <w:sz w:val="36"/>
          <w:szCs w:val="36"/>
          <w:lang w:bidi="fa-IR"/>
        </w:rPr>
        <w:t>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..................................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</w:t>
      </w:r>
      <w:r w:rsidR="00F54F36">
        <w:rPr>
          <w:rFonts w:cs="B Nazanin" w:hint="cs"/>
          <w:sz w:val="36"/>
          <w:szCs w:val="36"/>
          <w:rtl/>
          <w:lang w:bidi="fa-IR"/>
        </w:rPr>
        <w:t>۳</w:t>
      </w:r>
    </w:p>
    <w:p w14:paraId="0C8E37AB" w14:textId="33A0009A" w:rsidR="00300E59" w:rsidRPr="00085ECB" w:rsidRDefault="000A6FFA" w:rsidP="00085ECB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الگوریتم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........................</w:t>
      </w:r>
      <w:r w:rsidR="00085ECB">
        <w:rPr>
          <w:rFonts w:cs="B Nazanin" w:hint="cs"/>
          <w:sz w:val="36"/>
          <w:szCs w:val="36"/>
          <w:rtl/>
          <w:lang w:bidi="fa-IR"/>
        </w:rPr>
        <w:t>.........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...............</w:t>
      </w:r>
      <w:r>
        <w:rPr>
          <w:rFonts w:cs="B Nazanin" w:hint="cs"/>
          <w:sz w:val="36"/>
          <w:szCs w:val="36"/>
          <w:rtl/>
          <w:lang w:bidi="fa-IR"/>
        </w:rPr>
        <w:t>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...................................................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.............</w:t>
      </w:r>
      <w:r w:rsidR="00F54F36">
        <w:rPr>
          <w:rFonts w:cs="B Nazanin" w:hint="cs"/>
          <w:sz w:val="36"/>
          <w:szCs w:val="36"/>
          <w:rtl/>
          <w:lang w:bidi="fa-IR"/>
        </w:rPr>
        <w:t>.</w:t>
      </w:r>
      <w:r w:rsidR="00156823">
        <w:rPr>
          <w:rFonts w:ascii="B Nazanin" w:hAnsi="B Nazanin" w:cs="B Nazanin"/>
          <w:sz w:val="36"/>
          <w:szCs w:val="36"/>
          <w:lang w:bidi="fa-IR"/>
        </w:rPr>
        <w:t>.</w:t>
      </w:r>
      <w:r w:rsidR="00085ECB" w:rsidRPr="00085ECB">
        <w:rPr>
          <w:rFonts w:cs="B Nazanin" w:hint="cs"/>
          <w:sz w:val="36"/>
          <w:szCs w:val="36"/>
          <w:rtl/>
          <w:lang w:bidi="fa-IR"/>
        </w:rPr>
        <w:t>..</w:t>
      </w:r>
      <w:r w:rsidR="00F54F36">
        <w:rPr>
          <w:rFonts w:cs="B Nazanin" w:hint="cs"/>
          <w:sz w:val="36"/>
          <w:szCs w:val="36"/>
          <w:rtl/>
          <w:lang w:bidi="fa-IR"/>
        </w:rPr>
        <w:t>۴</w:t>
      </w:r>
    </w:p>
    <w:p w14:paraId="64B2FB94" w14:textId="73A83BBF" w:rsidR="004D7B13" w:rsidRPr="00156823" w:rsidRDefault="000A6FFA" w:rsidP="004D7B13">
      <w:pPr>
        <w:bidi/>
        <w:spacing w:after="0" w:line="240" w:lineRule="auto"/>
        <w:rPr>
          <w:rFonts w:ascii="B Nazanin" w:hAnsi="B Nazanin" w:cs="B Nazanin" w:hint="cs"/>
          <w:sz w:val="36"/>
          <w:szCs w:val="36"/>
          <w:rtl/>
          <w:lang w:bidi="fa-IR"/>
        </w:rPr>
      </w:pP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پیاده‌سازی.................................................</w:t>
      </w:r>
      <w:r w:rsidR="00156823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</w:t>
      </w:r>
      <w:r w:rsidR="00156823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</w:t>
      </w:r>
      <w:r w:rsidR="00F54F36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</w:t>
      </w:r>
      <w:r w:rsidR="00F54F36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156823">
        <w:rPr>
          <w:rFonts w:ascii="B Nazanin" w:hAnsi="B Nazanin" w:cs="B Nazanin" w:hint="cs"/>
          <w:sz w:val="36"/>
          <w:szCs w:val="36"/>
          <w:lang w:bidi="fa-IR"/>
        </w:rPr>
        <w:t>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</w:t>
      </w:r>
      <w:r w:rsidR="00F54F36">
        <w:rPr>
          <w:rFonts w:ascii="B Nazanin" w:hAnsi="B Nazanin" w:cs="B Nazanin" w:hint="cs"/>
          <w:sz w:val="36"/>
          <w:szCs w:val="36"/>
          <w:rtl/>
          <w:lang w:bidi="fa-IR"/>
        </w:rPr>
        <w:t>۷</w:t>
      </w:r>
    </w:p>
    <w:p w14:paraId="6532456E" w14:textId="72AB1720" w:rsidR="00085ECB" w:rsidRDefault="00330BB0" w:rsidP="00085ECB">
      <w:pPr>
        <w:bidi/>
        <w:spacing w:after="0" w:line="240" w:lineRule="auto"/>
        <w:rPr>
          <w:rFonts w:ascii="B Nazanin" w:hAnsi="B Nazanin" w:cs="B Nazanin"/>
          <w:sz w:val="40"/>
          <w:szCs w:val="40"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کدکامل</w:t>
      </w:r>
      <w:r w:rsidR="000A6FFA" w:rsidRPr="00156823">
        <w:rPr>
          <w:rFonts w:ascii="B Nazanin" w:hAnsi="B Nazanin" w:cs="B Nazanin" w:hint="cs"/>
          <w:sz w:val="40"/>
          <w:szCs w:val="40"/>
          <w:rtl/>
          <w:lang w:bidi="fa-IR"/>
        </w:rPr>
        <w:t>........................................................</w:t>
      </w:r>
      <w:r w:rsidR="00156823" w:rsidRPr="00156823">
        <w:rPr>
          <w:rFonts w:ascii="B Nazanin" w:hAnsi="B Nazanin" w:cs="B Nazanin" w:hint="cs"/>
          <w:sz w:val="40"/>
          <w:szCs w:val="40"/>
          <w:rtl/>
          <w:lang w:bidi="fa-IR"/>
        </w:rPr>
        <w:t>....................................</w:t>
      </w:r>
      <w:r w:rsidR="000A6FFA" w:rsidRPr="00156823">
        <w:rPr>
          <w:rFonts w:ascii="B Nazanin" w:hAnsi="B Nazanin" w:cs="B Nazanin" w:hint="cs"/>
          <w:sz w:val="40"/>
          <w:szCs w:val="40"/>
          <w:rtl/>
          <w:lang w:bidi="fa-IR"/>
        </w:rPr>
        <w:t>........</w:t>
      </w:r>
      <w:r w:rsidR="00F54F36">
        <w:rPr>
          <w:rFonts w:ascii="B Nazanin" w:hAnsi="B Nazanin" w:cs="B Nazanin" w:hint="cs"/>
          <w:sz w:val="40"/>
          <w:szCs w:val="40"/>
          <w:rtl/>
          <w:lang w:bidi="fa-IR"/>
        </w:rPr>
        <w:t>.</w:t>
      </w:r>
      <w:r w:rsidR="000A6FFA" w:rsidRPr="00156823">
        <w:rPr>
          <w:rFonts w:ascii="B Nazanin" w:hAnsi="B Nazanin" w:cs="B Nazanin" w:hint="cs"/>
          <w:sz w:val="40"/>
          <w:szCs w:val="40"/>
          <w:rtl/>
          <w:lang w:bidi="fa-IR"/>
        </w:rPr>
        <w:t>..</w:t>
      </w:r>
      <w:r w:rsidR="00156823" w:rsidRPr="00156823">
        <w:rPr>
          <w:rFonts w:ascii="B Nazanin" w:hAnsi="B Nazanin" w:cs="B Nazanin" w:hint="cs"/>
          <w:sz w:val="40"/>
          <w:szCs w:val="40"/>
          <w:lang w:bidi="fa-IR"/>
        </w:rPr>
        <w:t>..</w:t>
      </w:r>
      <w:r w:rsidR="00156823">
        <w:rPr>
          <w:rFonts w:ascii="B Nazanin" w:hAnsi="B Nazanin" w:cs="B Nazanin"/>
          <w:sz w:val="40"/>
          <w:szCs w:val="40"/>
          <w:lang w:bidi="fa-IR"/>
        </w:rPr>
        <w:t>....</w:t>
      </w:r>
      <w:r w:rsidR="00156823" w:rsidRPr="00156823">
        <w:rPr>
          <w:rFonts w:ascii="B Nazanin" w:hAnsi="B Nazanin" w:cs="B Nazanin" w:hint="cs"/>
          <w:sz w:val="40"/>
          <w:szCs w:val="40"/>
          <w:lang w:bidi="fa-IR"/>
        </w:rPr>
        <w:t>.....</w:t>
      </w:r>
      <w:r w:rsidR="000A6FFA" w:rsidRPr="00156823">
        <w:rPr>
          <w:rFonts w:ascii="B Nazanin" w:hAnsi="B Nazanin" w:cs="B Nazanin" w:hint="cs"/>
          <w:sz w:val="40"/>
          <w:szCs w:val="40"/>
          <w:rtl/>
          <w:lang w:bidi="fa-IR"/>
        </w:rPr>
        <w:t>.</w:t>
      </w:r>
      <w:r w:rsidR="00292F36">
        <w:rPr>
          <w:rFonts w:ascii="B Nazanin" w:hAnsi="B Nazanin" w:cs="B Nazanin"/>
          <w:sz w:val="40"/>
          <w:szCs w:val="40"/>
          <w:lang w:bidi="fa-IR"/>
        </w:rPr>
        <w:t>.</w:t>
      </w:r>
      <w:r w:rsidR="000A6FFA" w:rsidRPr="00156823">
        <w:rPr>
          <w:rFonts w:ascii="B Nazanin" w:hAnsi="B Nazanin" w:cs="B Nazanin" w:hint="cs"/>
          <w:sz w:val="40"/>
          <w:szCs w:val="40"/>
          <w:rtl/>
          <w:lang w:bidi="fa-IR"/>
        </w:rPr>
        <w:t>.</w:t>
      </w:r>
      <w:r>
        <w:rPr>
          <w:rFonts w:ascii="B Nazanin" w:hAnsi="B Nazanin" w:cs="B Nazanin" w:hint="cs"/>
          <w:sz w:val="40"/>
          <w:szCs w:val="40"/>
          <w:rtl/>
          <w:lang w:bidi="fa-IR"/>
        </w:rPr>
        <w:t>۱۳</w:t>
      </w:r>
    </w:p>
    <w:p w14:paraId="78FFA3B7" w14:textId="1A9FCE28" w:rsidR="00292F36" w:rsidRPr="00156823" w:rsidRDefault="004659E2" w:rsidP="00292F36">
      <w:pPr>
        <w:bidi/>
        <w:spacing w:after="0" w:line="240" w:lineRule="auto"/>
        <w:rPr>
          <w:rFonts w:ascii="B Nazanin" w:hAnsi="B Nazanin" w:cs="B Nazanin" w:hint="cs"/>
          <w:sz w:val="40"/>
          <w:szCs w:val="40"/>
          <w:rtl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تصاویر</w:t>
      </w:r>
      <w:r w:rsidR="00292F36">
        <w:rPr>
          <w:rFonts w:ascii="B Nazanin" w:hAnsi="B Nazanin" w:cs="B Nazanin" w:hint="cs"/>
          <w:sz w:val="40"/>
          <w:szCs w:val="40"/>
          <w:rtl/>
          <w:lang w:bidi="fa-IR"/>
        </w:rPr>
        <w:t>.........................................................................................................................</w:t>
      </w:r>
      <w:r>
        <w:rPr>
          <w:rFonts w:ascii="B Nazanin" w:hAnsi="B Nazanin" w:cs="B Nazanin" w:hint="cs"/>
          <w:sz w:val="40"/>
          <w:szCs w:val="40"/>
          <w:rtl/>
          <w:lang w:bidi="fa-IR"/>
        </w:rPr>
        <w:t>۱۶</w:t>
      </w:r>
    </w:p>
    <w:p w14:paraId="549E74BC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DF1401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B348C7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79FEAB51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39FF31B2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E22497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4691EDD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FD1ECC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21B3AAF6" w14:textId="77777777" w:rsidR="00751993" w:rsidRPr="0067239B" w:rsidRDefault="00751993" w:rsidP="00CF48AA">
      <w:pPr>
        <w:bidi/>
        <w:spacing w:after="0" w:line="240" w:lineRule="auto"/>
        <w:jc w:val="lowKashida"/>
        <w:rPr>
          <w:rFonts w:cs="B Nazanin"/>
          <w:sz w:val="24"/>
          <w:szCs w:val="24"/>
          <w:rtl/>
          <w:lang w:bidi="fa-IR"/>
        </w:rPr>
      </w:pPr>
    </w:p>
    <w:p w14:paraId="5D174FA0" w14:textId="137E5BFD" w:rsidR="000A6FFA" w:rsidRDefault="000A6FFA" w:rsidP="00C106B4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rtl/>
        </w:rPr>
      </w:pPr>
    </w:p>
    <w:p w14:paraId="719BA80A" w14:textId="77777777" w:rsidR="000A6FFA" w:rsidRDefault="000A6FFA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24DB7E05" w14:textId="5BDB1568" w:rsidR="00172BED" w:rsidRPr="00F332BB" w:rsidRDefault="000A6FFA" w:rsidP="000A6FFA">
      <w:pPr>
        <w:bidi/>
        <w:spacing w:after="0" w:line="240" w:lineRule="auto"/>
        <w:jc w:val="lowKashida"/>
        <w:rPr>
          <w:rFonts w:cs="B Nazanin"/>
          <w:b/>
          <w:bCs/>
          <w:sz w:val="48"/>
          <w:szCs w:val="48"/>
          <w:rtl/>
        </w:rPr>
      </w:pPr>
      <w:r w:rsidRPr="00F332BB">
        <w:rPr>
          <w:rFonts w:cs="B Nazanin" w:hint="cs"/>
          <w:b/>
          <w:bCs/>
          <w:sz w:val="48"/>
          <w:szCs w:val="48"/>
          <w:rtl/>
        </w:rPr>
        <w:lastRenderedPageBreak/>
        <w:t>مقدمه</w:t>
      </w:r>
    </w:p>
    <w:p w14:paraId="5ACDCEF5" w14:textId="77777777" w:rsidR="000A6FFA" w:rsidRDefault="000A6FFA" w:rsidP="00AC154E">
      <w:pPr>
        <w:bidi/>
        <w:rPr>
          <w:rFonts w:cs="B Nazanin"/>
          <w:b/>
          <w:bCs/>
          <w:sz w:val="36"/>
          <w:szCs w:val="36"/>
          <w:rtl/>
        </w:rPr>
      </w:pPr>
    </w:p>
    <w:p w14:paraId="6740737C" w14:textId="4F22F752" w:rsidR="000A6FFA" w:rsidRPr="00AC154E" w:rsidRDefault="000A6FFA" w:rsidP="00AC154E">
      <w:pPr>
        <w:bidi/>
        <w:rPr>
          <w:rFonts w:ascii="Cambria" w:hAnsi="Cambria" w:cs="B Nazanin" w:hint="cs"/>
          <w:sz w:val="28"/>
          <w:szCs w:val="28"/>
          <w:rtl/>
          <w:lang w:bidi="fa-IR"/>
        </w:rPr>
      </w:pPr>
      <w:r w:rsidRPr="00AC154E">
        <w:rPr>
          <w:rFonts w:ascii="B Nazanin" w:hAnsi="B Nazanin" w:cs="B Nazanin" w:hint="cs"/>
          <w:sz w:val="28"/>
          <w:szCs w:val="28"/>
          <w:rtl/>
        </w:rPr>
        <w:t>الگوی هرم کامل</w:t>
      </w:r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 (</w:t>
      </w:r>
      <w:r w:rsidRPr="0012329F">
        <w:rPr>
          <w:rFonts w:ascii="B Nazanin" w:hAnsi="B Nazanin" w:cs="B Nazanin" w:hint="cs"/>
          <w:b/>
          <w:bCs/>
          <w:i/>
          <w:iCs/>
          <w:sz w:val="24"/>
          <w:szCs w:val="24"/>
          <w:lang w:bidi="fa-IR"/>
        </w:rPr>
        <w:t>Full Pyramid Pattern</w:t>
      </w:r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) </w:t>
      </w:r>
      <w:r w:rsidRPr="00AC154E">
        <w:rPr>
          <w:rFonts w:ascii="B Nazanin" w:hAnsi="B Nazanin" w:cs="B Nazanin" w:hint="cs"/>
          <w:sz w:val="28"/>
          <w:szCs w:val="28"/>
          <w:rtl/>
        </w:rPr>
        <w:t xml:space="preserve">یکی از الگوهای محبوب در برنامه‌نویسی است که به صورت یک ساختار مثلثی چاپ می‌شود. این الگو معمولاً از کاراکترهای خاص </w:t>
      </w:r>
      <w:proofErr w:type="gramStart"/>
      <w:r w:rsidRPr="00AC154E">
        <w:rPr>
          <w:rFonts w:ascii="B Nazanin" w:hAnsi="B Nazanin" w:cs="B Nazanin" w:hint="cs"/>
          <w:sz w:val="28"/>
          <w:szCs w:val="28"/>
          <w:rtl/>
        </w:rPr>
        <w:t xml:space="preserve">مانند </w:t>
      </w:r>
      <w:r w:rsidR="00AC154E" w:rsidRPr="00AC154E">
        <w:rPr>
          <w:rFonts w:ascii="B Nazanin" w:hAnsi="B Nazanin" w:cs="B Nazanin" w:hint="cs"/>
          <w:sz w:val="28"/>
          <w:szCs w:val="28"/>
          <w:lang w:bidi="fa-IR"/>
        </w:rPr>
        <w:t xml:space="preserve"> *</w:t>
      </w:r>
      <w:proofErr w:type="gramEnd"/>
      <w:r w:rsidRPr="00AC154E">
        <w:rPr>
          <w:rFonts w:ascii="B Nazanin" w:hAnsi="B Nazanin" w:cs="B Nazanin" w:hint="cs"/>
          <w:sz w:val="28"/>
          <w:szCs w:val="28"/>
          <w:rtl/>
        </w:rPr>
        <w:t>یا دیگر کاراکترها</w:t>
      </w:r>
      <w:r w:rsidR="00AC154E">
        <w:rPr>
          <w:rFonts w:ascii="B Nazanin" w:hAnsi="B Nazanin" w:cs="B Nazanin" w:hint="cs"/>
          <w:sz w:val="28"/>
          <w:szCs w:val="28"/>
          <w:rtl/>
        </w:rPr>
        <w:t xml:space="preserve"> </w:t>
      </w:r>
      <w:r w:rsidRPr="00AC154E">
        <w:rPr>
          <w:rFonts w:ascii="B Nazanin" w:hAnsi="B Nazanin" w:cs="B Nazanin" w:hint="cs"/>
          <w:sz w:val="28"/>
          <w:szCs w:val="28"/>
          <w:rtl/>
        </w:rPr>
        <w:t xml:space="preserve">تشکیل شده و در هر خط، تعداد مشخصی از کاراکترها نمایش داده می‌شود تا شکل یک هرم </w:t>
      </w:r>
      <w:r w:rsidR="00AC154E">
        <w:rPr>
          <w:rFonts w:ascii="B Nazanin" w:hAnsi="B Nazanin" w:cs="B Nazanin" w:hint="cs"/>
          <w:sz w:val="28"/>
          <w:szCs w:val="28"/>
          <w:rtl/>
          <w:lang w:bidi="fa-IR"/>
        </w:rPr>
        <w:t xml:space="preserve">به ارتفاع </w:t>
      </w:r>
      <w:r w:rsidR="00AC154E" w:rsidRPr="00B23BAE">
        <w:rPr>
          <w:rFonts w:ascii="Cambria" w:hAnsi="Cambria" w:cs="B Nazanin"/>
          <w:i/>
          <w:iCs/>
          <w:sz w:val="24"/>
          <w:szCs w:val="24"/>
          <w:lang w:bidi="fa-IR"/>
        </w:rPr>
        <w:t>n</w:t>
      </w:r>
      <w:r w:rsidR="00AC154E" w:rsidRPr="00B23BAE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 w:rsidR="00AC154E">
        <w:rPr>
          <w:rFonts w:ascii="Cambria" w:hAnsi="Cambria" w:cs="B Nazanin" w:hint="cs"/>
          <w:sz w:val="28"/>
          <w:szCs w:val="28"/>
          <w:rtl/>
          <w:lang w:bidi="fa-IR"/>
        </w:rPr>
        <w:t>ایجاد شود.</w:t>
      </w:r>
    </w:p>
    <w:p w14:paraId="6B4D2C64" w14:textId="57A9A010" w:rsidR="002571CE" w:rsidRDefault="000A6FFA" w:rsidP="00092A89">
      <w:pPr>
        <w:bidi/>
        <w:rPr>
          <w:rFonts w:ascii="B Nazanin" w:hAnsi="B Nazanin" w:cs="B Nazanin"/>
          <w:sz w:val="28"/>
          <w:szCs w:val="28"/>
        </w:rPr>
      </w:pPr>
      <w:r w:rsidRPr="00AC154E">
        <w:rPr>
          <w:rFonts w:ascii="B Nazanin" w:hAnsi="B Nazanin" w:cs="B Nazanin" w:hint="cs"/>
          <w:sz w:val="28"/>
          <w:szCs w:val="28"/>
          <w:rtl/>
        </w:rPr>
        <w:t>ویژگی اصلی این الگو در تقارن آن است؛ به این صورت که هر خط از هرم نسبت به مرکزیت خود دارای تعداد یکسانی فاصله</w:t>
      </w:r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 (</w:t>
      </w:r>
      <w:r w:rsidRPr="0012329F">
        <w:rPr>
          <w:rFonts w:ascii="B Nazanin" w:hAnsi="B Nazanin" w:cs="B Nazanin" w:hint="cs"/>
          <w:i/>
          <w:iCs/>
          <w:sz w:val="24"/>
          <w:szCs w:val="24"/>
          <w:lang w:bidi="fa-IR"/>
        </w:rPr>
        <w:t>space</w:t>
      </w:r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) </w:t>
      </w:r>
      <w:proofErr w:type="gramStart"/>
      <w:r w:rsidRPr="00AC154E">
        <w:rPr>
          <w:rFonts w:ascii="B Nazanin" w:hAnsi="B Nazanin" w:cs="B Nazanin" w:hint="cs"/>
          <w:sz w:val="28"/>
          <w:szCs w:val="28"/>
          <w:rtl/>
        </w:rPr>
        <w:t>و کاراکتر</w:t>
      </w:r>
      <w:proofErr w:type="gramEnd"/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 (</w:t>
      </w:r>
      <w:r w:rsidRPr="0012329F">
        <w:rPr>
          <w:rFonts w:ascii="B Nazanin" w:hAnsi="B Nazanin" w:cs="B Nazanin" w:hint="cs"/>
          <w:i/>
          <w:iCs/>
          <w:sz w:val="24"/>
          <w:szCs w:val="24"/>
          <w:lang w:bidi="fa-IR"/>
        </w:rPr>
        <w:t>star</w:t>
      </w:r>
      <w:r w:rsidRPr="00AC154E">
        <w:rPr>
          <w:rFonts w:ascii="B Nazanin" w:hAnsi="B Nazanin" w:cs="B Nazanin" w:hint="cs"/>
          <w:sz w:val="28"/>
          <w:szCs w:val="28"/>
          <w:lang w:bidi="fa-IR"/>
        </w:rPr>
        <w:t xml:space="preserve">) </w:t>
      </w:r>
      <w:r w:rsidRPr="00AC154E">
        <w:rPr>
          <w:rFonts w:ascii="B Nazanin" w:hAnsi="B Nazanin" w:cs="B Nazanin" w:hint="cs"/>
          <w:sz w:val="28"/>
          <w:szCs w:val="28"/>
          <w:rtl/>
        </w:rPr>
        <w:t xml:space="preserve">است. این تقارن باعث می‌شود که الگو به‌صورت زیبا </w:t>
      </w:r>
      <w:proofErr w:type="gramStart"/>
      <w:r w:rsidRPr="00AC154E">
        <w:rPr>
          <w:rFonts w:ascii="B Nazanin" w:hAnsi="B Nazanin" w:cs="B Nazanin" w:hint="cs"/>
          <w:sz w:val="28"/>
          <w:szCs w:val="28"/>
          <w:rtl/>
        </w:rPr>
        <w:t>و متوازن</w:t>
      </w:r>
      <w:proofErr w:type="gramEnd"/>
      <w:r w:rsidRPr="00AC154E">
        <w:rPr>
          <w:rFonts w:ascii="B Nazanin" w:hAnsi="B Nazanin" w:cs="B Nazanin" w:hint="cs"/>
          <w:sz w:val="28"/>
          <w:szCs w:val="28"/>
          <w:rtl/>
        </w:rPr>
        <w:t xml:space="preserve"> نمایش داده شود</w:t>
      </w:r>
    </w:p>
    <w:p w14:paraId="657173EA" w14:textId="77777777" w:rsidR="00F332BB" w:rsidRDefault="00F332BB" w:rsidP="00F332BB">
      <w:pPr>
        <w:bidi/>
        <w:rPr>
          <w:rFonts w:ascii="B Nazanin" w:hAnsi="B Nazanin" w:cs="B Nazanin"/>
          <w:sz w:val="28"/>
          <w:szCs w:val="28"/>
        </w:rPr>
      </w:pPr>
    </w:p>
    <w:p w14:paraId="3ED0461D" w14:textId="77777777" w:rsidR="002571CE" w:rsidRPr="002571CE" w:rsidRDefault="002571CE" w:rsidP="002571CE">
      <w:pPr>
        <w:bidi/>
        <w:rPr>
          <w:rFonts w:ascii="B Nazanin" w:hAnsi="B Nazanin" w:cs="B Nazanin" w:hint="cs"/>
          <w:sz w:val="28"/>
          <w:szCs w:val="28"/>
          <w:lang w:bidi="fa-IR"/>
        </w:rPr>
      </w:pPr>
      <w:r w:rsidRPr="002571CE">
        <w:rPr>
          <w:rFonts w:ascii="B Nazanin" w:hAnsi="B Nazanin" w:cs="B Nazanin" w:hint="cs"/>
          <w:sz w:val="28"/>
          <w:szCs w:val="28"/>
          <w:rtl/>
        </w:rPr>
        <w:t>الگوی هرم کامل یک مثال عالی برای یادگیری مفاهیم پایه‌ای در برنامه‌نویسی است، مانند</w:t>
      </w:r>
      <w:r w:rsidRPr="002571CE">
        <w:rPr>
          <w:rFonts w:ascii="B Nazanin" w:hAnsi="B Nazanin" w:cs="B Nazanin" w:hint="cs"/>
          <w:sz w:val="28"/>
          <w:szCs w:val="28"/>
          <w:lang w:bidi="fa-IR"/>
        </w:rPr>
        <w:t>:</w:t>
      </w:r>
    </w:p>
    <w:p w14:paraId="32715862" w14:textId="6EC68CFA" w:rsidR="002571CE" w:rsidRPr="00F332BB" w:rsidRDefault="002571CE" w:rsidP="002571CE">
      <w:pPr>
        <w:bidi/>
        <w:rPr>
          <w:rFonts w:ascii="B Nazanin" w:hAnsi="B Nazanin" w:cs="B Nazanin" w:hint="cs"/>
          <w:sz w:val="28"/>
          <w:szCs w:val="28"/>
          <w:lang w:bidi="fa-IR"/>
        </w:rPr>
      </w:pPr>
      <w:r w:rsidRPr="00F332BB">
        <w:rPr>
          <w:rFonts w:ascii="B Nazanin" w:hAnsi="B Nazanin" w:cs="B Nazanin" w:hint="cs"/>
          <w:b/>
          <w:bCs/>
          <w:sz w:val="28"/>
          <w:szCs w:val="28"/>
        </w:rPr>
        <w:t xml:space="preserve">   </w:t>
      </w:r>
      <w:r w:rsidRPr="002571CE">
        <w:rPr>
          <w:rFonts w:ascii="B Nazanin" w:hAnsi="B Nazanin" w:cs="B Nazanin" w:hint="cs"/>
          <w:b/>
          <w:bCs/>
          <w:sz w:val="28"/>
          <w:szCs w:val="28"/>
          <w:rtl/>
        </w:rPr>
        <w:t xml:space="preserve">حلقه‌های تو در </w:t>
      </w:r>
      <w:proofErr w:type="gramStart"/>
      <w:r w:rsidRPr="002571CE">
        <w:rPr>
          <w:rFonts w:ascii="B Nazanin" w:hAnsi="B Nazanin" w:cs="B Nazanin" w:hint="cs"/>
          <w:b/>
          <w:bCs/>
          <w:sz w:val="28"/>
          <w:szCs w:val="28"/>
          <w:rtl/>
        </w:rPr>
        <w:t>تو</w:t>
      </w:r>
      <w:r w:rsidRPr="002571CE">
        <w:rPr>
          <w:rFonts w:ascii="B Nazanin" w:hAnsi="B Nazanin" w:cs="B Nazanin" w:hint="cs"/>
          <w:sz w:val="28"/>
          <w:szCs w:val="28"/>
          <w:lang w:bidi="fa-IR"/>
        </w:rPr>
        <w:t xml:space="preserve"> </w:t>
      </w:r>
      <w:r w:rsidR="00F332BB" w:rsidRP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  <w:r w:rsidRPr="002571CE">
        <w:rPr>
          <w:rFonts w:ascii="B Nazanin" w:hAnsi="B Nazanin" w:cs="B Nazanin" w:hint="cs"/>
          <w:sz w:val="28"/>
          <w:szCs w:val="28"/>
          <w:rtl/>
        </w:rPr>
        <w:t>برای</w:t>
      </w:r>
      <w:proofErr w:type="gramEnd"/>
      <w:r w:rsidRPr="002571CE">
        <w:rPr>
          <w:rFonts w:ascii="B Nazanin" w:hAnsi="B Nazanin" w:cs="B Nazanin" w:hint="cs"/>
          <w:sz w:val="28"/>
          <w:szCs w:val="28"/>
          <w:rtl/>
        </w:rPr>
        <w:t xml:space="preserve"> چاپ خطوط و کنترل تعداد کاراکترها در هر خط</w:t>
      </w:r>
      <w:r w:rsidRPr="002571CE">
        <w:rPr>
          <w:rFonts w:ascii="B Nazanin" w:hAnsi="B Nazanin" w:cs="B Nazanin" w:hint="cs"/>
          <w:sz w:val="28"/>
          <w:szCs w:val="28"/>
          <w:lang w:bidi="fa-IR"/>
        </w:rPr>
        <w:t>.</w:t>
      </w:r>
    </w:p>
    <w:p w14:paraId="4DCD2B1B" w14:textId="0D5E39CD" w:rsidR="002571CE" w:rsidRPr="002571CE" w:rsidRDefault="002571CE" w:rsidP="002571CE">
      <w:pPr>
        <w:bidi/>
        <w:rPr>
          <w:rFonts w:ascii="B Nazanin" w:hAnsi="B Nazanin" w:cs="B Nazanin" w:hint="cs"/>
          <w:sz w:val="28"/>
          <w:szCs w:val="28"/>
          <w:lang w:bidi="fa-IR"/>
        </w:rPr>
      </w:pPr>
      <w:r w:rsidRPr="00F332BB">
        <w:rPr>
          <w:rFonts w:ascii="B Nazanin" w:hAnsi="B Nazanin" w:cs="B Nazanin" w:hint="cs"/>
          <w:sz w:val="28"/>
          <w:szCs w:val="28"/>
          <w:lang w:bidi="fa-IR"/>
        </w:rPr>
        <w:t xml:space="preserve">    </w:t>
      </w:r>
      <w:proofErr w:type="gramStart"/>
      <w:r w:rsidRPr="002571CE">
        <w:rPr>
          <w:rFonts w:ascii="B Nazanin" w:hAnsi="B Nazanin" w:cs="B Nazanin" w:hint="cs"/>
          <w:b/>
          <w:bCs/>
          <w:sz w:val="28"/>
          <w:szCs w:val="28"/>
          <w:rtl/>
        </w:rPr>
        <w:t>شرط‌ها</w:t>
      </w:r>
      <w:r w:rsidR="00F332BB">
        <w:rPr>
          <w:rFonts w:ascii="B Nazanin" w:hAnsi="B Nazanin" w:cs="B Nazanin"/>
          <w:b/>
          <w:bCs/>
          <w:sz w:val="28"/>
          <w:szCs w:val="28"/>
        </w:rPr>
        <w:t xml:space="preserve"> </w:t>
      </w:r>
      <w:r w:rsid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  <w:r w:rsidRPr="002571CE">
        <w:rPr>
          <w:rFonts w:ascii="B Nazanin" w:hAnsi="B Nazanin" w:cs="B Nazanin" w:hint="cs"/>
          <w:sz w:val="28"/>
          <w:szCs w:val="28"/>
          <w:rtl/>
        </w:rPr>
        <w:t>برای</w:t>
      </w:r>
      <w:proofErr w:type="gramEnd"/>
      <w:r w:rsidRPr="002571CE">
        <w:rPr>
          <w:rFonts w:ascii="B Nazanin" w:hAnsi="B Nazanin" w:cs="B Nazanin" w:hint="cs"/>
          <w:sz w:val="28"/>
          <w:szCs w:val="28"/>
          <w:rtl/>
        </w:rPr>
        <w:t xml:space="preserve"> تعیین موقعیت کاراکتر</w:t>
      </w:r>
      <w:r w:rsidR="00F332BB">
        <w:rPr>
          <w:rFonts w:ascii="B Nazanin" w:hAnsi="B Nazanin" w:cs="B Nazanin" w:hint="cs"/>
          <w:sz w:val="28"/>
          <w:szCs w:val="28"/>
          <w:rtl/>
        </w:rPr>
        <w:t>ها (ستاره یا فاصله)</w:t>
      </w:r>
      <w:r w:rsidRPr="002571CE">
        <w:rPr>
          <w:rFonts w:ascii="B Nazanin" w:hAnsi="B Nazanin" w:cs="B Nazanin" w:hint="cs"/>
          <w:sz w:val="28"/>
          <w:szCs w:val="28"/>
          <w:lang w:bidi="fa-IR"/>
        </w:rPr>
        <w:t>.</w:t>
      </w:r>
    </w:p>
    <w:p w14:paraId="52FB8A44" w14:textId="29FA3B5F" w:rsidR="002571CE" w:rsidRDefault="002571CE" w:rsidP="002571CE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F332BB">
        <w:rPr>
          <w:rFonts w:ascii="B Nazanin" w:hAnsi="B Nazanin" w:cs="B Nazanin" w:hint="cs"/>
          <w:b/>
          <w:bCs/>
          <w:sz w:val="28"/>
          <w:szCs w:val="28"/>
        </w:rPr>
        <w:t xml:space="preserve">    </w:t>
      </w:r>
      <w:r w:rsidRPr="002571CE">
        <w:rPr>
          <w:rFonts w:ascii="B Nazanin" w:hAnsi="B Nazanin" w:cs="B Nazanin" w:hint="cs"/>
          <w:b/>
          <w:bCs/>
          <w:sz w:val="28"/>
          <w:szCs w:val="28"/>
          <w:rtl/>
        </w:rPr>
        <w:t xml:space="preserve">مدیریت </w:t>
      </w:r>
      <w:proofErr w:type="gramStart"/>
      <w:r w:rsidRPr="002571CE">
        <w:rPr>
          <w:rFonts w:ascii="B Nazanin" w:hAnsi="B Nazanin" w:cs="B Nazanin" w:hint="cs"/>
          <w:b/>
          <w:bCs/>
          <w:sz w:val="28"/>
          <w:szCs w:val="28"/>
          <w:rtl/>
        </w:rPr>
        <w:t>ورودی</w:t>
      </w:r>
      <w:r w:rsidR="00F332BB">
        <w:rPr>
          <w:rFonts w:ascii="B Nazanin" w:hAnsi="B Nazanin" w:cs="B Nazanin"/>
          <w:b/>
          <w:bCs/>
          <w:sz w:val="28"/>
          <w:szCs w:val="28"/>
          <w:lang w:bidi="fa-IR"/>
        </w:rPr>
        <w:t xml:space="preserve"> :</w:t>
      </w:r>
      <w:r w:rsidRPr="002571CE">
        <w:rPr>
          <w:rFonts w:ascii="B Nazanin" w:hAnsi="B Nazanin" w:cs="B Nazanin" w:hint="cs"/>
          <w:sz w:val="28"/>
          <w:szCs w:val="28"/>
          <w:rtl/>
        </w:rPr>
        <w:t>برای</w:t>
      </w:r>
      <w:proofErr w:type="gramEnd"/>
      <w:r w:rsidRPr="002571CE">
        <w:rPr>
          <w:rFonts w:ascii="B Nazanin" w:hAnsi="B Nazanin" w:cs="B Nazanin" w:hint="cs"/>
          <w:sz w:val="28"/>
          <w:szCs w:val="28"/>
          <w:rtl/>
        </w:rPr>
        <w:t xml:space="preserve"> ساخت الگوهای انعطاف‌پذیر بر اساس ورودی کاربر</w:t>
      </w:r>
      <w:r w:rsidRPr="002571CE">
        <w:rPr>
          <w:rFonts w:ascii="B Nazanin" w:hAnsi="B Nazanin" w:cs="B Nazanin" w:hint="cs"/>
          <w:sz w:val="28"/>
          <w:szCs w:val="28"/>
          <w:lang w:bidi="fa-IR"/>
        </w:rPr>
        <w:t>.</w:t>
      </w:r>
    </w:p>
    <w:p w14:paraId="185C9697" w14:textId="77777777" w:rsidR="00092A89" w:rsidRDefault="00092A89" w:rsidP="00092A89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6B9F41BB" w14:textId="77777777" w:rsidR="00092A89" w:rsidRDefault="00092A89" w:rsidP="00092A89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1D497C5C" w14:textId="216E6CB1" w:rsidR="00092A89" w:rsidRPr="002571CE" w:rsidRDefault="00092A89" w:rsidP="00092A89">
      <w:pPr>
        <w:bidi/>
        <w:rPr>
          <w:rFonts w:ascii="Cambria" w:hAnsi="Cambria" w:cs="Times New Roman" w:hint="cs"/>
          <w:sz w:val="28"/>
          <w:szCs w:val="28"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>کدهای نوشته شده مربوط به اسمبلر</w:t>
      </w:r>
      <w:r w:rsidRPr="00B23BAE">
        <w:rPr>
          <w:rFonts w:ascii="Cambria" w:hAnsi="Cambria" w:cs="B Nazanin"/>
          <w:i/>
          <w:iCs/>
          <w:sz w:val="24"/>
          <w:szCs w:val="24"/>
          <w:lang w:bidi="fa-IR"/>
        </w:rPr>
        <w:t>EMU8086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سیستم‌عامل</w:t>
      </w:r>
      <w:r w:rsidRPr="00B23BAE">
        <w:rPr>
          <w:rFonts w:ascii="Cambria" w:hAnsi="Cambria" w:cs="B Nazanin"/>
          <w:i/>
          <w:iCs/>
          <w:sz w:val="24"/>
          <w:szCs w:val="24"/>
          <w:lang w:bidi="fa-IR"/>
        </w:rPr>
        <w:t>DOS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است.</w:t>
      </w:r>
    </w:p>
    <w:p w14:paraId="2440DF33" w14:textId="007D7C4C" w:rsidR="002571CE" w:rsidRPr="002571CE" w:rsidRDefault="002571CE" w:rsidP="002571CE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456C4774" w14:textId="01C6C788" w:rsidR="00F332BB" w:rsidRDefault="00F332BB" w:rsidP="000A6FFA">
      <w:pPr>
        <w:rPr>
          <w:rFonts w:cs="B Nazanin"/>
          <w:sz w:val="28"/>
          <w:szCs w:val="28"/>
          <w:lang w:bidi="fa-IR"/>
        </w:rPr>
      </w:pPr>
    </w:p>
    <w:p w14:paraId="41E14BE0" w14:textId="77777777" w:rsidR="00F332BB" w:rsidRDefault="00F332BB">
      <w:pPr>
        <w:spacing w:after="0" w:line="240" w:lineRule="auto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15EEB5F2" w14:textId="61C79EC1" w:rsidR="000A6FFA" w:rsidRDefault="00F332BB" w:rsidP="00F332BB">
      <w:pPr>
        <w:bidi/>
        <w:rPr>
          <w:rFonts w:cs="B Nazanin" w:hint="cs"/>
          <w:b/>
          <w:bCs/>
          <w:sz w:val="48"/>
          <w:szCs w:val="48"/>
          <w:rtl/>
          <w:lang w:bidi="fa-IR"/>
        </w:rPr>
      </w:pPr>
      <w:r w:rsidRPr="00F332BB">
        <w:rPr>
          <w:rFonts w:cs="B Nazanin" w:hint="cs"/>
          <w:b/>
          <w:bCs/>
          <w:sz w:val="48"/>
          <w:szCs w:val="48"/>
          <w:rtl/>
          <w:lang w:bidi="fa-IR"/>
        </w:rPr>
        <w:lastRenderedPageBreak/>
        <w:t>الگوریتم</w:t>
      </w:r>
    </w:p>
    <w:p w14:paraId="67ED50C1" w14:textId="77777777" w:rsidR="00F332BB" w:rsidRDefault="00F332BB" w:rsidP="00F332BB">
      <w:pPr>
        <w:bidi/>
        <w:rPr>
          <w:rFonts w:cs="B Nazanin" w:hint="cs"/>
          <w:b/>
          <w:bCs/>
          <w:sz w:val="48"/>
          <w:szCs w:val="48"/>
          <w:rtl/>
          <w:lang w:bidi="fa-IR"/>
        </w:rPr>
      </w:pPr>
    </w:p>
    <w:p w14:paraId="08FFAE25" w14:textId="77777777" w:rsidR="00F332BB" w:rsidRPr="00F332BB" w:rsidRDefault="00F332BB" w:rsidP="00F332BB">
      <w:pPr>
        <w:bidi/>
        <w:rPr>
          <w:rFonts w:ascii="B Nazanin" w:hAnsi="B Nazanin" w:cs="B Nazanin" w:hint="cs"/>
          <w:b/>
          <w:bCs/>
          <w:sz w:val="28"/>
          <w:szCs w:val="28"/>
          <w:lang w:bidi="fa-IR"/>
        </w:rPr>
      </w:pPr>
      <w:r w:rsidRPr="00F332BB">
        <w:rPr>
          <w:rFonts w:ascii="B Nazanin" w:hAnsi="B Nazanin" w:cs="B Nazanin" w:hint="cs"/>
          <w:b/>
          <w:bCs/>
          <w:sz w:val="28"/>
          <w:szCs w:val="28"/>
          <w:rtl/>
        </w:rPr>
        <w:t>شرح مسئله</w:t>
      </w:r>
    </w:p>
    <w:p w14:paraId="0A6F831F" w14:textId="526D7374" w:rsidR="00F332BB" w:rsidRDefault="00F332BB" w:rsidP="00772205">
      <w:pPr>
        <w:bidi/>
        <w:rPr>
          <w:rFonts w:ascii="B Nazanin" w:hAnsi="B Nazanin" w:cs="B Nazanin"/>
          <w:sz w:val="28"/>
          <w:szCs w:val="28"/>
        </w:rPr>
      </w:pPr>
      <w:r w:rsidRPr="00F332BB">
        <w:rPr>
          <w:rFonts w:ascii="B Nazanin" w:hAnsi="B Nazanin" w:cs="B Nazanin" w:hint="cs"/>
          <w:sz w:val="28"/>
          <w:szCs w:val="28"/>
          <w:rtl/>
        </w:rPr>
        <w:t xml:space="preserve">هدف از این الگوریتم، تولید و نمایش یک الگوی هرم کامل در خروجی است که با استفاده از کاراکترهایی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نظیر</w:t>
      </w:r>
      <w:proofErr w:type="gramStart"/>
      <w:r w:rsidRPr="0048376F">
        <w:rPr>
          <w:rFonts w:ascii="Cambria" w:hAnsi="Cambria" w:cs="B Nazanin"/>
          <w:i/>
          <w:iCs/>
          <w:sz w:val="24"/>
          <w:szCs w:val="24"/>
          <w:lang w:bidi="fa-IR"/>
        </w:rPr>
        <w:t>star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</w:t>
      </w:r>
      <w:proofErr w:type="gramEnd"/>
      <w:r w:rsidRPr="00F332BB">
        <w:rPr>
          <w:rFonts w:ascii="B Nazanin" w:hAnsi="B Nazanin" w:cs="B Nazanin" w:hint="cs"/>
          <w:i/>
          <w:iCs/>
          <w:sz w:val="24"/>
          <w:szCs w:val="24"/>
          <w:lang w:bidi="fa-IR"/>
        </w:rPr>
        <w:t>space</w:t>
      </w:r>
      <w:r w:rsidRPr="00F332BB">
        <w:rPr>
          <w:rFonts w:ascii="B Nazanin" w:hAnsi="B Nazanin" w:cs="B Nazanin" w:hint="cs"/>
          <w:sz w:val="28"/>
          <w:szCs w:val="28"/>
          <w:lang w:bidi="fa-IR"/>
        </w:rPr>
        <w:t xml:space="preserve"> </w:t>
      </w:r>
      <w:r w:rsidRPr="00F332BB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Pr="00F332BB">
        <w:rPr>
          <w:rFonts w:ascii="B Nazanin" w:hAnsi="B Nazanin" w:cs="B Nazanin" w:hint="cs"/>
          <w:sz w:val="28"/>
          <w:szCs w:val="28"/>
          <w:rtl/>
        </w:rPr>
        <w:t xml:space="preserve">ساخته می‌شود. ورودی الگوریتم، عددی است که مشخص می‌کند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هرم چه ارتفاعی</w:t>
      </w:r>
      <w:r w:rsidRPr="00F332BB">
        <w:rPr>
          <w:rFonts w:ascii="B Nazanin" w:hAnsi="B Nazanin" w:cs="B Nazanin" w:hint="cs"/>
          <w:sz w:val="28"/>
          <w:szCs w:val="28"/>
          <w:rtl/>
        </w:rPr>
        <w:t xml:space="preserve"> داشته باشد. هر خط از هرم دارای تعداد مشخصی از کاراکترها </w:t>
      </w:r>
      <w:proofErr w:type="gramStart"/>
      <w:r w:rsidRPr="00F332BB">
        <w:rPr>
          <w:rFonts w:ascii="B Nazanin" w:hAnsi="B Nazanin" w:cs="B Nazanin" w:hint="cs"/>
          <w:sz w:val="28"/>
          <w:szCs w:val="28"/>
          <w:rtl/>
        </w:rPr>
        <w:t>و فاصله‌ها</w:t>
      </w:r>
      <w:proofErr w:type="gramEnd"/>
      <w:r w:rsidRPr="00F332BB">
        <w:rPr>
          <w:rFonts w:ascii="B Nazanin" w:hAnsi="B Nazanin" w:cs="B Nazanin" w:hint="cs"/>
          <w:sz w:val="28"/>
          <w:szCs w:val="28"/>
          <w:rtl/>
        </w:rPr>
        <w:t xml:space="preserve"> است تا شکل متقارن هرم ایجاد شود</w:t>
      </w:r>
      <w:r>
        <w:rPr>
          <w:rFonts w:ascii="B Nazanin" w:hAnsi="B Nazanin" w:cs="B Nazanin" w:hint="cs"/>
          <w:sz w:val="28"/>
          <w:szCs w:val="28"/>
          <w:rtl/>
        </w:rPr>
        <w:t>.</w:t>
      </w:r>
    </w:p>
    <w:p w14:paraId="4D9C471E" w14:textId="77777777" w:rsidR="00F332BB" w:rsidRPr="00F332BB" w:rsidRDefault="00F332BB" w:rsidP="00F332BB">
      <w:pPr>
        <w:bidi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>الگوریتم تولید الگوی هرم کامل را می‌توان به مراحل زیر تقسیم کرد</w:t>
      </w:r>
      <w:r w:rsidRPr="00F332BB">
        <w:rPr>
          <w:rFonts w:ascii="B Nazanin" w:hAnsi="B Nazanin" w:cs="B Nazanin"/>
          <w:sz w:val="28"/>
          <w:szCs w:val="28"/>
          <w:lang w:bidi="fa-IR"/>
        </w:rPr>
        <w:t>:</w:t>
      </w:r>
    </w:p>
    <w:p w14:paraId="7F61308C" w14:textId="77777777" w:rsidR="00F332BB" w:rsidRPr="00F332BB" w:rsidRDefault="00F332BB" w:rsidP="00F332BB">
      <w:pPr>
        <w:numPr>
          <w:ilvl w:val="0"/>
          <w:numId w:val="7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دریافت ورودی</w:t>
      </w:r>
      <w:r w:rsidRP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</w:p>
    <w:p w14:paraId="4E906537" w14:textId="35B4F2BF" w:rsidR="00F332BB" w:rsidRPr="00F332BB" w:rsidRDefault="00F332BB" w:rsidP="00F332BB">
      <w:pPr>
        <w:bidi/>
        <w:ind w:left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 xml:space="preserve">از کاربر یک عدد </w:t>
      </w:r>
      <w:proofErr w:type="gramStart"/>
      <w:r w:rsidRPr="00F332BB">
        <w:rPr>
          <w:rFonts w:ascii="B Nazanin" w:hAnsi="B Nazanin" w:cs="B Nazanin"/>
          <w:sz w:val="28"/>
          <w:szCs w:val="28"/>
          <w:rtl/>
        </w:rPr>
        <w:t>صحیح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676E56">
        <w:rPr>
          <w:rFonts w:ascii="Cambria" w:hAnsi="Cambria" w:cs="B Nazanin"/>
          <w:i/>
          <w:iCs/>
          <w:sz w:val="24"/>
          <w:szCs w:val="24"/>
          <w:lang w:bidi="fa-IR"/>
        </w:rPr>
        <w:t>n</w:t>
      </w:r>
      <w:proofErr w:type="gramEnd"/>
      <w:r w:rsidRPr="00F332BB">
        <w:rPr>
          <w:rFonts w:ascii="B Nazanin" w:hAnsi="B Nazanin" w:cs="B Nazanin"/>
          <w:sz w:val="28"/>
          <w:szCs w:val="28"/>
          <w:rtl/>
        </w:rPr>
        <w:t>به عنوان تعداد خطوط هرم دریافت می‌شود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1487E0A6" w14:textId="77777777" w:rsidR="00F332BB" w:rsidRPr="00F332BB" w:rsidRDefault="00F332BB" w:rsidP="00F332BB">
      <w:pPr>
        <w:numPr>
          <w:ilvl w:val="0"/>
          <w:numId w:val="7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محاسبه تعداد ستون‌ها</w:t>
      </w:r>
      <w:r w:rsidRP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</w:p>
    <w:p w14:paraId="3BC208D6" w14:textId="42ED7A65" w:rsidR="00F332BB" w:rsidRPr="00F332BB" w:rsidRDefault="00F332BB" w:rsidP="00F332BB">
      <w:pPr>
        <w:bidi/>
        <w:ind w:left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>برای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>ارتفاع</w:t>
      </w:r>
      <w:proofErr w:type="gramStart"/>
      <w:r w:rsidRPr="00F332BB">
        <w:rPr>
          <w:rFonts w:ascii="Cambria" w:hAnsi="Cambria" w:cs="B Nazanin"/>
          <w:i/>
          <w:iCs/>
          <w:sz w:val="28"/>
          <w:szCs w:val="28"/>
          <w:lang w:bidi="fa-IR"/>
        </w:rPr>
        <w:t>n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>،</w:t>
      </w:r>
      <w:proofErr w:type="gramEnd"/>
      <w:r w:rsidRPr="00F332BB">
        <w:rPr>
          <w:rFonts w:ascii="B Nazanin" w:hAnsi="B Nazanin" w:cs="B Nazanin"/>
          <w:sz w:val="28"/>
          <w:szCs w:val="28"/>
          <w:rtl/>
        </w:rPr>
        <w:t xml:space="preserve"> هر خط دارای تعداد ستون‌های معادل</w:t>
      </w:r>
      <m:oMath>
        <m:r>
          <w:rPr>
            <w:rFonts w:ascii="Cambria Math" w:hAnsi="Cambria Math" w:cs="B Nazanin"/>
            <w:sz w:val="24"/>
            <w:szCs w:val="24"/>
          </w:rPr>
          <m:t>2n</m:t>
        </m:r>
        <m:r>
          <w:rPr>
            <w:rFonts w:ascii="Cambria Math" w:hAnsi="Cambria Math" w:cs="B Nazanin" w:hint="cs"/>
            <w:sz w:val="24"/>
            <w:szCs w:val="24"/>
          </w:rPr>
          <m:t>-1</m:t>
        </m:r>
      </m:oMath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 xml:space="preserve">است. این محاسبه به منظور </w:t>
      </w:r>
      <w:r>
        <w:rPr>
          <w:rFonts w:ascii="B Nazanin" w:hAnsi="B Nazanin" w:cs="B Nazanin" w:hint="cs"/>
          <w:sz w:val="28"/>
          <w:szCs w:val="28"/>
          <w:rtl/>
        </w:rPr>
        <w:t xml:space="preserve">     </w:t>
      </w:r>
      <w:r w:rsidRPr="00F332BB">
        <w:rPr>
          <w:rFonts w:ascii="B Nazanin" w:hAnsi="B Nazanin" w:cs="B Nazanin"/>
          <w:sz w:val="28"/>
          <w:szCs w:val="28"/>
          <w:rtl/>
        </w:rPr>
        <w:t>تنظیم محدوده کاراکترهای چاپی انجام می‌شود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1DD9CCFD" w14:textId="77777777" w:rsidR="00F332BB" w:rsidRPr="00F332BB" w:rsidRDefault="00F332BB" w:rsidP="00F332BB">
      <w:pPr>
        <w:numPr>
          <w:ilvl w:val="0"/>
          <w:numId w:val="7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ساخت حلقه‌های تو در تو</w:t>
      </w:r>
      <w:r w:rsidRP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</w:p>
    <w:p w14:paraId="4799D82E" w14:textId="58CDD651" w:rsidR="00F332BB" w:rsidRPr="00F332BB" w:rsidRDefault="00F332BB" w:rsidP="000E063B">
      <w:pPr>
        <w:bidi/>
        <w:ind w:firstLine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حلقه بیرون</w:t>
      </w:r>
      <w:r w:rsidR="000E063B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ی: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>تعداد خط</w:t>
      </w:r>
      <w:r w:rsidR="000E063B">
        <w:rPr>
          <w:rFonts w:ascii="B Nazanin" w:hAnsi="B Nazanin" w:cs="B Nazanin" w:hint="cs"/>
          <w:sz w:val="28"/>
          <w:szCs w:val="28"/>
          <w:rtl/>
          <w:lang w:bidi="fa-IR"/>
        </w:rPr>
        <w:t>و</w:t>
      </w:r>
      <w:r w:rsidR="000E063B">
        <w:rPr>
          <w:rFonts w:ascii="Cambria" w:hAnsi="Cambria" w:cs="B Nazanin" w:hint="cs"/>
          <w:sz w:val="28"/>
          <w:szCs w:val="28"/>
          <w:rtl/>
          <w:lang w:bidi="fa-IR"/>
        </w:rPr>
        <w:t>ط</w:t>
      </w:r>
      <w:r w:rsidR="000E063B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="000E063B" w:rsidRPr="00944FD0">
        <w:rPr>
          <w:rFonts w:ascii="Cambria" w:hAnsi="Cambria" w:cs="B Nazanin"/>
          <w:i/>
          <w:iCs/>
          <w:sz w:val="24"/>
          <w:szCs w:val="24"/>
          <w:lang w:bidi="fa-IR"/>
        </w:rPr>
        <w:t>n</w:t>
      </w:r>
      <w:r w:rsidR="000E063B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>را مدیریت می‌کند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7407477B" w14:textId="7F68A1FB" w:rsidR="00F332BB" w:rsidRPr="00F332BB" w:rsidRDefault="00F332BB" w:rsidP="000E063B">
      <w:pPr>
        <w:bidi/>
        <w:ind w:firstLine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حلقه داخل</w:t>
      </w:r>
      <w:r w:rsidR="000E063B">
        <w:rPr>
          <w:rFonts w:ascii="B Nazanin" w:hAnsi="B Nazanin" w:cs="B Nazanin" w:hint="cs"/>
          <w:b/>
          <w:bCs/>
          <w:sz w:val="28"/>
          <w:szCs w:val="28"/>
          <w:rtl/>
        </w:rPr>
        <w:t>ی: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>مسئول چاپ فاصله‌ها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 (</w:t>
      </w:r>
      <w:r w:rsidRPr="00F332BB">
        <w:rPr>
          <w:rFonts w:ascii="B Nazanin" w:hAnsi="B Nazanin" w:cs="B Nazanin"/>
          <w:i/>
          <w:iCs/>
          <w:sz w:val="24"/>
          <w:szCs w:val="24"/>
          <w:lang w:bidi="fa-IR"/>
        </w:rPr>
        <w:t>space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) </w:t>
      </w:r>
      <w:proofErr w:type="gramStart"/>
      <w:r w:rsidRPr="00F332BB">
        <w:rPr>
          <w:rFonts w:ascii="B Nazanin" w:hAnsi="B Nazanin" w:cs="B Nazanin"/>
          <w:sz w:val="28"/>
          <w:szCs w:val="28"/>
          <w:rtl/>
        </w:rPr>
        <w:t>و ستاره‌ها</w:t>
      </w:r>
      <w:proofErr w:type="gramEnd"/>
      <w:r w:rsidRPr="00F332BB">
        <w:rPr>
          <w:rFonts w:ascii="B Nazanin" w:hAnsi="B Nazanin" w:cs="B Nazanin"/>
          <w:sz w:val="28"/>
          <w:szCs w:val="28"/>
          <w:lang w:bidi="fa-IR"/>
        </w:rPr>
        <w:t xml:space="preserve"> (</w:t>
      </w:r>
      <w:r w:rsidRPr="00F332BB">
        <w:rPr>
          <w:rFonts w:ascii="B Nazanin" w:hAnsi="B Nazanin" w:cs="B Nazanin"/>
          <w:i/>
          <w:iCs/>
          <w:sz w:val="28"/>
          <w:szCs w:val="28"/>
          <w:lang w:bidi="fa-IR"/>
        </w:rPr>
        <w:t>*</w:t>
      </w:r>
      <w:r w:rsidRPr="00F332BB">
        <w:rPr>
          <w:rFonts w:ascii="B Nazanin" w:hAnsi="B Nazanin" w:cs="B Nazanin"/>
          <w:sz w:val="28"/>
          <w:szCs w:val="28"/>
          <w:lang w:bidi="fa-IR"/>
        </w:rPr>
        <w:t xml:space="preserve">) </w:t>
      </w:r>
      <w:r w:rsidRPr="00F332BB">
        <w:rPr>
          <w:rFonts w:ascii="B Nazanin" w:hAnsi="B Nazanin" w:cs="B Nazanin"/>
          <w:sz w:val="28"/>
          <w:szCs w:val="28"/>
          <w:rtl/>
        </w:rPr>
        <w:t>برای هر خط است</w:t>
      </w:r>
      <w:r w:rsidRPr="00F332BB">
        <w:rPr>
          <w:rFonts w:ascii="B Nazanin" w:hAnsi="B Nazanin" w:cs="B Nazanin"/>
          <w:sz w:val="28"/>
          <w:szCs w:val="28"/>
          <w:lang w:bidi="fa-IR"/>
        </w:rPr>
        <w:t>:</w:t>
      </w:r>
    </w:p>
    <w:p w14:paraId="4662BD31" w14:textId="2D763812" w:rsidR="00F45479" w:rsidRDefault="00F332BB" w:rsidP="00F45479">
      <w:pPr>
        <w:bidi/>
        <w:ind w:left="720" w:firstLine="720"/>
        <w:rPr>
          <w:rFonts w:ascii="Cambria" w:hAnsi="Cambria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فاصله</w:t>
      </w:r>
      <w:r w:rsidR="000E063B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: </w:t>
      </w:r>
      <w:r w:rsidRPr="00F332BB">
        <w:rPr>
          <w:rFonts w:ascii="B Nazanin" w:hAnsi="B Nazanin" w:cs="B Nazanin"/>
          <w:sz w:val="28"/>
          <w:szCs w:val="28"/>
          <w:rtl/>
        </w:rPr>
        <w:t xml:space="preserve">تعداد فاصله‌ها در هر خط با فرمول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 xml:space="preserve">n - </m:t>
        </m:r>
        <m:r>
          <w:rPr>
            <w:rFonts w:ascii="Cambria Math" w:hAnsi="Cambria Math" w:cs="B Nazanin"/>
            <w:sz w:val="24"/>
            <w:szCs w:val="24"/>
            <w:lang w:bidi="fa-IR"/>
          </w:rPr>
          <m:t>i</m:t>
        </m:r>
      </m:oMath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="000E063B">
        <w:rPr>
          <w:rFonts w:ascii="B Nazanin" w:hAnsi="B Nazanin" w:cs="B Nazanin" w:hint="cs"/>
          <w:sz w:val="28"/>
          <w:szCs w:val="28"/>
          <w:rtl/>
        </w:rPr>
        <w:t xml:space="preserve"> به طوری که</w:t>
      </w:r>
      <w:r w:rsidR="00F45479" w:rsidRPr="00286911">
        <w:rPr>
          <w:rFonts w:ascii="Cambria" w:hAnsi="Cambria" w:cs="B Nazanin"/>
          <w:i/>
          <w:iCs/>
          <w:sz w:val="24"/>
          <w:szCs w:val="24"/>
        </w:rPr>
        <w:t>1</w:t>
      </w:r>
      <w:r w:rsidR="00F45479" w:rsidRPr="00286911">
        <w:rPr>
          <w:rFonts w:ascii="Cambria" w:hAnsi="Cambria" w:cs="B Nazanin"/>
          <w:i/>
          <w:iCs/>
          <w:sz w:val="24"/>
          <w:szCs w:val="24"/>
        </w:rPr>
        <w:t>≤</w:t>
      </w:r>
      <w:r w:rsidR="00F45479" w:rsidRPr="00286911">
        <w:rPr>
          <w:rFonts w:ascii="Cambria" w:hAnsi="Cambria" w:cs="B Nazanin"/>
          <w:i/>
          <w:iCs/>
          <w:sz w:val="24"/>
          <w:szCs w:val="24"/>
        </w:rPr>
        <w:t xml:space="preserve"> i </w:t>
      </w:r>
      <w:r w:rsidR="00F45479" w:rsidRPr="00286911">
        <w:rPr>
          <w:rFonts w:ascii="Cambria" w:hAnsi="Cambria" w:cs="B Nazanin"/>
          <w:i/>
          <w:iCs/>
          <w:sz w:val="24"/>
          <w:szCs w:val="24"/>
        </w:rPr>
        <w:t>≤</w:t>
      </w:r>
      <w:r w:rsidR="00F45479" w:rsidRPr="00286911">
        <w:rPr>
          <w:rFonts w:ascii="Cambria" w:hAnsi="Cambria" w:cs="B Nazanin"/>
          <w:i/>
          <w:iCs/>
          <w:sz w:val="24"/>
          <w:szCs w:val="24"/>
        </w:rPr>
        <w:t xml:space="preserve"> </w:t>
      </w:r>
      <w:proofErr w:type="gramStart"/>
      <w:r w:rsidR="00F45479" w:rsidRPr="00286911">
        <w:rPr>
          <w:rFonts w:ascii="Cambria" w:hAnsi="Cambria" w:cs="B Nazanin"/>
          <w:i/>
          <w:iCs/>
          <w:sz w:val="24"/>
          <w:szCs w:val="24"/>
        </w:rPr>
        <w:t>n</w:t>
      </w:r>
      <w:r w:rsidR="000E063B" w:rsidRPr="00286911">
        <w:rPr>
          <w:rFonts w:ascii="Cambria" w:hAnsi="Cambria" w:cs="B Nazanin"/>
          <w:sz w:val="24"/>
          <w:szCs w:val="24"/>
        </w:rPr>
        <w:t xml:space="preserve"> </w:t>
      </w:r>
      <w:r w:rsidR="000E063B" w:rsidRPr="00286911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 w:rsidR="000E063B">
        <w:rPr>
          <w:rFonts w:ascii="Cambria" w:hAnsi="Cambria" w:cs="B Nazanin" w:hint="cs"/>
          <w:sz w:val="28"/>
          <w:szCs w:val="28"/>
          <w:rtl/>
          <w:lang w:bidi="fa-IR"/>
        </w:rPr>
        <w:t>شماره</w:t>
      </w:r>
      <w:proofErr w:type="gramEnd"/>
      <w:r w:rsidR="000E063B">
        <w:rPr>
          <w:rFonts w:ascii="Cambria" w:hAnsi="Cambria" w:cs="B Nazanin" w:hint="cs"/>
          <w:sz w:val="28"/>
          <w:szCs w:val="28"/>
          <w:rtl/>
          <w:lang w:bidi="fa-IR"/>
        </w:rPr>
        <w:t xml:space="preserve"> خط ا</w:t>
      </w:r>
      <w:r w:rsidR="00F45479">
        <w:rPr>
          <w:rFonts w:ascii="Cambria" w:hAnsi="Cambria" w:cs="B Nazanin" w:hint="cs"/>
          <w:sz w:val="28"/>
          <w:szCs w:val="28"/>
          <w:rtl/>
          <w:lang w:bidi="fa-IR"/>
        </w:rPr>
        <w:t>ست</w:t>
      </w:r>
    </w:p>
    <w:p w14:paraId="625D09F7" w14:textId="084DDC44" w:rsidR="00CD458D" w:rsidRPr="00F332BB" w:rsidRDefault="00CD458D" w:rsidP="00CD458D">
      <w:pPr>
        <w:bidi/>
        <w:rPr>
          <w:rFonts w:ascii="Cambria" w:hAnsi="Cambria" w:cs="B Nazanin" w:hint="cs"/>
          <w:sz w:val="28"/>
          <w:szCs w:val="28"/>
          <w:rtl/>
          <w:lang w:bidi="fa-IR"/>
        </w:rPr>
      </w:pPr>
      <w:r>
        <w:rPr>
          <w:rFonts w:ascii="Cambria" w:hAnsi="Cambria" w:cs="B Nazanin"/>
          <w:b/>
          <w:bCs/>
          <w:sz w:val="28"/>
          <w:szCs w:val="28"/>
          <w:rtl/>
          <w:lang w:bidi="fa-IR"/>
        </w:rPr>
        <w:tab/>
      </w:r>
      <w:r>
        <w:rPr>
          <w:rFonts w:ascii="Cambria" w:hAnsi="Cambria" w:cs="B Nazanin"/>
          <w:b/>
          <w:bCs/>
          <w:sz w:val="28"/>
          <w:szCs w:val="28"/>
          <w:rtl/>
          <w:lang w:bidi="fa-IR"/>
        </w:rPr>
        <w:tab/>
      </w:r>
      <w:r>
        <w:rPr>
          <w:rFonts w:ascii="Cambria" w:hAnsi="Cambria" w:cs="B Nazanin"/>
          <w:b/>
          <w:bCs/>
          <w:sz w:val="28"/>
          <w:szCs w:val="28"/>
          <w:rtl/>
          <w:lang w:bidi="fa-IR"/>
        </w:rPr>
        <w:tab/>
      </w:r>
      <w:r w:rsidRPr="00CD458D">
        <w:rPr>
          <w:rFonts w:ascii="B Nazanin" w:hAnsi="B Nazanin" w:cs="B Nazanin" w:hint="cs"/>
          <w:sz w:val="28"/>
          <w:szCs w:val="28"/>
          <w:rtl/>
          <w:lang w:bidi="fa-IR"/>
        </w:rPr>
        <w:t xml:space="preserve">یا عبارتی دیگر </w:t>
      </w:r>
      <m:oMath>
        <m:r>
          <w:rPr>
            <w:rFonts w:ascii="Cambria Math" w:hAnsi="Cambria Math" w:cs="B Nazanin" w:hint="cs"/>
            <w:sz w:val="24"/>
            <w:szCs w:val="24"/>
            <w:lang w:bidi="fa-IR"/>
          </w:rPr>
          <m:t xml:space="preserve">n </m:t>
        </m:r>
        <m:r>
          <w:rPr>
            <w:rFonts w:ascii="Cambria Math" w:hAnsi="Cambria Math" w:cs="Times New Roman"/>
            <w:sz w:val="24"/>
            <w:szCs w:val="24"/>
            <w:lang w:bidi="fa-IR"/>
          </w:rPr>
          <m:t>–</m:t>
        </m:r>
        <m:r>
          <w:rPr>
            <w:rFonts w:ascii="Cambria Math" w:hAnsi="Cambria Math" w:cs="B Nazanin" w:hint="cs"/>
            <w:sz w:val="24"/>
            <w:szCs w:val="24"/>
            <w:lang w:bidi="fa-IR"/>
          </w:rPr>
          <m:t xml:space="preserve"> i</m:t>
        </m:r>
      </m:oMath>
      <w:r w:rsidRPr="00286911">
        <w:rPr>
          <w:rFonts w:ascii="B Nazanin" w:hAnsi="B Nazanin" w:cs="B Nazanin" w:hint="cs"/>
          <w:sz w:val="24"/>
          <w:szCs w:val="24"/>
          <w:rtl/>
          <w:lang w:bidi="fa-IR"/>
        </w:rPr>
        <w:t xml:space="preserve"> </w:t>
      </w:r>
      <w:r w:rsidRPr="00CD458D">
        <w:rPr>
          <w:rFonts w:ascii="B Nazanin" w:hAnsi="B Nazanin" w:cs="B Nazanin" w:hint="cs"/>
          <w:sz w:val="28"/>
          <w:szCs w:val="28"/>
          <w:rtl/>
          <w:lang w:bidi="fa-IR"/>
        </w:rPr>
        <w:t xml:space="preserve">خانه اول از </w:t>
      </w:r>
      <m:oMath>
        <m:r>
          <w:rPr>
            <w:rFonts w:ascii="Cambria Math" w:hAnsi="Cambria Math" w:cs="B Nazanin" w:hint="cs"/>
            <w:sz w:val="24"/>
            <w:szCs w:val="24"/>
            <w:lang w:bidi="fa-IR"/>
          </w:rPr>
          <m:t>2n-1</m:t>
        </m:r>
      </m:oMath>
      <w:r w:rsidRPr="00CD458D">
        <w:rPr>
          <w:rFonts w:ascii="B Nazanin" w:hAnsi="B Nazanin" w:cs="B Nazanin" w:hint="cs"/>
          <w:sz w:val="28"/>
          <w:szCs w:val="28"/>
          <w:rtl/>
          <w:lang w:bidi="fa-IR"/>
        </w:rPr>
        <w:t xml:space="preserve"> خانه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هر خ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ط</w:t>
      </w:r>
      <w:r>
        <w:rPr>
          <w:rFonts w:ascii="Cambria" w:hAnsi="Cambria" w:cs="B Nazanin"/>
          <w:sz w:val="28"/>
          <w:szCs w:val="28"/>
          <w:lang w:bidi="fa-IR"/>
        </w:rPr>
        <w:t>.</w:t>
      </w:r>
    </w:p>
    <w:p w14:paraId="1120F5E0" w14:textId="1D94031C" w:rsidR="00F332BB" w:rsidRPr="00CD458D" w:rsidRDefault="00F332BB" w:rsidP="00F45479">
      <w:pPr>
        <w:bidi/>
        <w:ind w:left="720" w:firstLine="720"/>
        <w:rPr>
          <w:rFonts w:ascii="Cambria" w:hAnsi="Cambria" w:cs="B Nazanin" w:hint="cs"/>
          <w:sz w:val="28"/>
          <w:szCs w:val="28"/>
          <w:rtl/>
          <w:lang w:bidi="fa-IR"/>
        </w:rPr>
      </w:pPr>
      <w:proofErr w:type="gramStart"/>
      <w:r w:rsidRPr="00F332BB">
        <w:rPr>
          <w:rFonts w:ascii="B Nazanin" w:hAnsi="B Nazanin" w:cs="B Nazanin"/>
          <w:b/>
          <w:bCs/>
          <w:sz w:val="28"/>
          <w:szCs w:val="28"/>
          <w:rtl/>
        </w:rPr>
        <w:t>ستاره‌ها</w:t>
      </w:r>
      <w:r w:rsidR="00F45479">
        <w:rPr>
          <w:rFonts w:ascii="B Nazanin" w:hAnsi="B Nazanin" w:cs="B Nazanin"/>
          <w:b/>
          <w:bCs/>
          <w:sz w:val="28"/>
          <w:szCs w:val="28"/>
        </w:rPr>
        <w:t xml:space="preserve"> :</w:t>
      </w:r>
      <w:r w:rsidRPr="00F332BB">
        <w:rPr>
          <w:rFonts w:ascii="B Nazanin" w:hAnsi="B Nazanin" w:cs="B Nazanin"/>
          <w:sz w:val="28"/>
          <w:szCs w:val="28"/>
          <w:rtl/>
        </w:rPr>
        <w:t>تعداد</w:t>
      </w:r>
      <w:proofErr w:type="gramEnd"/>
      <w:r w:rsidRPr="00F332BB">
        <w:rPr>
          <w:rFonts w:ascii="B Nazanin" w:hAnsi="B Nazanin" w:cs="B Nazanin"/>
          <w:sz w:val="28"/>
          <w:szCs w:val="28"/>
          <w:rtl/>
        </w:rPr>
        <w:t xml:space="preserve"> ستاره‌ها در هر خط با فرمول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2i</m:t>
        </m:r>
        <m:r>
          <w:rPr>
            <w:rFonts w:ascii="Cambria Math" w:hAnsi="Cambria Math" w:cs="B Nazanin" w:hint="cs"/>
            <w:sz w:val="24"/>
            <w:szCs w:val="24"/>
            <w:lang w:bidi="fa-IR"/>
          </w:rPr>
          <m:t xml:space="preserve"> - 1</m:t>
        </m:r>
      </m:oMath>
      <w:r w:rsidRPr="00F332BB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Pr="00F332BB">
        <w:rPr>
          <w:rFonts w:ascii="B Nazanin" w:hAnsi="B Nazanin" w:cs="B Nazanin"/>
          <w:sz w:val="28"/>
          <w:szCs w:val="28"/>
          <w:rtl/>
        </w:rPr>
        <w:t>محاسبه می‌شو</w:t>
      </w:r>
      <w:r w:rsidR="00CD458D">
        <w:rPr>
          <w:rFonts w:ascii="Cambria" w:hAnsi="Cambria" w:cs="B Nazanin" w:hint="cs"/>
          <w:sz w:val="28"/>
          <w:szCs w:val="28"/>
          <w:rtl/>
          <w:lang w:bidi="fa-IR"/>
        </w:rPr>
        <w:t>د</w:t>
      </w:r>
    </w:p>
    <w:p w14:paraId="1CB34192" w14:textId="77777777" w:rsidR="00CD458D" w:rsidRDefault="00CD458D" w:rsidP="00CD458D">
      <w:pPr>
        <w:bidi/>
        <w:ind w:left="2160"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یا به عبارتی دیگر تا قبل از</w:t>
      </w:r>
    </w:p>
    <w:p w14:paraId="6002F48C" w14:textId="49B33EDF" w:rsidR="00CD458D" w:rsidRPr="00E921BE" w:rsidRDefault="00CD458D" w:rsidP="00CD458D">
      <w:pPr>
        <w:bidi/>
        <w:ind w:left="2160"/>
        <w:rPr>
          <w:rFonts w:ascii="Cambria" w:hAnsi="Cambria" w:cs="B Nazanin"/>
          <w:sz w:val="24"/>
          <w:szCs w:val="24"/>
          <w:lang w:bidi="fa-IR"/>
        </w:rPr>
      </w:pPr>
      <m:oMathPara>
        <m:oMath>
          <m:d>
            <m:d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n-i</m:t>
              </m:r>
            </m:e>
          </m:d>
          <m:r>
            <w:rPr>
              <w:rFonts w:ascii="Cambria Math" w:hAnsi="Cambria Math" w:cs="B Nazanin"/>
              <w:sz w:val="24"/>
              <w:szCs w:val="24"/>
              <w:lang w:bidi="fa-IR"/>
            </w:rPr>
            <m:t>+</m:t>
          </m:r>
          <m:d>
            <m:d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2i-1</m:t>
              </m:r>
            </m:e>
          </m:d>
          <m:r>
            <w:rPr>
              <w:rFonts w:ascii="Cambria Math" w:hAnsi="Cambria Math" w:cs="B Nazanin"/>
              <w:sz w:val="24"/>
              <w:szCs w:val="24"/>
              <w:lang w:bidi="fa-IR"/>
            </w:rPr>
            <m:t>+1=n+i </m:t>
          </m:r>
        </m:oMath>
      </m:oMathPara>
    </w:p>
    <w:p w14:paraId="55942CB1" w14:textId="0A19513A" w:rsidR="00CD458D" w:rsidRPr="00CD458D" w:rsidRDefault="00CD458D" w:rsidP="00CD458D">
      <w:pPr>
        <w:bidi/>
        <w:ind w:left="2160"/>
        <w:rPr>
          <w:rFonts w:ascii="Cambria" w:hAnsi="Cambria" w:cs="B Nazanin" w:hint="cs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امین خانه و آخرین فاصله باید ستاره پر شود</w:t>
      </w:r>
      <w:r>
        <w:rPr>
          <w:rFonts w:ascii="Cambria" w:hAnsi="Cambria" w:cs="B Nazanin"/>
          <w:sz w:val="28"/>
          <w:szCs w:val="28"/>
          <w:lang w:bidi="fa-IR"/>
        </w:rPr>
        <w:t>.</w:t>
      </w:r>
    </w:p>
    <w:p w14:paraId="3885422E" w14:textId="77777777" w:rsidR="00F332BB" w:rsidRPr="00F332BB" w:rsidRDefault="00F332BB" w:rsidP="00F332BB">
      <w:pPr>
        <w:numPr>
          <w:ilvl w:val="0"/>
          <w:numId w:val="7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چاپ خطوط</w:t>
      </w:r>
      <w:r w:rsidRPr="00F332BB">
        <w:rPr>
          <w:rFonts w:ascii="B Nazanin" w:hAnsi="B Nazanin" w:cs="B Nazanin"/>
          <w:b/>
          <w:bCs/>
          <w:sz w:val="28"/>
          <w:szCs w:val="28"/>
          <w:lang w:bidi="fa-IR"/>
        </w:rPr>
        <w:t>:</w:t>
      </w:r>
    </w:p>
    <w:p w14:paraId="3ADF45F1" w14:textId="77777777" w:rsidR="00D9678B" w:rsidRDefault="00F332BB" w:rsidP="00D9678B">
      <w:pPr>
        <w:bidi/>
        <w:ind w:firstLine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>برای هر خط</w:t>
      </w:r>
      <w:r w:rsidRPr="00F332BB">
        <w:rPr>
          <w:rFonts w:ascii="B Nazanin" w:hAnsi="B Nazanin" w:cs="B Nazanin"/>
          <w:sz w:val="28"/>
          <w:szCs w:val="28"/>
          <w:lang w:bidi="fa-IR"/>
        </w:rPr>
        <w:t>:</w:t>
      </w:r>
    </w:p>
    <w:p w14:paraId="5F361265" w14:textId="78D9DFC2" w:rsidR="00F332BB" w:rsidRPr="00F332BB" w:rsidRDefault="00F332BB" w:rsidP="00D9678B">
      <w:pPr>
        <w:bidi/>
        <w:ind w:left="720" w:firstLine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 xml:space="preserve">ابتدا تعداد مناسب فاصله‌ها </w:t>
      </w:r>
      <w:r w:rsidR="00720F1B">
        <w:rPr>
          <w:rFonts w:ascii="Cambria" w:hAnsi="Cambria" w:cs="B Nazanin" w:hint="cs"/>
          <w:sz w:val="28"/>
          <w:szCs w:val="28"/>
          <w:rtl/>
          <w:lang w:bidi="fa-IR"/>
        </w:rPr>
        <w:t>پرینت</w:t>
      </w:r>
      <w:r w:rsidRPr="00F332BB">
        <w:rPr>
          <w:rFonts w:ascii="B Nazanin" w:hAnsi="B Nazanin" w:cs="B Nazanin"/>
          <w:sz w:val="28"/>
          <w:szCs w:val="28"/>
          <w:rtl/>
        </w:rPr>
        <w:t xml:space="preserve"> می‌ش</w:t>
      </w:r>
      <w:r w:rsidR="00D9678B">
        <w:rPr>
          <w:rFonts w:ascii="B Nazanin" w:hAnsi="B Nazanin" w:cs="B Nazanin" w:hint="cs"/>
          <w:sz w:val="28"/>
          <w:szCs w:val="28"/>
          <w:rtl/>
          <w:lang w:bidi="fa-IR"/>
        </w:rPr>
        <w:t>ود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386C8EEC" w14:textId="73EDA921" w:rsidR="00F332BB" w:rsidRPr="00F332BB" w:rsidRDefault="00F332BB" w:rsidP="00D9678B">
      <w:pPr>
        <w:bidi/>
        <w:ind w:left="720" w:firstLine="720"/>
        <w:rPr>
          <w:rFonts w:ascii="B Nazanin" w:hAnsi="B Nazanin" w:cs="B Nazanin"/>
          <w:sz w:val="28"/>
          <w:szCs w:val="28"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 xml:space="preserve">سپس تعداد ستاره‌ها </w:t>
      </w:r>
      <w:r w:rsidR="00720F1B">
        <w:rPr>
          <w:rFonts w:ascii="B Nazanin" w:hAnsi="B Nazanin" w:cs="B Nazanin" w:hint="cs"/>
          <w:sz w:val="28"/>
          <w:szCs w:val="28"/>
          <w:rtl/>
        </w:rPr>
        <w:t>پرینت</w:t>
      </w:r>
      <w:r w:rsidRPr="00F332BB">
        <w:rPr>
          <w:rFonts w:ascii="B Nazanin" w:hAnsi="B Nazanin" w:cs="B Nazanin"/>
          <w:sz w:val="28"/>
          <w:szCs w:val="28"/>
          <w:rtl/>
        </w:rPr>
        <w:t xml:space="preserve"> می‌شود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48A76FED" w14:textId="4E386584" w:rsidR="00D9678B" w:rsidRDefault="00F332BB" w:rsidP="00D9678B">
      <w:pPr>
        <w:bidi/>
        <w:ind w:left="720" w:firstLine="720"/>
        <w:rPr>
          <w:rFonts w:ascii="B Nazanin" w:hAnsi="B Nazanin" w:cs="B Nazanin"/>
          <w:sz w:val="28"/>
          <w:szCs w:val="28"/>
          <w:rtl/>
          <w:lang w:bidi="fa-IR"/>
        </w:rPr>
      </w:pPr>
      <w:r w:rsidRPr="00F332BB">
        <w:rPr>
          <w:rFonts w:ascii="B Nazanin" w:hAnsi="B Nazanin" w:cs="B Nazanin"/>
          <w:sz w:val="28"/>
          <w:szCs w:val="28"/>
          <w:rtl/>
        </w:rPr>
        <w:t xml:space="preserve">پس از تکمیل هر خط، </w:t>
      </w:r>
      <w:r w:rsidR="00D9678B">
        <w:rPr>
          <w:rFonts w:ascii="Cambria" w:hAnsi="Cambria" w:cs="B Nazanin" w:hint="cs"/>
          <w:sz w:val="28"/>
          <w:szCs w:val="28"/>
          <w:rtl/>
          <w:lang w:bidi="fa-IR"/>
        </w:rPr>
        <w:t xml:space="preserve">یک خط جدید </w:t>
      </w:r>
      <w:r w:rsidR="00720F1B">
        <w:rPr>
          <w:rFonts w:ascii="Cambria" w:hAnsi="Cambria" w:cs="B Nazanin" w:hint="cs"/>
          <w:sz w:val="28"/>
          <w:szCs w:val="28"/>
          <w:rtl/>
          <w:lang w:bidi="fa-IR"/>
        </w:rPr>
        <w:t>پرینت</w:t>
      </w:r>
      <w:r w:rsidR="00D9678B">
        <w:rPr>
          <w:rFonts w:ascii="Cambria" w:hAnsi="Cambria" w:cs="B Nazanin" w:hint="cs"/>
          <w:sz w:val="28"/>
          <w:szCs w:val="28"/>
          <w:rtl/>
          <w:lang w:bidi="fa-IR"/>
        </w:rPr>
        <w:t xml:space="preserve"> می‌شود</w:t>
      </w:r>
      <w:r w:rsidRPr="00F332BB">
        <w:rPr>
          <w:rFonts w:ascii="B Nazanin" w:hAnsi="B Nazanin" w:cs="B Nazanin"/>
          <w:sz w:val="28"/>
          <w:szCs w:val="28"/>
          <w:lang w:bidi="fa-IR"/>
        </w:rPr>
        <w:t>.</w:t>
      </w:r>
    </w:p>
    <w:p w14:paraId="37B3D298" w14:textId="5C6B3DB2" w:rsidR="00F332BB" w:rsidRPr="00F332BB" w:rsidRDefault="00D9678B" w:rsidP="00D9678B">
      <w:pPr>
        <w:bidi/>
        <w:ind w:left="720" w:firstLine="720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B Nazanin" w:hAnsi="B Nazanin" w:cs="B Nazanin"/>
          <w:sz w:val="28"/>
          <w:szCs w:val="28"/>
          <w:rtl/>
          <w:lang w:bidi="fa-IR"/>
        </w:rPr>
        <w:lastRenderedPageBreak/>
        <w:br/>
      </w:r>
      <w:r>
        <w:rPr>
          <w:rFonts w:ascii="Cambria" w:hAnsi="Cambria" w:cs="B Nazanin" w:hint="cs"/>
          <w:sz w:val="28"/>
          <w:szCs w:val="28"/>
          <w:rtl/>
        </w:rPr>
        <w:t>مجموعا چاپ</w:t>
      </w:r>
      <w:r>
        <w:rPr>
          <w:rFonts w:ascii="Cambria" w:hAnsi="Cambria" w:cs="B Nazani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B Nazanin"/>
                <w:sz w:val="28"/>
                <w:szCs w:val="28"/>
              </w:rPr>
              <m:t>n</m:t>
            </m:r>
            <m:ctrlPr>
              <w:rPr>
                <w:rFonts w:ascii="Cambria Math" w:hAnsi="Cambria Math" w:cs="B Nazani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hAnsi="Cambria Math" w:cs="B Nazani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B Nazanin"/>
            <w:sz w:val="28"/>
            <w:szCs w:val="28"/>
          </w:rPr>
          <m:t> + </m:t>
        </m:r>
        <m:f>
          <m:fPr>
            <m:ctrlPr>
              <w:rPr>
                <w:rFonts w:ascii="Cambria Math" w:hAnsi="Cambria Math" w:cs="B Nazanin"/>
                <w:sz w:val="28"/>
                <w:szCs w:val="28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B Nazani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B Nazani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B Nazanin"/>
                    <w:sz w:val="28"/>
                    <w:szCs w:val="28"/>
                  </w:rPr>
                  <m:t>+1</m:t>
                </m:r>
              </m:e>
            </m:d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B Nazanin"/>
                <w:sz w:val="28"/>
                <w:szCs w:val="28"/>
              </w:rPr>
              <m:t>2</m:t>
            </m: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den>
        </m:f>
        <m:r>
          <w:rPr>
            <w:rFonts w:ascii="Cambria Math" w:hAnsi="Cambria Math" w:cs="B Nazani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B Nazanin"/>
                <w:sz w:val="28"/>
                <w:szCs w:val="28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 w:cs="B Nazani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B Nazani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B Nazanin"/>
                <w:sz w:val="28"/>
                <w:szCs w:val="28"/>
              </w:rPr>
              <m:t> + n</m:t>
            </m: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B Nazanin"/>
                <w:sz w:val="28"/>
                <w:szCs w:val="28"/>
              </w:rPr>
              <m:t>2</m:t>
            </m:r>
            <m:ctrlPr>
              <w:rPr>
                <w:rFonts w:ascii="Cambria Math" w:hAnsi="Cambria Math" w:cs="B Nazanin"/>
                <w:i/>
                <w:sz w:val="28"/>
                <w:szCs w:val="28"/>
              </w:rPr>
            </m:ctrlPr>
          </m:den>
        </m:f>
        <m:r>
          <w:rPr>
            <w:rFonts w:ascii="Cambria Math" w:hAnsi="Cambria Math" w:cs="B Nazanin"/>
            <w:sz w:val="28"/>
            <w:szCs w:val="28"/>
          </w:rPr>
          <m:t xml:space="preserve"> </m:t>
        </m:r>
      </m:oMath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کارکتر به ازای ارتفاع </w:t>
      </w:r>
      <w:r w:rsidRPr="0035560B">
        <w:rPr>
          <w:rFonts w:ascii="Cambria" w:hAnsi="Cambria" w:cs="B Nazanin"/>
          <w:i/>
          <w:iCs/>
          <w:sz w:val="28"/>
          <w:szCs w:val="28"/>
          <w:lang w:bidi="fa-IR"/>
        </w:rPr>
        <w:t>n</w:t>
      </w:r>
    </w:p>
    <w:p w14:paraId="47466643" w14:textId="6D346124" w:rsidR="00F332BB" w:rsidRPr="00F332BB" w:rsidRDefault="00F332BB" w:rsidP="00720F1B">
      <w:pPr>
        <w:numPr>
          <w:ilvl w:val="0"/>
          <w:numId w:val="7"/>
        </w:numPr>
        <w:bidi/>
        <w:rPr>
          <w:rFonts w:ascii="B Nazanin" w:hAnsi="B Nazanin" w:cs="B Nazanin" w:hint="cs"/>
          <w:sz w:val="28"/>
          <w:szCs w:val="28"/>
          <w:lang w:bidi="fa-IR"/>
        </w:rPr>
      </w:pPr>
      <w:r w:rsidRPr="00F332BB">
        <w:rPr>
          <w:rFonts w:ascii="B Nazanin" w:hAnsi="B Nazanin" w:cs="B Nazanin"/>
          <w:b/>
          <w:bCs/>
          <w:sz w:val="28"/>
          <w:szCs w:val="28"/>
          <w:rtl/>
        </w:rPr>
        <w:t>اتمام الگوریتم</w:t>
      </w:r>
    </w:p>
    <w:p w14:paraId="2CB1A447" w14:textId="7B88E056" w:rsidR="00F332BB" w:rsidRDefault="00B15184" w:rsidP="00F332BB">
      <w:pPr>
        <w:bidi/>
        <w:rPr>
          <w:rFonts w:cs="B Nazanin" w:hint="cs"/>
          <w:sz w:val="48"/>
          <w:szCs w:val="48"/>
          <w:rtl/>
          <w:lang w:bidi="fa-IR"/>
        </w:rPr>
      </w:pPr>
      <w:r w:rsidRPr="00B15184">
        <w:rPr>
          <w:rFonts w:cs="B Nazanin" w:hint="cs"/>
          <w:b/>
          <w:bCs/>
          <w:sz w:val="28"/>
          <w:szCs w:val="28"/>
          <w:rtl/>
          <w:lang w:bidi="fa-IR"/>
        </w:rPr>
        <w:t>مثال</w:t>
      </w:r>
      <w:r w:rsidR="0028574F">
        <w:rPr>
          <w:rFonts w:cs="B Nazanin" w:hint="cs"/>
          <w:sz w:val="48"/>
          <w:szCs w:val="48"/>
          <w:rtl/>
          <w:lang w:bidi="fa-IR"/>
        </w:rPr>
        <w:t>:</w:t>
      </w:r>
    </w:p>
    <w:p w14:paraId="05400499" w14:textId="2656F14D" w:rsidR="00B15184" w:rsidRDefault="00B15184" w:rsidP="00B15184">
      <w:pPr>
        <w:bidi/>
        <w:rPr>
          <w:rFonts w:cs="B Nazanin"/>
          <w:sz w:val="48"/>
          <w:szCs w:val="48"/>
          <w:lang w:bidi="fa-IR"/>
        </w:rPr>
      </w:pPr>
      <w:r w:rsidRPr="00B15184">
        <w:rPr>
          <w:rFonts w:cs="Times New Roman"/>
          <w:sz w:val="48"/>
          <w:szCs w:val="48"/>
          <w:rtl/>
          <w:lang w:bidi="fa-IR"/>
        </w:rPr>
        <w:drawing>
          <wp:inline distT="0" distB="0" distL="0" distR="0" wp14:anchorId="7073E712" wp14:editId="794B153F">
            <wp:extent cx="4946197" cy="3145697"/>
            <wp:effectExtent l="0" t="0" r="0" b="4445"/>
            <wp:docPr id="11242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2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014" cy="32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4500" w14:textId="77777777" w:rsidR="00CD458D" w:rsidRDefault="00B15184" w:rsidP="00CD458D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B15184">
        <w:rPr>
          <w:rFonts w:ascii="B Nazanin" w:hAnsi="B Nazanin" w:cs="B Nazanin" w:hint="cs"/>
          <w:sz w:val="28"/>
          <w:szCs w:val="28"/>
          <w:rtl/>
          <w:lang w:bidi="fa-IR"/>
        </w:rPr>
        <w:t xml:space="preserve">تعداد سطرها به اندازه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n=5</m:t>
        </m:r>
      </m:oMath>
      <w:r w:rsidRPr="00B15184">
        <w:rPr>
          <w:rFonts w:ascii="B Nazanin" w:hAnsi="B Nazanin" w:cs="B Nazanin" w:hint="cs"/>
          <w:sz w:val="28"/>
          <w:szCs w:val="28"/>
          <w:lang w:bidi="fa-IR"/>
        </w:rPr>
        <w:br/>
      </w:r>
      <w:r w:rsidRPr="00B15184">
        <w:rPr>
          <w:rFonts w:ascii="B Nazanin" w:hAnsi="B Nazanin" w:cs="B Nazanin" w:hint="cs"/>
          <w:sz w:val="28"/>
          <w:szCs w:val="28"/>
          <w:rtl/>
          <w:lang w:bidi="fa-IR"/>
        </w:rPr>
        <w:t xml:space="preserve">تعداد 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ستون‌ها به اندازه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2n-1=2</m:t>
        </m:r>
        <m:d>
          <m:d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5</m:t>
            </m:r>
          </m:e>
        </m:d>
        <m:r>
          <w:rPr>
            <w:rFonts w:ascii="Cambria Math" w:hAnsi="Cambria Math" w:cs="B Nazanin"/>
            <w:sz w:val="24"/>
            <w:szCs w:val="24"/>
            <w:lang w:bidi="fa-IR"/>
          </w:rPr>
          <m:t>-1=9</m:t>
        </m:r>
      </m:oMath>
    </w:p>
    <w:p w14:paraId="2F0A911A" w14:textId="26B699F1" w:rsidR="00CD458D" w:rsidRDefault="00CD458D" w:rsidP="00CD458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m:oMath>
        <m:r>
          <w:rPr>
            <w:rFonts w:ascii="Cambria Math" w:hAnsi="Cambria Math" w:cs="B Nazanin"/>
            <w:sz w:val="24"/>
            <w:szCs w:val="24"/>
            <w:lang w:bidi="fa-IR"/>
          </w:rPr>
          <m:t>n-i</m:t>
        </m:r>
      </m:oMath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خانه اول هر سطر برابر با فاصله و بین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n-i</m:t>
        </m:r>
      </m:oMath>
      <w:r w:rsidRPr="00DB0907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DB0907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و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n+i</m:t>
        </m:r>
      </m:oMath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امین خانه ستاره‌ها</w:t>
      </w:r>
    </w:p>
    <w:p w14:paraId="4C5B3913" w14:textId="77777777" w:rsidR="00CD458D" w:rsidRDefault="00CD458D" w:rsidP="00CD458D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779C805C" w14:textId="77777777" w:rsidR="00DF35C4" w:rsidRDefault="00DF35C4" w:rsidP="00DF35C4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603086A7" w14:textId="77777777" w:rsidR="00DF35C4" w:rsidRDefault="00DF35C4" w:rsidP="00DF35C4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6AFBB975" w14:textId="77777777" w:rsidR="00DF35C4" w:rsidRDefault="00DF35C4" w:rsidP="00DF35C4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56C072F1" w14:textId="77777777" w:rsidR="00DF35C4" w:rsidRDefault="00DF35C4" w:rsidP="00DF35C4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7F6E6F86" w14:textId="77777777" w:rsidR="00DF35C4" w:rsidRDefault="00DF35C4" w:rsidP="00DF35C4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6B805D73" w14:textId="77777777" w:rsidR="00420DA2" w:rsidRDefault="00420DA2" w:rsidP="00420DA2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7EB8A181" w14:textId="77777777" w:rsidR="00420DA2" w:rsidRDefault="00420DA2" w:rsidP="00420DA2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44604B75" w14:textId="77777777" w:rsidR="00DF35C4" w:rsidRPr="00CD458D" w:rsidRDefault="00DF35C4" w:rsidP="00DF35C4">
      <w:pPr>
        <w:bidi/>
        <w:rPr>
          <w:rFonts w:ascii="B Nazanin" w:hAnsi="B Nazanin" w:cs="B Nazanin"/>
          <w:sz w:val="28"/>
          <w:szCs w:val="28"/>
          <w:lang w:bidi="fa-IR"/>
        </w:rPr>
      </w:pPr>
    </w:p>
    <w:p w14:paraId="353CE029" w14:textId="5C17A358" w:rsidR="00CD458D" w:rsidRDefault="00CD458D" w:rsidP="00DF35C4">
      <w:pPr>
        <w:bidi/>
        <w:rPr>
          <w:rFonts w:ascii="Cambria" w:hAnsi="Cambria" w:cs="B Nazanin" w:hint="cs"/>
          <w:b/>
          <w:bCs/>
          <w:sz w:val="28"/>
          <w:szCs w:val="28"/>
          <w:rtl/>
          <w:lang w:bidi="fa-IR"/>
        </w:rPr>
      </w:pPr>
      <w:r w:rsidRPr="00CD458D">
        <w:rPr>
          <w:rFonts w:ascii="Cambria" w:hAnsi="Cambria" w:cs="B Nazanin" w:hint="cs"/>
          <w:b/>
          <w:bCs/>
          <w:sz w:val="28"/>
          <w:szCs w:val="28"/>
          <w:rtl/>
          <w:lang w:bidi="fa-IR"/>
        </w:rPr>
        <w:t>شبه</w:t>
      </w:r>
      <w:r w:rsidR="00527979">
        <w:rPr>
          <w:rFonts w:ascii="Cambria" w:hAnsi="Cambria" w:cs="B Nazanin" w:hint="cs"/>
          <w:b/>
          <w:bCs/>
          <w:sz w:val="28"/>
          <w:szCs w:val="28"/>
          <w:rtl/>
          <w:lang w:bidi="fa-IR"/>
        </w:rPr>
        <w:t>‌</w:t>
      </w:r>
      <w:r w:rsidRPr="00CD458D">
        <w:rPr>
          <w:rFonts w:ascii="Cambria" w:hAnsi="Cambria" w:cs="B Nazanin" w:hint="cs"/>
          <w:b/>
          <w:bCs/>
          <w:sz w:val="28"/>
          <w:szCs w:val="28"/>
          <w:rtl/>
          <w:lang w:bidi="fa-IR"/>
        </w:rPr>
        <w:t>کد:</w:t>
      </w:r>
    </w:p>
    <w:p w14:paraId="3D3B9B6D" w14:textId="756CD228" w:rsidR="00DF35C4" w:rsidRPr="00C86EDA" w:rsidRDefault="00DF35C4" w:rsidP="00C86EDA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36"/>
          <w:szCs w:val="36"/>
          <w:lang w:bidi="fa-IR"/>
        </w:rPr>
        <w:lastRenderedPageBreak/>
        <w:tab/>
      </w:r>
      <w:r w:rsidR="00ED02A0">
        <w:rPr>
          <w:rFonts w:ascii="VT220" w:hAnsi="VT220" w:cs="B Nazanin"/>
          <w:sz w:val="28"/>
          <w:szCs w:val="28"/>
          <w:lang w:bidi="fa-IR"/>
        </w:rPr>
        <w:t>n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&lt;-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</w:t>
      </w:r>
      <w:r w:rsidRPr="00C86EDA">
        <w:rPr>
          <w:rFonts w:ascii="VT220" w:hAnsi="VT220" w:cs="B Nazanin"/>
          <w:sz w:val="28"/>
          <w:szCs w:val="28"/>
          <w:lang w:bidi="fa-IR"/>
        </w:rPr>
        <w:t>input</w:t>
      </w:r>
    </w:p>
    <w:p w14:paraId="32C668DC" w14:textId="321FB47C" w:rsidR="00DF35C4" w:rsidRPr="00C86EDA" w:rsidRDefault="00DF35C4" w:rsidP="00C86EDA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proofErr w:type="gramStart"/>
      <w:r w:rsidR="00ED02A0">
        <w:rPr>
          <w:rFonts w:ascii="VT220" w:hAnsi="VT220" w:cs="B Nazanin"/>
          <w:sz w:val="28"/>
          <w:szCs w:val="28"/>
          <w:lang w:bidi="fa-IR"/>
        </w:rPr>
        <w:t>m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>= (</w:t>
      </w:r>
      <w:r w:rsidR="00ED02A0">
        <w:rPr>
          <w:rFonts w:ascii="VT220" w:hAnsi="VT220" w:cs="B Nazanin"/>
          <w:sz w:val="28"/>
          <w:szCs w:val="28"/>
          <w:lang w:bidi="fa-IR"/>
        </w:rPr>
        <w:t>n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* 2) -</w:t>
      </w:r>
      <w:r w:rsidR="00215EEA">
        <w:rPr>
          <w:rFonts w:ascii="VT220" w:hAnsi="VT220" w:cs="B Nazanin"/>
          <w:sz w:val="28"/>
          <w:szCs w:val="28"/>
          <w:lang w:bidi="fa-IR"/>
        </w:rPr>
        <w:t xml:space="preserve"> </w:t>
      </w:r>
      <w:r w:rsidRPr="00C86EDA">
        <w:rPr>
          <w:rFonts w:ascii="VT220" w:hAnsi="VT220" w:cs="B Nazanin"/>
          <w:sz w:val="28"/>
          <w:szCs w:val="28"/>
          <w:lang w:bidi="fa-IR"/>
        </w:rPr>
        <w:t>1</w:t>
      </w:r>
    </w:p>
    <w:p w14:paraId="00B1859C" w14:textId="60676EBB" w:rsidR="00DF35C4" w:rsidRPr="00C86EDA" w:rsidRDefault="00DF35C4" w:rsidP="00C86EDA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for </w:t>
      </w:r>
      <w:proofErr w:type="gramStart"/>
      <w:r w:rsidR="00ED02A0">
        <w:rPr>
          <w:rFonts w:ascii="VT220" w:hAnsi="VT220" w:cs="B Nazanin"/>
          <w:sz w:val="28"/>
          <w:szCs w:val="28"/>
          <w:lang w:bidi="fa-IR"/>
        </w:rPr>
        <w:t>i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 xml:space="preserve">= 0 -&gt; </w:t>
      </w:r>
      <w:r w:rsidR="00ED02A0">
        <w:rPr>
          <w:rFonts w:ascii="VT220" w:hAnsi="VT220" w:cs="B Nazanin"/>
          <w:sz w:val="28"/>
          <w:szCs w:val="28"/>
          <w:lang w:bidi="fa-IR"/>
        </w:rPr>
        <w:t>n</w:t>
      </w:r>
    </w:p>
    <w:p w14:paraId="355F624D" w14:textId="376B37D1" w:rsidR="00DF35C4" w:rsidRPr="00C86EDA" w:rsidRDefault="00DF35C4" w:rsidP="00C86EDA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for </w:t>
      </w:r>
      <w:proofErr w:type="gramStart"/>
      <w:r w:rsidR="00220889">
        <w:rPr>
          <w:rFonts w:ascii="VT220" w:hAnsi="VT220" w:cs="B Nazanin"/>
          <w:sz w:val="28"/>
          <w:szCs w:val="28"/>
          <w:lang w:bidi="fa-IR"/>
        </w:rPr>
        <w:t>j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 xml:space="preserve">= 1 -&gt; </w:t>
      </w:r>
      <w:r w:rsidR="00ED02A0">
        <w:rPr>
          <w:rFonts w:ascii="VT220" w:hAnsi="VT220" w:cs="B Nazanin"/>
          <w:sz w:val="28"/>
          <w:szCs w:val="28"/>
          <w:lang w:bidi="fa-IR"/>
        </w:rPr>
        <w:t>m + 1</w:t>
      </w:r>
    </w:p>
    <w:p w14:paraId="274AF965" w14:textId="23D18205" w:rsidR="00DF35C4" w:rsidRPr="00C86EDA" w:rsidRDefault="00DF35C4" w:rsidP="00C86EDA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if </w:t>
      </w:r>
      <w:r w:rsidR="005C168B">
        <w:rPr>
          <w:rFonts w:ascii="VT220" w:hAnsi="VT220" w:cs="B Nazanin"/>
          <w:sz w:val="28"/>
          <w:szCs w:val="28"/>
          <w:lang w:bidi="fa-IR"/>
        </w:rPr>
        <w:t>j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&lt; </w:t>
      </w:r>
      <w:r w:rsidR="005C168B">
        <w:rPr>
          <w:rFonts w:ascii="VT220" w:hAnsi="VT220" w:cs="B Nazanin"/>
          <w:sz w:val="28"/>
          <w:szCs w:val="28"/>
          <w:lang w:bidi="fa-IR"/>
        </w:rPr>
        <w:t xml:space="preserve">n </w:t>
      </w:r>
      <w:r w:rsidRPr="00C86EDA">
        <w:rPr>
          <w:rFonts w:ascii="Courier New" w:hAnsi="Courier New" w:cs="Courier New"/>
          <w:sz w:val="28"/>
          <w:szCs w:val="28"/>
          <w:lang w:bidi="fa-IR"/>
        </w:rPr>
        <w:t>–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</w:t>
      </w:r>
      <w:r w:rsidR="005C168B">
        <w:rPr>
          <w:rFonts w:ascii="VT220" w:hAnsi="VT220" w:cs="B Nazanin"/>
          <w:sz w:val="28"/>
          <w:szCs w:val="28"/>
          <w:lang w:bidi="fa-IR"/>
        </w:rPr>
        <w:t>i</w:t>
      </w:r>
    </w:p>
    <w:p w14:paraId="46DB1D52" w14:textId="39635449" w:rsidR="00DF35C4" w:rsidRDefault="00DF35C4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output &lt;- </w:t>
      </w:r>
      <w:r w:rsidRPr="00C86EDA">
        <w:rPr>
          <w:rFonts w:ascii="VT220" w:hAnsi="VT220" w:cs="Courier New"/>
          <w:sz w:val="28"/>
          <w:szCs w:val="28"/>
          <w:lang w:bidi="fa-IR"/>
        </w:rPr>
        <w:t>SPACE</w:t>
      </w:r>
    </w:p>
    <w:p w14:paraId="6B63C270" w14:textId="1EB02D57" w:rsidR="008E2092" w:rsidRPr="00C86EDA" w:rsidRDefault="008E2092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  <w:t>continue</w:t>
      </w:r>
    </w:p>
    <w:p w14:paraId="1A2311A9" w14:textId="2B67CD54" w:rsidR="00DF35C4" w:rsidRPr="00C86EDA" w:rsidRDefault="00DF35C4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 xml:space="preserve">else if </w:t>
      </w:r>
      <w:r w:rsidR="005C168B">
        <w:rPr>
          <w:rFonts w:ascii="VT220" w:hAnsi="VT220" w:cs="Courier New"/>
          <w:sz w:val="28"/>
          <w:szCs w:val="28"/>
          <w:lang w:bidi="fa-IR"/>
        </w:rPr>
        <w:t>j</w:t>
      </w:r>
      <w:r w:rsidR="00A753BB">
        <w:rPr>
          <w:rFonts w:ascii="VT220" w:hAnsi="VT220" w:cs="Courier New"/>
          <w:sz w:val="28"/>
          <w:szCs w:val="28"/>
          <w:lang w:bidi="fa-IR"/>
        </w:rPr>
        <w:t xml:space="preserve"> </w:t>
      </w:r>
      <w:r w:rsidRPr="00C86EDA">
        <w:rPr>
          <w:rFonts w:ascii="VT220" w:hAnsi="VT220" w:cs="Courier New"/>
          <w:sz w:val="28"/>
          <w:szCs w:val="28"/>
          <w:lang w:bidi="fa-IR"/>
        </w:rPr>
        <w:t xml:space="preserve">&lt;= </w:t>
      </w:r>
      <w:r w:rsidR="005C168B">
        <w:rPr>
          <w:rFonts w:ascii="VT220" w:hAnsi="VT220" w:cs="Courier New"/>
          <w:sz w:val="28"/>
          <w:szCs w:val="28"/>
          <w:lang w:bidi="fa-IR"/>
        </w:rPr>
        <w:t>n</w:t>
      </w:r>
      <w:r w:rsidRPr="00C86EDA">
        <w:rPr>
          <w:rFonts w:ascii="VT220" w:hAnsi="VT220" w:cs="Courier New"/>
          <w:sz w:val="28"/>
          <w:szCs w:val="28"/>
          <w:lang w:bidi="fa-IR"/>
        </w:rPr>
        <w:t xml:space="preserve"> +</w:t>
      </w:r>
      <w:r w:rsidR="005C168B">
        <w:rPr>
          <w:rFonts w:ascii="VT220" w:hAnsi="VT220" w:cs="Courier New"/>
          <w:sz w:val="28"/>
          <w:szCs w:val="28"/>
          <w:lang w:bidi="fa-IR"/>
        </w:rPr>
        <w:t xml:space="preserve"> i</w:t>
      </w:r>
    </w:p>
    <w:p w14:paraId="2993E8AD" w14:textId="2A520001" w:rsidR="007C37F6" w:rsidRDefault="00DF35C4" w:rsidP="007C37F6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>output &lt;- *</w:t>
      </w:r>
    </w:p>
    <w:p w14:paraId="02882F5B" w14:textId="66D6977D" w:rsidR="008E2092" w:rsidRDefault="008E2092" w:rsidP="007C37F6">
      <w:pPr>
        <w:spacing w:line="240" w:lineRule="auto"/>
        <w:rPr>
          <w:rFonts w:ascii="VT220" w:hAnsi="VT220" w:cs="Courier New"/>
          <w:sz w:val="28"/>
          <w:szCs w:val="28"/>
          <w:rtl/>
          <w:lang w:bidi="fa-IR"/>
        </w:rPr>
      </w:pP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  <w:t>continue</w:t>
      </w:r>
    </w:p>
    <w:p w14:paraId="1C80F27E" w14:textId="38CFA170" w:rsidR="007C37F6" w:rsidRPr="00C86EDA" w:rsidRDefault="007C37F6" w:rsidP="007C37F6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>break</w:t>
      </w:r>
    </w:p>
    <w:p w14:paraId="50766A11" w14:textId="4F409702" w:rsidR="00DF35C4" w:rsidRDefault="00DF35C4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>output &lt;- line_break</w:t>
      </w:r>
    </w:p>
    <w:p w14:paraId="000EA45C" w14:textId="77777777" w:rsidR="00ED02A0" w:rsidRDefault="00ED02A0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</w:p>
    <w:p w14:paraId="15F1D9F3" w14:textId="77777777" w:rsidR="00ED02A0" w:rsidRDefault="00ED02A0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</w:p>
    <w:p w14:paraId="5444F646" w14:textId="77777777" w:rsidR="00C341E9" w:rsidRDefault="00C341E9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</w:p>
    <w:p w14:paraId="097DCFE0" w14:textId="77777777" w:rsidR="00C341E9" w:rsidRDefault="00C341E9" w:rsidP="00C86EDA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</w:p>
    <w:p w14:paraId="280D144B" w14:textId="77777777" w:rsidR="00ED02A0" w:rsidRPr="00C86EDA" w:rsidRDefault="00ED02A0" w:rsidP="00ED02A0">
      <w:pPr>
        <w:spacing w:line="240" w:lineRule="auto"/>
        <w:ind w:firstLine="720"/>
        <w:rPr>
          <w:rFonts w:ascii="VT220" w:hAnsi="VT220" w:cs="B Nazanin"/>
          <w:sz w:val="28"/>
          <w:szCs w:val="28"/>
          <w:lang w:bidi="fa-IR"/>
        </w:rPr>
      </w:pPr>
      <w:r>
        <w:rPr>
          <w:rFonts w:ascii="VT220" w:hAnsi="VT220" w:cs="B Nazanin"/>
          <w:sz w:val="28"/>
          <w:szCs w:val="28"/>
          <w:lang w:bidi="fa-IR"/>
        </w:rPr>
        <w:t>SI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&lt;- input</w:t>
      </w:r>
    </w:p>
    <w:p w14:paraId="18D04775" w14:textId="77777777" w:rsidR="00ED02A0" w:rsidRPr="00C86EDA" w:rsidRDefault="00ED02A0" w:rsidP="00ED02A0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proofErr w:type="gramStart"/>
      <w:r>
        <w:rPr>
          <w:rFonts w:ascii="VT220" w:hAnsi="VT220" w:cs="B Nazanin"/>
          <w:sz w:val="28"/>
          <w:szCs w:val="28"/>
          <w:lang w:bidi="fa-IR"/>
        </w:rPr>
        <w:t>DX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>= (</w:t>
      </w:r>
      <w:r>
        <w:rPr>
          <w:rFonts w:ascii="VT220" w:hAnsi="VT220" w:cs="B Nazanin"/>
          <w:sz w:val="28"/>
          <w:szCs w:val="28"/>
          <w:lang w:bidi="fa-IR"/>
        </w:rPr>
        <w:t>SI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* 2) -</w:t>
      </w:r>
      <w:r>
        <w:rPr>
          <w:rFonts w:ascii="VT220" w:hAnsi="VT220" w:cs="B Nazanin"/>
          <w:sz w:val="28"/>
          <w:szCs w:val="28"/>
          <w:lang w:bidi="fa-IR"/>
        </w:rPr>
        <w:t xml:space="preserve"> </w:t>
      </w:r>
      <w:r w:rsidRPr="00C86EDA">
        <w:rPr>
          <w:rFonts w:ascii="VT220" w:hAnsi="VT220" w:cs="B Nazanin"/>
          <w:sz w:val="28"/>
          <w:szCs w:val="28"/>
          <w:lang w:bidi="fa-IR"/>
        </w:rPr>
        <w:t>1</w:t>
      </w:r>
    </w:p>
    <w:p w14:paraId="09520E8D" w14:textId="77777777" w:rsidR="00ED02A0" w:rsidRPr="00C86EDA" w:rsidRDefault="00ED02A0" w:rsidP="00ED02A0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for </w:t>
      </w:r>
      <w:proofErr w:type="gramStart"/>
      <w:r>
        <w:rPr>
          <w:rFonts w:ascii="VT220" w:hAnsi="VT220" w:cs="B Nazanin"/>
          <w:sz w:val="28"/>
          <w:szCs w:val="28"/>
          <w:lang w:bidi="fa-IR"/>
        </w:rPr>
        <w:t>BX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 xml:space="preserve">= 0 -&gt; </w:t>
      </w:r>
      <w:r>
        <w:rPr>
          <w:rFonts w:ascii="VT220" w:hAnsi="VT220" w:cs="B Nazanin"/>
          <w:sz w:val="28"/>
          <w:szCs w:val="28"/>
          <w:lang w:bidi="fa-IR"/>
        </w:rPr>
        <w:t>SI</w:t>
      </w:r>
    </w:p>
    <w:p w14:paraId="2C04EFCC" w14:textId="77777777" w:rsidR="00ED02A0" w:rsidRPr="00C86EDA" w:rsidRDefault="00ED02A0" w:rsidP="00ED02A0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for </w:t>
      </w:r>
      <w:proofErr w:type="gramStart"/>
      <w:r>
        <w:rPr>
          <w:rFonts w:ascii="VT220" w:hAnsi="VT220" w:cs="B Nazanin"/>
          <w:sz w:val="28"/>
          <w:szCs w:val="28"/>
          <w:lang w:bidi="fa-IR"/>
        </w:rPr>
        <w:t>CX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:</w:t>
      </w:r>
      <w:proofErr w:type="gramEnd"/>
      <w:r w:rsidRPr="00C86EDA">
        <w:rPr>
          <w:rFonts w:ascii="VT220" w:hAnsi="VT220" w:cs="B Nazanin"/>
          <w:sz w:val="28"/>
          <w:szCs w:val="28"/>
          <w:lang w:bidi="fa-IR"/>
        </w:rPr>
        <w:t xml:space="preserve">= 1 -&gt; </w:t>
      </w:r>
      <w:r>
        <w:rPr>
          <w:rFonts w:ascii="VT220" w:hAnsi="VT220" w:cs="B Nazanin"/>
          <w:sz w:val="28"/>
          <w:szCs w:val="28"/>
          <w:lang w:bidi="fa-IR"/>
        </w:rPr>
        <w:t>DX + 1</w:t>
      </w:r>
    </w:p>
    <w:p w14:paraId="54701DE7" w14:textId="77777777" w:rsidR="00ED02A0" w:rsidRPr="00C86EDA" w:rsidRDefault="00ED02A0" w:rsidP="00ED02A0">
      <w:pPr>
        <w:spacing w:line="240" w:lineRule="auto"/>
        <w:rPr>
          <w:rFonts w:ascii="VT220" w:hAnsi="VT220" w:cs="B Nazanin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if </w:t>
      </w:r>
      <w:r>
        <w:rPr>
          <w:rFonts w:ascii="VT220" w:hAnsi="VT220" w:cs="B Nazanin"/>
          <w:sz w:val="28"/>
          <w:szCs w:val="28"/>
          <w:lang w:bidi="fa-IR"/>
        </w:rPr>
        <w:t>CX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&lt; </w:t>
      </w:r>
      <w:r>
        <w:rPr>
          <w:rFonts w:ascii="VT220" w:hAnsi="VT220" w:cs="B Nazanin"/>
          <w:sz w:val="28"/>
          <w:szCs w:val="28"/>
          <w:lang w:bidi="fa-IR"/>
        </w:rPr>
        <w:t>SI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</w:t>
      </w:r>
      <w:r w:rsidRPr="00C86EDA">
        <w:rPr>
          <w:rFonts w:ascii="Courier New" w:hAnsi="Courier New" w:cs="Courier New"/>
          <w:sz w:val="28"/>
          <w:szCs w:val="28"/>
          <w:lang w:bidi="fa-IR"/>
        </w:rPr>
        <w:t>–</w:t>
      </w:r>
      <w:r w:rsidRPr="00C86EDA">
        <w:rPr>
          <w:rFonts w:ascii="VT220" w:hAnsi="VT220" w:cs="B Nazanin"/>
          <w:sz w:val="28"/>
          <w:szCs w:val="28"/>
          <w:lang w:bidi="fa-IR"/>
        </w:rPr>
        <w:t xml:space="preserve"> </w:t>
      </w:r>
      <w:r>
        <w:rPr>
          <w:rFonts w:ascii="VT220" w:hAnsi="VT220" w:cs="B Nazanin"/>
          <w:sz w:val="28"/>
          <w:szCs w:val="28"/>
          <w:lang w:bidi="fa-IR"/>
        </w:rPr>
        <w:t>BX</w:t>
      </w:r>
    </w:p>
    <w:p w14:paraId="6C381AFB" w14:textId="77777777" w:rsidR="00ED02A0" w:rsidRDefault="00ED02A0" w:rsidP="00ED02A0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</w:r>
      <w:r w:rsidRPr="00C86EDA">
        <w:rPr>
          <w:rFonts w:ascii="VT220" w:hAnsi="VT220" w:cs="B Nazanin"/>
          <w:sz w:val="28"/>
          <w:szCs w:val="28"/>
          <w:lang w:bidi="fa-IR"/>
        </w:rPr>
        <w:tab/>
        <w:t xml:space="preserve">output &lt;- </w:t>
      </w:r>
      <w:r w:rsidRPr="00C86EDA">
        <w:rPr>
          <w:rFonts w:ascii="VT220" w:hAnsi="VT220" w:cs="Courier New"/>
          <w:sz w:val="28"/>
          <w:szCs w:val="28"/>
          <w:lang w:bidi="fa-IR"/>
        </w:rPr>
        <w:t>SPACE</w:t>
      </w:r>
    </w:p>
    <w:p w14:paraId="1218A97F" w14:textId="5AC7B0C9" w:rsidR="001B0397" w:rsidRPr="00C86EDA" w:rsidRDefault="001B0397" w:rsidP="00ED02A0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  <w:t>continue</w:t>
      </w:r>
    </w:p>
    <w:p w14:paraId="3F6FF6E2" w14:textId="77777777" w:rsidR="00ED02A0" w:rsidRPr="00C86EDA" w:rsidRDefault="00ED02A0" w:rsidP="00ED02A0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 xml:space="preserve">else if </w:t>
      </w:r>
      <w:r>
        <w:rPr>
          <w:rFonts w:ascii="VT220" w:hAnsi="VT220" w:cs="Courier New"/>
          <w:sz w:val="28"/>
          <w:szCs w:val="28"/>
          <w:lang w:bidi="fa-IR"/>
        </w:rPr>
        <w:t xml:space="preserve">CX </w:t>
      </w:r>
      <w:r w:rsidRPr="00C86EDA">
        <w:rPr>
          <w:rFonts w:ascii="VT220" w:hAnsi="VT220" w:cs="Courier New"/>
          <w:sz w:val="28"/>
          <w:szCs w:val="28"/>
          <w:lang w:bidi="fa-IR"/>
        </w:rPr>
        <w:t xml:space="preserve">&lt;= </w:t>
      </w:r>
      <w:r>
        <w:rPr>
          <w:rFonts w:ascii="VT220" w:hAnsi="VT220" w:cs="Courier New"/>
          <w:sz w:val="28"/>
          <w:szCs w:val="28"/>
          <w:lang w:bidi="fa-IR"/>
        </w:rPr>
        <w:t>SI</w:t>
      </w:r>
      <w:r w:rsidRPr="00C86EDA">
        <w:rPr>
          <w:rFonts w:ascii="VT220" w:hAnsi="VT220" w:cs="Courier New"/>
          <w:sz w:val="28"/>
          <w:szCs w:val="28"/>
          <w:lang w:bidi="fa-IR"/>
        </w:rPr>
        <w:t xml:space="preserve"> +</w:t>
      </w:r>
      <w:r>
        <w:rPr>
          <w:rFonts w:ascii="VT220" w:hAnsi="VT220" w:cs="Courier New"/>
          <w:sz w:val="28"/>
          <w:szCs w:val="28"/>
          <w:lang w:bidi="fa-IR"/>
        </w:rPr>
        <w:t xml:space="preserve"> BX</w:t>
      </w:r>
    </w:p>
    <w:p w14:paraId="455F24ED" w14:textId="77777777" w:rsidR="00ED02A0" w:rsidRDefault="00ED02A0" w:rsidP="00ED02A0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>output &lt;- *</w:t>
      </w:r>
    </w:p>
    <w:p w14:paraId="5DFCD579" w14:textId="776117CD" w:rsidR="001B0397" w:rsidRDefault="001B0397" w:rsidP="00ED02A0">
      <w:pPr>
        <w:spacing w:line="240" w:lineRule="auto"/>
        <w:rPr>
          <w:rFonts w:ascii="VT220" w:hAnsi="VT220" w:cs="Courier New"/>
          <w:sz w:val="28"/>
          <w:szCs w:val="28"/>
          <w:rtl/>
          <w:lang w:bidi="fa-IR"/>
        </w:rPr>
      </w:pP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ab/>
        <w:t>continue</w:t>
      </w:r>
    </w:p>
    <w:p w14:paraId="6E18765B" w14:textId="77777777" w:rsidR="00ED02A0" w:rsidRPr="00C86EDA" w:rsidRDefault="00ED02A0" w:rsidP="00ED02A0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rtl/>
          <w:lang w:bidi="fa-IR"/>
        </w:rPr>
        <w:tab/>
      </w:r>
      <w:r>
        <w:rPr>
          <w:rFonts w:ascii="VT220" w:hAnsi="VT220" w:cs="Courier New"/>
          <w:sz w:val="28"/>
          <w:szCs w:val="28"/>
          <w:lang w:bidi="fa-IR"/>
        </w:rPr>
        <w:t>break</w:t>
      </w:r>
    </w:p>
    <w:p w14:paraId="67A986B5" w14:textId="50B50128" w:rsidR="00F54F36" w:rsidRPr="00420DA2" w:rsidRDefault="00ED02A0" w:rsidP="00420DA2">
      <w:pPr>
        <w:spacing w:line="240" w:lineRule="auto"/>
        <w:rPr>
          <w:rFonts w:ascii="VT220" w:hAnsi="VT220" w:cs="Courier New" w:hint="cs"/>
          <w:sz w:val="28"/>
          <w:szCs w:val="28"/>
          <w:rtl/>
          <w:lang w:bidi="fa-IR"/>
        </w:rPr>
      </w:pPr>
      <w:r w:rsidRPr="00C86EDA">
        <w:rPr>
          <w:rFonts w:ascii="VT220" w:hAnsi="VT220" w:cs="Courier New"/>
          <w:sz w:val="28"/>
          <w:szCs w:val="28"/>
          <w:lang w:bidi="fa-IR"/>
        </w:rPr>
        <w:tab/>
      </w:r>
      <w:r w:rsidRPr="00C86EDA">
        <w:rPr>
          <w:rFonts w:ascii="VT220" w:hAnsi="VT220" w:cs="Courier New"/>
          <w:sz w:val="28"/>
          <w:szCs w:val="28"/>
          <w:lang w:bidi="fa-IR"/>
        </w:rPr>
        <w:tab/>
        <w:t>output &lt;- line_break</w:t>
      </w:r>
    </w:p>
    <w:p w14:paraId="46037AF0" w14:textId="430BFC0F" w:rsidR="00F54F36" w:rsidRDefault="00F54F36">
      <w:pPr>
        <w:spacing w:after="0" w:line="240" w:lineRule="auto"/>
        <w:rPr>
          <w:rFonts w:ascii="VT220" w:hAnsi="VT220" w:cs="B Nazanin"/>
          <w:sz w:val="32"/>
          <w:szCs w:val="32"/>
          <w:lang w:bidi="fa-IR"/>
        </w:rPr>
      </w:pPr>
    </w:p>
    <w:p w14:paraId="5A7E6162" w14:textId="1BB8D3B4" w:rsidR="00DF35C4" w:rsidRDefault="00F54F36" w:rsidP="00F54F36">
      <w:pPr>
        <w:bidi/>
        <w:rPr>
          <w:rFonts w:ascii="VT220" w:hAnsi="VT220" w:cs="B Nazanin"/>
          <w:b/>
          <w:bCs/>
          <w:sz w:val="48"/>
          <w:szCs w:val="48"/>
          <w:rtl/>
          <w:lang w:bidi="fa-IR"/>
        </w:rPr>
      </w:pPr>
      <w:r w:rsidRPr="00F54F36">
        <w:rPr>
          <w:rFonts w:ascii="VT220" w:hAnsi="VT220" w:cs="B Nazanin" w:hint="cs"/>
          <w:b/>
          <w:bCs/>
          <w:sz w:val="48"/>
          <w:szCs w:val="48"/>
          <w:rtl/>
          <w:lang w:bidi="fa-IR"/>
        </w:rPr>
        <w:lastRenderedPageBreak/>
        <w:t>پیاده سازی</w:t>
      </w:r>
    </w:p>
    <w:p w14:paraId="30FF839B" w14:textId="69AC9BC3" w:rsidR="00000632" w:rsidRDefault="00000632" w:rsidP="00000632">
      <w:pPr>
        <w:bidi/>
        <w:rPr>
          <w:rFonts w:ascii="VT220" w:hAnsi="VT220" w:cs="B Nazanin"/>
          <w:sz w:val="28"/>
          <w:szCs w:val="28"/>
          <w:rtl/>
          <w:lang w:bidi="fa-IR"/>
        </w:rPr>
      </w:pPr>
    </w:p>
    <w:p w14:paraId="5B2805C2" w14:textId="2A3EB306" w:rsidR="00000632" w:rsidRDefault="00000632" w:rsidP="007C08F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t xml:space="preserve">در ابتدا کارکتر‌های 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star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و 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space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را </w:t>
      </w:r>
      <w:r w:rsidRPr="008164E4">
        <w:rPr>
          <w:rFonts w:ascii="Cambria" w:hAnsi="Cambria" w:cs="B Nazanin"/>
          <w:sz w:val="28"/>
          <w:szCs w:val="28"/>
          <w:rtl/>
          <w:lang w:bidi="fa-IR"/>
        </w:rPr>
        <w:t>در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 xml:space="preserve">data </w:t>
      </w:r>
      <w:r w:rsidR="007C08F0" w:rsidRPr="008164E4">
        <w:rPr>
          <w:rFonts w:ascii="Cambria" w:hAnsi="Cambria" w:cs="B Nazanin"/>
          <w:i/>
          <w:iCs/>
          <w:sz w:val="24"/>
          <w:szCs w:val="24"/>
          <w:lang w:bidi="fa-IR"/>
        </w:rPr>
        <w:t>segment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تعریف و ذخیره می‌کنیم</w:t>
      </w:r>
      <w:r w:rsidR="007C08F0"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7D79A755" w14:textId="77777777" w:rsidR="00000632" w:rsidRPr="00C86EDA" w:rsidRDefault="00000632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</w:pP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>data SEGMENT</w:t>
      </w:r>
    </w:p>
    <w:p w14:paraId="3F1559FF" w14:textId="4C9BBDF0" w:rsidR="00000632" w:rsidRPr="00C86EDA" w:rsidRDefault="00000632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</w:pP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 xml:space="preserve">    star: </w:t>
      </w:r>
      <w:r w:rsidR="00FE3D5E">
        <w:rPr>
          <w:rStyle w:val="Emphasis"/>
          <w:rFonts w:ascii="VT220" w:hAnsi="VT220" w:hint="cs"/>
          <w:i w:val="0"/>
          <w:iCs w:val="0"/>
          <w:sz w:val="28"/>
          <w:szCs w:val="28"/>
          <w:rtl/>
          <w:lang w:bidi="fa-IR"/>
        </w:rPr>
        <w:t xml:space="preserve">              </w:t>
      </w: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 xml:space="preserve">  DB '*', 24h</w:t>
      </w:r>
    </w:p>
    <w:p w14:paraId="312A57B1" w14:textId="5D94DC3E" w:rsidR="00000632" w:rsidRPr="00C86EDA" w:rsidRDefault="00000632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</w:pP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 xml:space="preserve">    space:  </w:t>
      </w:r>
      <w:r w:rsidR="00FE3D5E">
        <w:rPr>
          <w:rStyle w:val="Emphasis"/>
          <w:rFonts w:ascii="VT220" w:hAnsi="VT220" w:hint="cs"/>
          <w:i w:val="0"/>
          <w:iCs w:val="0"/>
          <w:sz w:val="28"/>
          <w:szCs w:val="28"/>
          <w:rtl/>
          <w:lang w:bidi="fa-IR"/>
        </w:rPr>
        <w:t xml:space="preserve">              </w:t>
      </w: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>DB '</w:t>
      </w:r>
      <w:r w:rsidR="00FE3D5E">
        <w:rPr>
          <w:rStyle w:val="Emphasis"/>
          <w:rFonts w:ascii="VT220" w:hAnsi="VT220" w:hint="cs"/>
          <w:i w:val="0"/>
          <w:iCs w:val="0"/>
          <w:sz w:val="28"/>
          <w:szCs w:val="28"/>
          <w:rtl/>
          <w:lang w:bidi="fa-IR"/>
        </w:rPr>
        <w:t xml:space="preserve"> </w:t>
      </w: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>', 24h</w:t>
      </w:r>
    </w:p>
    <w:p w14:paraId="08EC374D" w14:textId="4834AEDF" w:rsidR="007C08F0" w:rsidRDefault="00000632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  <w:rtl/>
          <w:lang w:bidi="fa-IR"/>
        </w:rPr>
      </w:pP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 xml:space="preserve">    return: </w:t>
      </w:r>
      <w:r w:rsidR="00FE3D5E">
        <w:rPr>
          <w:rStyle w:val="Emphasis"/>
          <w:rFonts w:ascii="VT220" w:hAnsi="VT220" w:hint="cs"/>
          <w:i w:val="0"/>
          <w:iCs w:val="0"/>
          <w:sz w:val="28"/>
          <w:szCs w:val="28"/>
          <w:rtl/>
          <w:lang w:bidi="fa-IR"/>
        </w:rPr>
        <w:t xml:space="preserve">              </w:t>
      </w:r>
      <w:r w:rsidR="007C08F0"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>DB 0Dh, 0Ah, 24h</w:t>
      </w:r>
    </w:p>
    <w:p w14:paraId="31DE5702" w14:textId="35E7201E" w:rsidR="00FE3D5E" w:rsidRPr="00C86EDA" w:rsidRDefault="00FE3D5E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</w:rPr>
      </w:pPr>
      <w:r>
        <w:rPr>
          <w:rStyle w:val="Emphasis"/>
          <w:rFonts w:ascii="VT220" w:hAnsi="VT220" w:hint="cs"/>
          <w:i w:val="0"/>
          <w:iCs w:val="0"/>
          <w:sz w:val="28"/>
          <w:szCs w:val="28"/>
          <w:rtl/>
        </w:rPr>
        <w:t xml:space="preserve">       </w:t>
      </w:r>
      <w:r w:rsidRPr="00FE3D5E">
        <w:rPr>
          <w:rStyle w:val="Emphasis"/>
          <w:rFonts w:ascii="VT220" w:hAnsi="VT220"/>
          <w:i w:val="0"/>
          <w:iCs w:val="0"/>
          <w:sz w:val="28"/>
          <w:szCs w:val="28"/>
        </w:rPr>
        <w:t>invalid_input:  DB 0Dh, 0Ah, 'Invalid input', 0Dh, 0Ah, 24h</w:t>
      </w:r>
    </w:p>
    <w:p w14:paraId="0F1BF433" w14:textId="5A4AF6D5" w:rsidR="00000632" w:rsidRPr="00C86EDA" w:rsidRDefault="00000632" w:rsidP="00C86EDA">
      <w:pPr>
        <w:spacing w:line="240" w:lineRule="auto"/>
        <w:rPr>
          <w:rStyle w:val="Emphasis"/>
          <w:rFonts w:ascii="VT220" w:hAnsi="VT220"/>
          <w:i w:val="0"/>
          <w:iCs w:val="0"/>
          <w:sz w:val="28"/>
          <w:szCs w:val="28"/>
          <w:rtl/>
        </w:rPr>
      </w:pPr>
      <w:r w:rsidRPr="00C86EDA">
        <w:rPr>
          <w:rStyle w:val="Emphasis"/>
          <w:rFonts w:ascii="VT220" w:hAnsi="VT220"/>
          <w:i w:val="0"/>
          <w:iCs w:val="0"/>
          <w:sz w:val="28"/>
          <w:szCs w:val="28"/>
          <w:lang w:bidi="fa-IR"/>
        </w:rPr>
        <w:t>ENDS</w:t>
      </w:r>
    </w:p>
    <w:p w14:paraId="6CDA55E5" w14:textId="7DBB6689" w:rsidR="00000632" w:rsidRDefault="007C08F0" w:rsidP="007C08F0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چون هر کارکتر</w:t>
      </w:r>
      <w:r w:rsidRPr="008164E4">
        <w:rPr>
          <w:rFonts w:ascii="B Nazanin" w:hAnsi="B Nazanin" w:cs="B Nazanin" w:hint="cs"/>
          <w:i/>
          <w:iCs/>
          <w:sz w:val="24"/>
          <w:szCs w:val="24"/>
          <w:lang w:bidi="fa-IR"/>
        </w:rPr>
        <w:t>ASCII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هفت بیت فضا اشغال می‌کند، تعریف هر کدام به عنوان یک بایت کافی ست</w:t>
      </w:r>
      <w:r>
        <w:rPr>
          <w:rFonts w:ascii="Cambria" w:hAnsi="Cambria" w:cs="B Nazanin"/>
          <w:sz w:val="28"/>
          <w:szCs w:val="28"/>
          <w:lang w:bidi="fa-IR"/>
        </w:rPr>
        <w:t>.</w:t>
      </w:r>
    </w:p>
    <w:p w14:paraId="658EB62F" w14:textId="4AC5DF0B" w:rsidR="007C08F0" w:rsidRDefault="007C08F0" w:rsidP="002804D7">
      <w:pPr>
        <w:bidi/>
        <w:spacing w:line="240" w:lineRule="auto"/>
        <w:rPr>
          <w:rFonts w:ascii="Cambria" w:hAnsi="Cambria" w:cs="B Nazanin"/>
          <w:sz w:val="28"/>
          <w:szCs w:val="28"/>
          <w:lang w:bidi="fa-IR"/>
        </w:rPr>
      </w:pP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0</w:t>
      </w:r>
      <w:proofErr w:type="gramStart"/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Dh</w:t>
      </w:r>
      <w:r w:rsidRPr="008164E4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معادل</w:t>
      </w:r>
      <w:proofErr w:type="gram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کد 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ASCII</w:t>
      </w:r>
      <w:r w:rsidRPr="008164E4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carriage return</w:t>
      </w:r>
      <w:r w:rsidRPr="008164E4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است که</w:t>
      </w: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cursor</w:t>
      </w:r>
      <w:r w:rsidRPr="008164E4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را به اول خط باز می‌گرداند.</w:t>
      </w:r>
    </w:p>
    <w:p w14:paraId="5837065A" w14:textId="0FB28F3D" w:rsidR="007C08F0" w:rsidRDefault="007C08F0" w:rsidP="002804D7">
      <w:pPr>
        <w:bidi/>
        <w:spacing w:line="240" w:lineRule="auto"/>
        <w:rPr>
          <w:rFonts w:ascii="Cambria" w:hAnsi="Cambria" w:cs="B Nazanin" w:hint="cs"/>
          <w:sz w:val="28"/>
          <w:szCs w:val="28"/>
          <w:rtl/>
          <w:lang w:bidi="fa-IR"/>
        </w:rPr>
      </w:pPr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0</w:t>
      </w:r>
      <w:proofErr w:type="gramStart"/>
      <w:r w:rsidRPr="008164E4">
        <w:rPr>
          <w:rFonts w:ascii="Cambria" w:hAnsi="Cambria" w:cs="B Nazanin"/>
          <w:i/>
          <w:iCs/>
          <w:sz w:val="24"/>
          <w:szCs w:val="24"/>
          <w:lang w:bidi="fa-IR"/>
        </w:rPr>
        <w:t>Ah</w:t>
      </w:r>
      <w:r w:rsidRPr="008164E4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8164E4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معادل</w:t>
      </w:r>
      <w:proofErr w:type="gram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کد </w:t>
      </w:r>
      <w:r w:rsidRPr="007C08F0">
        <w:rPr>
          <w:rFonts w:ascii="Cambria" w:hAnsi="Cambria" w:cs="B Nazanin"/>
          <w:i/>
          <w:iCs/>
          <w:sz w:val="28"/>
          <w:szCs w:val="28"/>
          <w:lang w:bidi="fa-IR"/>
        </w:rPr>
        <w:t>ASCII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Pr="007C08F0">
        <w:rPr>
          <w:rFonts w:ascii="Cambria" w:hAnsi="Cambria" w:cs="B Nazanin"/>
          <w:i/>
          <w:iCs/>
          <w:sz w:val="28"/>
          <w:szCs w:val="28"/>
          <w:lang w:bidi="fa-IR"/>
        </w:rPr>
        <w:t>new line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است که</w:t>
      </w:r>
      <w:r w:rsidRPr="00F21C90">
        <w:rPr>
          <w:rFonts w:ascii="Cambria" w:hAnsi="Cambria" w:cs="B Nazanin"/>
          <w:i/>
          <w:iCs/>
          <w:sz w:val="24"/>
          <w:szCs w:val="24"/>
          <w:lang w:bidi="fa-IR"/>
        </w:rPr>
        <w:t>cursor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به خط بعدی می‌برد.</w:t>
      </w:r>
    </w:p>
    <w:p w14:paraId="43972B82" w14:textId="42F2F72C" w:rsidR="007C08F0" w:rsidRDefault="007C08F0" w:rsidP="007C08F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معنای </w:t>
      </w:r>
      <w:r w:rsidRPr="002804D7">
        <w:rPr>
          <w:rFonts w:ascii="Cambria" w:hAnsi="Cambria" w:cs="B Nazanin"/>
          <w:i/>
          <w:iCs/>
          <w:sz w:val="24"/>
          <w:szCs w:val="24"/>
          <w:lang w:bidi="fa-IR"/>
        </w:rPr>
        <w:t>24h</w:t>
      </w:r>
      <w:r w:rsidRPr="002804D7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که معادل کا</w:t>
      </w:r>
      <w:r w:rsidR="003C4D45">
        <w:rPr>
          <w:rFonts w:ascii="Cambria" w:hAnsi="Cambria" w:cs="B Nazanin" w:hint="cs"/>
          <w:sz w:val="28"/>
          <w:szCs w:val="28"/>
          <w:rtl/>
          <w:lang w:bidi="fa-IR"/>
        </w:rPr>
        <w:t>ر</w:t>
      </w:r>
      <w:r>
        <w:rPr>
          <w:rFonts w:ascii="Cambria" w:hAnsi="Cambria" w:cs="B Nazanin" w:hint="cs"/>
          <w:sz w:val="28"/>
          <w:szCs w:val="28"/>
          <w:rtl/>
          <w:lang w:bidi="fa-IR"/>
        </w:rPr>
        <w:t>کتر</w:t>
      </w:r>
      <w:r w:rsidRPr="002804D7">
        <w:rPr>
          <w:rFonts w:ascii="Cambria" w:hAnsi="Cambria" w:cs="B Nazanin"/>
          <w:i/>
          <w:iCs/>
          <w:sz w:val="24"/>
          <w:szCs w:val="24"/>
          <w:lang w:bidi="fa-IR"/>
        </w:rPr>
        <w:t>$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در </w:t>
      </w:r>
      <w:r w:rsidRPr="002804D7">
        <w:rPr>
          <w:rFonts w:ascii="Cambria" w:hAnsi="Cambria" w:cs="B Nazanin"/>
          <w:i/>
          <w:iCs/>
          <w:sz w:val="24"/>
          <w:szCs w:val="24"/>
          <w:lang w:bidi="fa-IR"/>
        </w:rPr>
        <w:t>ASCII</w:t>
      </w:r>
      <w:r w:rsidRPr="002804D7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2804D7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است، در ادامه پرداخته می‌شود.</w:t>
      </w:r>
    </w:p>
    <w:p w14:paraId="36742043" w14:textId="77777777" w:rsidR="007C08F0" w:rsidRDefault="007C08F0" w:rsidP="007C08F0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4DBAC74" w14:textId="23774175" w:rsidR="007C08F0" w:rsidRDefault="007C08F0" w:rsidP="007C08F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سپس سگمنتی برای پشته (</w:t>
      </w:r>
      <w:r w:rsidRPr="00E87F04">
        <w:rPr>
          <w:rFonts w:ascii="Cambria" w:hAnsi="Cambria" w:cs="B Nazanin"/>
          <w:i/>
          <w:iCs/>
          <w:sz w:val="24"/>
          <w:szCs w:val="24"/>
          <w:lang w:bidi="fa-IR"/>
        </w:rPr>
        <w:t>stack segment</w:t>
      </w:r>
      <w:r>
        <w:rPr>
          <w:rFonts w:ascii="Cambria" w:hAnsi="Cambria" w:cs="B Nazanin" w:hint="cs"/>
          <w:sz w:val="28"/>
          <w:szCs w:val="28"/>
          <w:rtl/>
          <w:lang w:bidi="fa-IR"/>
        </w:rPr>
        <w:t>) تعریف می‌کنیم:</w:t>
      </w:r>
    </w:p>
    <w:p w14:paraId="08261527" w14:textId="77777777" w:rsidR="007C08F0" w:rsidRPr="00C86EDA" w:rsidRDefault="007C08F0" w:rsidP="00C86EDA">
      <w:pPr>
        <w:spacing w:line="240" w:lineRule="auto"/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</w:pPr>
      <w:r w:rsidRPr="00C86EDA"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  <w:t>stack SEGMENT</w:t>
      </w:r>
    </w:p>
    <w:p w14:paraId="380636AF" w14:textId="77777777" w:rsidR="007C08F0" w:rsidRPr="00C86EDA" w:rsidRDefault="007C08F0" w:rsidP="00C86EDA">
      <w:pPr>
        <w:spacing w:line="240" w:lineRule="auto"/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</w:pPr>
      <w:r w:rsidRPr="00C86EDA"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  <w:t xml:space="preserve">    DW   </w:t>
      </w:r>
      <w:proofErr w:type="gramStart"/>
      <w:r w:rsidRPr="00C86EDA"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  <w:t>32  dup</w:t>
      </w:r>
      <w:proofErr w:type="gramEnd"/>
      <w:r w:rsidRPr="00C86EDA"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  <w:t>(?)</w:t>
      </w:r>
    </w:p>
    <w:p w14:paraId="616CB648" w14:textId="77777777" w:rsidR="007C08F0" w:rsidRPr="00C86EDA" w:rsidRDefault="007C08F0" w:rsidP="00C86EDA">
      <w:pPr>
        <w:spacing w:line="240" w:lineRule="auto"/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</w:pPr>
    </w:p>
    <w:p w14:paraId="5489271D" w14:textId="2299D8C7" w:rsidR="007C08F0" w:rsidRPr="00C86EDA" w:rsidRDefault="007C08F0" w:rsidP="00C86EDA">
      <w:pPr>
        <w:spacing w:line="240" w:lineRule="auto"/>
        <w:rPr>
          <w:rStyle w:val="Strong"/>
          <w:rFonts w:ascii="VT220" w:hAnsi="VT220"/>
          <w:b w:val="0"/>
          <w:bCs w:val="0"/>
          <w:sz w:val="28"/>
          <w:szCs w:val="28"/>
        </w:rPr>
      </w:pPr>
      <w:r w:rsidRPr="00C86EDA">
        <w:rPr>
          <w:rStyle w:val="Strong"/>
          <w:rFonts w:ascii="VT220" w:hAnsi="VT220"/>
          <w:b w:val="0"/>
          <w:bCs w:val="0"/>
          <w:sz w:val="28"/>
          <w:szCs w:val="28"/>
          <w:lang w:bidi="fa-IR"/>
        </w:rPr>
        <w:t>ENDS</w:t>
      </w:r>
    </w:p>
    <w:p w14:paraId="04E7A534" w14:textId="70F1D8CF" w:rsidR="007C08F0" w:rsidRDefault="007C08F0" w:rsidP="007C08F0">
      <w:pPr>
        <w:bidi/>
        <w:rPr>
          <w:rFonts w:ascii="VT220" w:hAnsi="VT220" w:cs="B Nazanin"/>
          <w:sz w:val="28"/>
          <w:szCs w:val="28"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t xml:space="preserve">۶۴ بایت برای پشته برای این برنامه </w:t>
      </w:r>
      <w:r w:rsidR="003C4D45">
        <w:rPr>
          <w:rFonts w:ascii="VT220" w:hAnsi="VT220" w:cs="B Nazanin" w:hint="cs"/>
          <w:sz w:val="28"/>
          <w:szCs w:val="28"/>
          <w:rtl/>
          <w:lang w:bidi="fa-IR"/>
        </w:rPr>
        <w:t>کافی ست.</w:t>
      </w:r>
    </w:p>
    <w:p w14:paraId="015E8E72" w14:textId="77777777" w:rsidR="003C4D45" w:rsidRDefault="003C4D45" w:rsidP="003C4D45">
      <w:pPr>
        <w:bidi/>
        <w:rPr>
          <w:rFonts w:ascii="VT220" w:hAnsi="VT220" w:cs="B Nazanin"/>
          <w:sz w:val="28"/>
          <w:szCs w:val="28"/>
          <w:lang w:bidi="fa-IR"/>
        </w:rPr>
      </w:pPr>
    </w:p>
    <w:p w14:paraId="1E3BEE1B" w14:textId="1FF98228" w:rsidR="003C4D45" w:rsidRDefault="003C4D45" w:rsidP="003C4D45">
      <w:pPr>
        <w:bidi/>
        <w:rPr>
          <w:rFonts w:ascii="VT220" w:hAnsi="VT220" w:cs="B Nazanin"/>
          <w:sz w:val="28"/>
          <w:szCs w:val="28"/>
          <w:rtl/>
          <w:lang w:bidi="fa-IR"/>
        </w:rPr>
      </w:pPr>
    </w:p>
    <w:p w14:paraId="2A99FB54" w14:textId="208E67F6" w:rsidR="003C4D45" w:rsidRDefault="003C4D45" w:rsidP="003C4D45">
      <w:pPr>
        <w:bidi/>
        <w:rPr>
          <w:rFonts w:ascii="VT220" w:hAnsi="VT220" w:cs="B Nazanin"/>
          <w:sz w:val="28"/>
          <w:szCs w:val="28"/>
          <w:rtl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t>حال به پیاده‌سازی سگمنت کد (</w:t>
      </w:r>
      <w:r w:rsidRPr="007D3432">
        <w:rPr>
          <w:rFonts w:ascii="Cambria" w:hAnsi="Cambria" w:cs="B Nazanin"/>
          <w:i/>
          <w:iCs/>
          <w:sz w:val="24"/>
          <w:szCs w:val="24"/>
          <w:lang w:bidi="fa-IR"/>
        </w:rPr>
        <w:t>code segment</w:t>
      </w:r>
      <w:r>
        <w:rPr>
          <w:rFonts w:ascii="VT220" w:hAnsi="VT220" w:cs="B Nazanin" w:hint="cs"/>
          <w:sz w:val="28"/>
          <w:szCs w:val="28"/>
          <w:rtl/>
          <w:lang w:bidi="fa-IR"/>
        </w:rPr>
        <w:t>) و پیاده‌سازی الگوریتم می‌پردازیم:</w:t>
      </w:r>
    </w:p>
    <w:p w14:paraId="1B1952A5" w14:textId="0AC60E9D" w:rsidR="003C4D45" w:rsidRDefault="003C4D45" w:rsidP="003C4D45">
      <w:pPr>
        <w:bidi/>
        <w:rPr>
          <w:rFonts w:ascii="VT220" w:hAnsi="VT220" w:cs="B Nazanin"/>
          <w:sz w:val="28"/>
          <w:szCs w:val="28"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t>در ابتدای الگوریتم یعنی</w:t>
      </w:r>
    </w:p>
    <w:p w14:paraId="789139B0" w14:textId="4E57D01D" w:rsidR="003C4D45" w:rsidRDefault="003C4D45" w:rsidP="003C4D45">
      <w:pPr>
        <w:rPr>
          <w:rFonts w:ascii="VT220" w:hAnsi="VT220" w:cs="B Nazanin"/>
          <w:sz w:val="28"/>
          <w:szCs w:val="28"/>
          <w:lang w:bidi="fa-IR"/>
        </w:rPr>
      </w:pPr>
      <w:r>
        <w:rPr>
          <w:rFonts w:ascii="VT220" w:hAnsi="VT220" w:cs="B Nazanin"/>
          <w:sz w:val="28"/>
          <w:szCs w:val="28"/>
          <w:lang w:bidi="fa-IR"/>
        </w:rPr>
        <w:t>n &lt;- input</w:t>
      </w:r>
    </w:p>
    <w:p w14:paraId="0AC27540" w14:textId="57215323" w:rsidR="003C4D45" w:rsidRDefault="003C4D45" w:rsidP="003C4D45">
      <w:pPr>
        <w:bidi/>
        <w:rPr>
          <w:rFonts w:ascii="VT220" w:hAnsi="VT220" w:cs="B Nazanin" w:hint="cs"/>
          <w:sz w:val="28"/>
          <w:szCs w:val="28"/>
          <w:rtl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t>ارتفاع هرم را از کاربر‌ به عنوان عددی صحیح دریافت می‌کنیم</w:t>
      </w:r>
      <w:r w:rsidR="0038340A">
        <w:rPr>
          <w:rFonts w:ascii="VT220" w:hAnsi="VT220" w:cs="B Nazanin" w:hint="cs"/>
          <w:sz w:val="28"/>
          <w:szCs w:val="28"/>
          <w:rtl/>
          <w:lang w:bidi="fa-IR"/>
        </w:rPr>
        <w:t>.</w:t>
      </w:r>
    </w:p>
    <w:p w14:paraId="6886CE7E" w14:textId="037F3638" w:rsidR="00AF46B2" w:rsidRDefault="00092A89" w:rsidP="00AF46B2">
      <w:pPr>
        <w:bidi/>
        <w:spacing w:line="240" w:lineRule="auto"/>
        <w:ind w:left="-1099" w:right="-990" w:firstLine="1189"/>
        <w:rPr>
          <w:rFonts w:ascii="Cambria" w:hAnsi="Cambria" w:cs="B Nazanin"/>
          <w:sz w:val="28"/>
          <w:szCs w:val="28"/>
          <w:lang w:bidi="fa-IR"/>
        </w:rPr>
      </w:pPr>
      <w:r>
        <w:rPr>
          <w:rFonts w:ascii="VT220" w:hAnsi="VT220" w:cs="B Nazanin" w:hint="cs"/>
          <w:sz w:val="28"/>
          <w:szCs w:val="28"/>
          <w:rtl/>
          <w:lang w:bidi="fa-IR"/>
        </w:rPr>
        <w:lastRenderedPageBreak/>
        <w:t xml:space="preserve">بدین منظور از </w:t>
      </w:r>
      <w:r w:rsidRPr="003C46AA">
        <w:rPr>
          <w:rFonts w:ascii="Cambria" w:hAnsi="Cambria" w:cs="B Nazanin"/>
          <w:i/>
          <w:iCs/>
          <w:sz w:val="24"/>
          <w:szCs w:val="24"/>
          <w:lang w:bidi="fa-IR"/>
        </w:rPr>
        <w:t>API</w:t>
      </w:r>
      <w:r w:rsidRPr="003C46AA">
        <w:rPr>
          <w:rFonts w:ascii="VT220" w:hAnsi="VT220" w:cs="B Nazanin" w:hint="cs"/>
          <w:sz w:val="24"/>
          <w:szCs w:val="24"/>
          <w:rtl/>
          <w:lang w:bidi="fa-IR"/>
        </w:rPr>
        <w:t xml:space="preserve"> </w:t>
      </w:r>
      <w:r>
        <w:rPr>
          <w:rFonts w:ascii="VT220" w:hAnsi="VT220" w:cs="B Nazanin" w:hint="cs"/>
          <w:sz w:val="28"/>
          <w:szCs w:val="28"/>
          <w:rtl/>
          <w:lang w:bidi="fa-IR"/>
        </w:rPr>
        <w:t xml:space="preserve">مربوط به سیستم‌عامل </w:t>
      </w:r>
      <w:r w:rsidR="00265D42">
        <w:rPr>
          <w:rFonts w:ascii="B Nazanin" w:hAnsi="B Nazanin" w:cs="B Nazanin"/>
          <w:sz w:val="28"/>
          <w:szCs w:val="28"/>
          <w:vertAlign w:val="subscript"/>
          <w:lang w:bidi="fa-IR"/>
        </w:rPr>
        <w:t xml:space="preserve"> </w:t>
      </w:r>
      <w:r w:rsidR="00265D42" w:rsidRPr="00265D42">
        <w:rPr>
          <w:rStyle w:val="FootnoteReference"/>
          <w:rFonts w:ascii="Cambria" w:hAnsi="Cambria" w:cs="B Nazanin"/>
          <w:sz w:val="28"/>
          <w:szCs w:val="28"/>
          <w:lang w:bidi="fa-IR"/>
        </w:rPr>
        <w:footnoteReference w:id="1"/>
      </w:r>
      <w:r w:rsidRPr="003C46AA">
        <w:rPr>
          <w:rFonts w:ascii="Cambria" w:hAnsi="Cambria" w:cs="B Nazanin"/>
          <w:i/>
          <w:iCs/>
          <w:sz w:val="24"/>
          <w:szCs w:val="24"/>
          <w:lang w:bidi="fa-IR"/>
        </w:rPr>
        <w:t>DOS</w:t>
      </w:r>
      <w:r>
        <w:rPr>
          <w:rFonts w:ascii="VT220" w:hAnsi="VT220" w:cs="B Nazanin" w:hint="cs"/>
          <w:sz w:val="28"/>
          <w:szCs w:val="28"/>
          <w:rtl/>
          <w:lang w:bidi="fa-IR"/>
        </w:rPr>
        <w:t>استفاده خواهیم کرد</w:t>
      </w:r>
      <w:r w:rsidR="006C11C9">
        <w:rPr>
          <w:rFonts w:ascii="VT220" w:hAnsi="VT220" w:cs="B Nazanin" w:hint="cs"/>
          <w:sz w:val="28"/>
          <w:szCs w:val="28"/>
          <w:rtl/>
          <w:lang w:bidi="fa-IR"/>
        </w:rPr>
        <w:t>.</w:t>
      </w:r>
      <w:r>
        <w:rPr>
          <w:rFonts w:ascii="VT220" w:hAnsi="VT220" w:cs="B Nazanin" w:hint="cs"/>
          <w:sz w:val="28"/>
          <w:szCs w:val="28"/>
          <w:rtl/>
          <w:lang w:bidi="fa-IR"/>
        </w:rPr>
        <w:t xml:space="preserve"> سیستم عامل </w:t>
      </w:r>
      <w:r w:rsidRPr="00E819C9">
        <w:rPr>
          <w:rFonts w:ascii="Cambria" w:hAnsi="Cambria" w:cs="B Nazanin"/>
          <w:i/>
          <w:iCs/>
          <w:sz w:val="24"/>
          <w:szCs w:val="24"/>
          <w:lang w:bidi="fa-IR"/>
        </w:rPr>
        <w:t>DOS</w:t>
      </w:r>
      <w:r w:rsidRPr="00E819C9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 w:rsidRPr="00E819C9">
        <w:rPr>
          <w:rFonts w:ascii="Cambria" w:hAnsi="Cambria" w:cs="B Nazanin"/>
          <w:i/>
          <w:iCs/>
          <w:sz w:val="24"/>
          <w:szCs w:val="24"/>
          <w:lang w:bidi="fa-IR"/>
        </w:rPr>
        <w:t>API</w:t>
      </w:r>
      <w:r w:rsidRPr="00E819C9">
        <w:rPr>
          <w:rFonts w:ascii="Cambria" w:hAnsi="Cambria" w:cs="B Nazanin" w:hint="cs"/>
          <w:sz w:val="24"/>
          <w:szCs w:val="24"/>
          <w:rtl/>
          <w:lang w:bidi="fa-IR"/>
        </w:rPr>
        <w:t>‌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هایی برای ارتباط</w:t>
      </w:r>
    </w:p>
    <w:p w14:paraId="212567EB" w14:textId="1AF5F363" w:rsidR="00092A89" w:rsidRDefault="00092A89" w:rsidP="00AF46B2">
      <w:pPr>
        <w:bidi/>
        <w:spacing w:line="240" w:lineRule="auto"/>
        <w:ind w:left="-1099" w:right="-990" w:firstLine="1189"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 </w:t>
      </w:r>
      <w:r w:rsidRPr="00633C8F">
        <w:rPr>
          <w:rFonts w:ascii="Cambria" w:hAnsi="Cambria" w:cs="B Nazanin"/>
          <w:i/>
          <w:iCs/>
          <w:sz w:val="24"/>
          <w:szCs w:val="24"/>
          <w:lang w:bidi="fa-IR"/>
        </w:rPr>
        <w:t>I/O</w:t>
      </w:r>
      <w:r w:rsidRPr="00633C8F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 نظرگرفته است که از طریق </w:t>
      </w:r>
      <w:r w:rsidR="00292F36">
        <w:rPr>
          <w:rFonts w:ascii="Cambria" w:hAnsi="Cambria" w:cs="B Nazanin" w:hint="cs"/>
          <w:sz w:val="28"/>
          <w:szCs w:val="28"/>
          <w:rtl/>
          <w:lang w:bidi="fa-IR"/>
        </w:rPr>
        <w:t>وقفه</w:t>
      </w:r>
      <w:r w:rsidR="00292F36" w:rsidRPr="00633C8F">
        <w:rPr>
          <w:rFonts w:ascii="Cambria" w:hAnsi="Cambria" w:cs="B Nazanin"/>
          <w:i/>
          <w:iCs/>
          <w:sz w:val="24"/>
          <w:szCs w:val="24"/>
          <w:lang w:bidi="fa-IR"/>
        </w:rPr>
        <w:t>21h</w:t>
      </w:r>
      <w:r w:rsidR="00265D42">
        <w:rPr>
          <w:rStyle w:val="FootnoteReference"/>
          <w:rFonts w:ascii="Cambria" w:hAnsi="Cambria" w:cs="B Nazanin"/>
          <w:i/>
          <w:iCs/>
          <w:sz w:val="28"/>
          <w:szCs w:val="28"/>
          <w:lang w:bidi="fa-IR"/>
        </w:rPr>
        <w:footnoteReference w:id="2"/>
      </w:r>
      <w:r w:rsidR="00292F36">
        <w:rPr>
          <w:rFonts w:ascii="Cambria" w:hAnsi="Cambria" w:cs="B Nazanin" w:hint="cs"/>
          <w:i/>
          <w:iCs/>
          <w:sz w:val="28"/>
          <w:szCs w:val="28"/>
          <w:rtl/>
          <w:lang w:bidi="fa-IR"/>
        </w:rPr>
        <w:t xml:space="preserve"> </w:t>
      </w:r>
      <w:r w:rsidR="00292F36">
        <w:rPr>
          <w:rFonts w:ascii="Cambria" w:hAnsi="Cambria" w:cs="B Nazanin" w:hint="cs"/>
          <w:sz w:val="28"/>
          <w:szCs w:val="28"/>
          <w:rtl/>
          <w:lang w:bidi="fa-IR"/>
        </w:rPr>
        <w:t>در دسترس هستند</w:t>
      </w:r>
      <w:r w:rsidR="006C11C9">
        <w:rPr>
          <w:rFonts w:ascii="Cambria" w:hAnsi="Cambria" w:cs="B Nazanin" w:hint="cs"/>
          <w:i/>
          <w:iCs/>
          <w:sz w:val="28"/>
          <w:szCs w:val="28"/>
          <w:rtl/>
          <w:lang w:bidi="fa-IR"/>
        </w:rPr>
        <w:t>.</w:t>
      </w:r>
    </w:p>
    <w:p w14:paraId="49A4369F" w14:textId="060052EA" w:rsidR="0038340A" w:rsidRDefault="00265D42" w:rsidP="00AF46B2">
      <w:p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proofErr w:type="gramStart"/>
      <w:r w:rsidRPr="00120A9A">
        <w:rPr>
          <w:rFonts w:ascii="Cambria" w:hAnsi="Cambria" w:cs="B Nazanin"/>
          <w:i/>
          <w:iCs/>
          <w:sz w:val="24"/>
          <w:szCs w:val="24"/>
          <w:lang w:bidi="fa-IR"/>
        </w:rPr>
        <w:t>API</w:t>
      </w:r>
      <w:r w:rsidRPr="00120A9A">
        <w:rPr>
          <w:rFonts w:ascii="Cambria" w:hAnsi="Cambria" w:cs="B Nazanin"/>
          <w:sz w:val="24"/>
          <w:szCs w:val="24"/>
          <w:lang w:bidi="fa-IR"/>
        </w:rPr>
        <w:t xml:space="preserve"> </w:t>
      </w:r>
      <w:r w:rsidRPr="00120A9A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مورد</w:t>
      </w:r>
      <w:proofErr w:type="gram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نظر ما</w:t>
      </w:r>
      <w:r w:rsidR="00942D44">
        <w:rPr>
          <w:rFonts w:ascii="Cambria" w:hAnsi="Cambria" w:cs="B Nazanin"/>
          <w:sz w:val="28"/>
          <w:szCs w:val="28"/>
          <w:lang w:bidi="fa-IR"/>
        </w:rPr>
        <w:t xml:space="preserve"> </w:t>
      </w:r>
      <w:r w:rsidR="00942D44">
        <w:rPr>
          <w:rStyle w:val="FootnoteReference"/>
          <w:rFonts w:ascii="Cambria" w:hAnsi="Cambria" w:cs="B Nazanin"/>
          <w:sz w:val="28"/>
          <w:szCs w:val="28"/>
          <w:lang w:bidi="fa-IR"/>
        </w:rPr>
        <w:footnoteReference w:id="3"/>
      </w:r>
      <w:r w:rsidRPr="00A4388D">
        <w:rPr>
          <w:rStyle w:val="NoSpacingChar"/>
          <w:rFonts w:ascii="Cambria" w:eastAsia="Calibri" w:hAnsi="Cambria"/>
          <w:i/>
          <w:iCs/>
          <w:sz w:val="24"/>
          <w:szCs w:val="24"/>
        </w:rPr>
        <w:t>INT</w:t>
      </w:r>
      <w:r w:rsidRPr="00A4388D">
        <w:rPr>
          <w:rStyle w:val="NoSpacingChar"/>
          <w:rFonts w:ascii="Cambria" w:eastAsia="Calibri" w:hAnsi="Cambria"/>
          <w:i/>
          <w:iCs/>
          <w:sz w:val="24"/>
          <w:szCs w:val="24"/>
          <w:lang w:bidi="fa-IR"/>
        </w:rPr>
        <w:t xml:space="preserve"> 21/AH=01h</w:t>
      </w:r>
      <w:r w:rsidR="00942D44" w:rsidRPr="00A4388D">
        <w:rPr>
          <w:rFonts w:ascii="Cambria" w:hAnsi="Cambria" w:cs="B Nazanin"/>
          <w:b/>
          <w:bCs/>
          <w:sz w:val="24"/>
          <w:szCs w:val="24"/>
          <w:lang w:bidi="fa-IR"/>
        </w:rPr>
        <w:t xml:space="preserve"> </w:t>
      </w:r>
      <w:r w:rsidRPr="00265D42">
        <w:rPr>
          <w:rFonts w:ascii="Cambria" w:hAnsi="Cambria" w:cs="B Nazanin" w:hint="cs"/>
          <w:sz w:val="28"/>
          <w:szCs w:val="28"/>
          <w:rtl/>
          <w:lang w:bidi="fa-IR"/>
        </w:rPr>
        <w:t>خواهد بود</w:t>
      </w:r>
      <w:r w:rsidR="00A33503">
        <w:rPr>
          <w:rFonts w:ascii="Cambria" w:hAnsi="Cambria" w:cs="B Nazanin" w:hint="cs"/>
          <w:sz w:val="28"/>
          <w:szCs w:val="28"/>
          <w:rtl/>
          <w:lang w:bidi="fa-IR"/>
        </w:rPr>
        <w:t xml:space="preserve">، کارکتری را از ورودی استاندارد می‌خواند و در رجیستر </w:t>
      </w:r>
      <w:r w:rsidR="00A33503" w:rsidRPr="002D5B25">
        <w:rPr>
          <w:rFonts w:ascii="Cambria" w:hAnsi="Cambria" w:cs="B Nazanin"/>
          <w:i/>
          <w:iCs/>
          <w:sz w:val="24"/>
          <w:szCs w:val="24"/>
          <w:lang w:bidi="fa-IR"/>
        </w:rPr>
        <w:t>A</w:t>
      </w:r>
      <w:r w:rsidR="0038340A" w:rsidRPr="002D5B25">
        <w:rPr>
          <w:rFonts w:ascii="Cambria" w:hAnsi="Cambria" w:cs="B Nazanin"/>
          <w:i/>
          <w:iCs/>
          <w:sz w:val="24"/>
          <w:szCs w:val="24"/>
          <w:lang w:bidi="fa-IR"/>
        </w:rPr>
        <w:t>L</w:t>
      </w:r>
      <w:r w:rsidR="00A33503" w:rsidRPr="002D5B25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 w:rsidR="00A33503">
        <w:rPr>
          <w:rFonts w:ascii="Cambria" w:hAnsi="Cambria" w:cs="B Nazanin" w:hint="cs"/>
          <w:sz w:val="28"/>
          <w:szCs w:val="28"/>
          <w:rtl/>
          <w:lang w:bidi="fa-IR"/>
        </w:rPr>
        <w:t>ذخیره می‌کند. بایستی هر رقم از عدد ورودی را به عنوان کارکتر خوانده و سپس آن در به معادل عدد صحیح تبدیل نمود.</w:t>
      </w:r>
    </w:p>
    <w:p w14:paraId="72734429" w14:textId="74210190" w:rsidR="0038340A" w:rsidRDefault="0038340A" w:rsidP="00AF46B2">
      <w:p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بدین منظور فرض کنید کاربر رشته </w:t>
      </w:r>
      <w:r w:rsidRPr="006375ED">
        <w:rPr>
          <w:rFonts w:ascii="Cambria" w:hAnsi="Cambria" w:cs="B Nazanin"/>
          <w:sz w:val="24"/>
          <w:szCs w:val="24"/>
          <w:lang w:bidi="fa-IR"/>
        </w:rPr>
        <w:t>123</w:t>
      </w:r>
      <w:r w:rsidRPr="006375ED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را وارد کرده است</w:t>
      </w:r>
    </w:p>
    <w:p w14:paraId="467C00B5" w14:textId="32E19271" w:rsidR="0038340A" w:rsidRDefault="0038340A" w:rsidP="00AF46B2">
      <w:pPr>
        <w:bidi/>
        <w:spacing w:line="240" w:lineRule="auto"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ابتدا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DD101B">
        <w:rPr>
          <w:rFonts w:ascii="VT220" w:hAnsi="VT220" w:cs="B Nazanin"/>
          <w:lang w:bidi="fa-IR"/>
        </w:rPr>
        <w:t>B</w:t>
      </w:r>
      <w:r w:rsidR="00E117F9" w:rsidRPr="00DD101B">
        <w:rPr>
          <w:rFonts w:ascii="VT220" w:hAnsi="VT220" w:cs="B Nazanin"/>
          <w:lang w:bidi="fa-IR"/>
        </w:rPr>
        <w:t>X=0000h</w:t>
      </w:r>
      <w:r w:rsidRPr="0070346D">
        <w:rPr>
          <w:rFonts w:ascii="Cambria" w:hAnsi="Cambria" w:cs="B Nazanin"/>
          <w:sz w:val="24"/>
          <w:szCs w:val="24"/>
          <w:lang w:bidi="fa-IR"/>
        </w:rPr>
        <w:t xml:space="preserve"> </w:t>
      </w:r>
    </w:p>
    <w:p w14:paraId="7B57ABDB" w14:textId="272804BA" w:rsidR="0038340A" w:rsidRDefault="0038340A" w:rsidP="00AF46B2">
      <w:pPr>
        <w:bidi/>
        <w:spacing w:after="40" w:line="240" w:lineRule="auto"/>
        <w:rPr>
          <w:rFonts w:ascii="Cambria" w:hAnsi="Cambria" w:cs="B Nazanin"/>
          <w:i/>
          <w:iCs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Pr="00DD101B">
        <w:rPr>
          <w:rFonts w:ascii="VT220" w:hAnsi="VT220" w:cs="B Nazanin"/>
          <w:lang w:bidi="fa-IR"/>
        </w:rPr>
        <w:t>AL=31h</w:t>
      </w:r>
      <w:r w:rsidRPr="003930C2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سپس آن را از معادل اسکی </w:t>
      </w:r>
      <w:r w:rsidRPr="006F3855">
        <w:rPr>
          <w:rFonts w:ascii="Cambria" w:hAnsi="Cambria" w:cs="B Nazanin"/>
          <w:sz w:val="24"/>
          <w:szCs w:val="24"/>
          <w:lang w:bidi="fa-IR"/>
        </w:rPr>
        <w:t>0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کم نموده</w:t>
      </w:r>
      <w:r w:rsidR="00147E02"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و سپس</w:t>
      </w:r>
      <w:r w:rsidR="00E117F9" w:rsidRPr="00DD101B">
        <w:rPr>
          <w:rFonts w:ascii="VT220" w:hAnsi="VT220" w:cs="B Nazanin"/>
          <w:lang w:bidi="fa-IR"/>
        </w:rPr>
        <w:t xml:space="preserve">BX = BX * 10 </w:t>
      </w:r>
      <w:proofErr w:type="gramStart"/>
      <w:r w:rsidR="00E117F9" w:rsidRPr="00DD101B">
        <w:rPr>
          <w:rFonts w:ascii="VT220" w:hAnsi="VT220" w:cs="B Nazanin"/>
          <w:lang w:bidi="fa-IR"/>
        </w:rPr>
        <w:t>+  AL</w:t>
      </w:r>
      <w:proofErr w:type="gramEnd"/>
      <w:r w:rsidR="00E117F9" w:rsidRPr="00147E02">
        <w:rPr>
          <w:rFonts w:ascii="Cambria" w:hAnsi="Cambria" w:cs="B Nazanin"/>
          <w:i/>
          <w:iCs/>
          <w:sz w:val="28"/>
          <w:szCs w:val="28"/>
          <w:lang w:bidi="fa-IR"/>
        </w:rPr>
        <w:t xml:space="preserve"> </w:t>
      </w:r>
      <w:r w:rsidRPr="00147E02">
        <w:rPr>
          <w:rFonts w:ascii="Cambria" w:hAnsi="Cambria" w:cs="B Nazanin" w:hint="cs"/>
          <w:i/>
          <w:iCs/>
          <w:sz w:val="28"/>
          <w:szCs w:val="28"/>
          <w:rtl/>
          <w:lang w:bidi="fa-IR"/>
        </w:rPr>
        <w:t xml:space="preserve"> </w:t>
      </w:r>
      <w:r w:rsidR="00E117F9">
        <w:rPr>
          <w:rFonts w:ascii="Cambria" w:hAnsi="Cambria" w:cs="B Nazanin" w:hint="cs"/>
          <w:sz w:val="28"/>
          <w:szCs w:val="28"/>
          <w:rtl/>
          <w:lang w:bidi="fa-IR"/>
        </w:rPr>
        <w:t xml:space="preserve">یعنی </w:t>
      </w:r>
      <w:r w:rsidR="00147E02" w:rsidRPr="00DD101B">
        <w:rPr>
          <w:rFonts w:ascii="VT220" w:hAnsi="VT220" w:cs="B Nazanin"/>
          <w:lang w:bidi="fa-IR"/>
        </w:rPr>
        <w:t>BX=1</w:t>
      </w:r>
    </w:p>
    <w:p w14:paraId="4598368A" w14:textId="0D546DF7" w:rsidR="00147E02" w:rsidRDefault="00147E02" w:rsidP="00AF46B2">
      <w:pPr>
        <w:bidi/>
        <w:spacing w:after="40" w:line="240" w:lineRule="auto"/>
        <w:rPr>
          <w:rFonts w:ascii="Cambria" w:hAnsi="Cambria" w:cs="B Nazanin"/>
          <w:sz w:val="28"/>
          <w:szCs w:val="28"/>
          <w:lang w:bidi="fa-IR"/>
        </w:rPr>
      </w:pPr>
      <w:r w:rsidRPr="00147E02">
        <w:rPr>
          <w:rFonts w:ascii="Cambria" w:hAnsi="Cambria" w:cs="B Nazanin" w:hint="cs"/>
          <w:sz w:val="28"/>
          <w:szCs w:val="28"/>
          <w:rtl/>
          <w:lang w:bidi="fa-IR"/>
        </w:rPr>
        <w:t>مکررا</w:t>
      </w:r>
      <w:r w:rsidRPr="00147E02"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DD101B">
        <w:rPr>
          <w:rFonts w:ascii="VT220" w:hAnsi="VT220" w:cs="B Nazanin"/>
          <w:lang w:bidi="fa-IR"/>
        </w:rPr>
        <w:t>AL=32h</w:t>
      </w:r>
      <w:r w:rsidRPr="00147E02"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147E02">
        <w:rPr>
          <w:rFonts w:ascii="Cambria" w:hAnsi="Cambria" w:cs="B Nazanin" w:hint="cs"/>
          <w:sz w:val="28"/>
          <w:szCs w:val="28"/>
          <w:rtl/>
          <w:lang w:bidi="fa-IR"/>
        </w:rPr>
        <w:t xml:space="preserve">و سپس کم کردن </w:t>
      </w:r>
      <w:r w:rsidRPr="00DD101B">
        <w:rPr>
          <w:rFonts w:ascii="VT220" w:hAnsi="VT220" w:cs="B Nazanin"/>
          <w:lang w:bidi="fa-IR"/>
        </w:rPr>
        <w:t>30h</w:t>
      </w:r>
      <w:r w:rsidRPr="00147E02">
        <w:rPr>
          <w:rFonts w:ascii="Cambria" w:hAnsi="Cambria" w:cs="B Nazanin" w:hint="cs"/>
          <w:sz w:val="28"/>
          <w:szCs w:val="28"/>
          <w:rtl/>
          <w:lang w:bidi="fa-IR"/>
        </w:rPr>
        <w:t xml:space="preserve"> از آن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</w:t>
      </w:r>
      <w:r w:rsidRPr="00DD101B">
        <w:rPr>
          <w:rFonts w:ascii="VT220" w:hAnsi="VT220" w:cs="B Nazanin"/>
          <w:lang w:bidi="fa-IR"/>
        </w:rPr>
        <w:t>BX=BX*10 + AL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یعنی </w:t>
      </w:r>
      <w:r w:rsidRPr="00DD101B">
        <w:rPr>
          <w:rFonts w:ascii="VT220" w:hAnsi="VT220" w:cs="B Nazanin"/>
          <w:lang w:bidi="fa-IR"/>
        </w:rPr>
        <w:t>BX=12</w:t>
      </w:r>
    </w:p>
    <w:p w14:paraId="1242DFAD" w14:textId="2B81969B" w:rsidR="003308EA" w:rsidRDefault="00147E02" w:rsidP="003308EA">
      <w:pPr>
        <w:bidi/>
        <w:spacing w:after="40" w:line="240" w:lineRule="auto"/>
        <w:rPr>
          <w:rFonts w:ascii="Cambria" w:hAnsi="Cambria" w:cs="B Nazanin"/>
          <w:i/>
          <w:iCs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و </w:t>
      </w:r>
      <w:r w:rsidRPr="00DD101B">
        <w:rPr>
          <w:rFonts w:ascii="VT220" w:hAnsi="VT220" w:cs="B Nazanin"/>
          <w:lang w:bidi="fa-IR"/>
        </w:rPr>
        <w:t>AL=33h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کم کردن</w:t>
      </w:r>
      <w:r w:rsidRPr="00DD101B">
        <w:rPr>
          <w:rFonts w:ascii="VT220" w:hAnsi="VT220" w:cs="B Nazanin"/>
          <w:lang w:bidi="fa-IR"/>
        </w:rPr>
        <w:t>30h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از آن </w:t>
      </w:r>
      <w:r w:rsidRPr="00147E02">
        <w:rPr>
          <w:rFonts w:ascii="Cambria" w:hAnsi="Cambria" w:cs="B Nazanin" w:hint="cs"/>
          <w:i/>
          <w:iCs/>
          <w:sz w:val="28"/>
          <w:szCs w:val="28"/>
          <w:rtl/>
          <w:lang w:bidi="fa-IR"/>
        </w:rPr>
        <w:t>و</w:t>
      </w:r>
      <w:r w:rsidRPr="00DD101B">
        <w:rPr>
          <w:rFonts w:ascii="VT220" w:hAnsi="VT220" w:cs="B Nazanin"/>
          <w:lang w:bidi="fa-IR"/>
        </w:rPr>
        <w:t>BX=BX*10 + AL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Pr="00147E02">
        <w:rPr>
          <w:rFonts w:ascii="Cambria" w:hAnsi="Cambria" w:cs="B Nazanin" w:hint="cs"/>
          <w:sz w:val="28"/>
          <w:szCs w:val="28"/>
          <w:rtl/>
          <w:lang w:bidi="fa-IR"/>
        </w:rPr>
        <w:t>یعنی</w:t>
      </w:r>
      <w:r w:rsidRPr="00DD101B">
        <w:rPr>
          <w:rFonts w:ascii="VT220" w:hAnsi="VT220" w:cs="B Nazanin"/>
          <w:lang w:bidi="fa-IR"/>
        </w:rPr>
        <w:t>BX=123</w:t>
      </w:r>
    </w:p>
    <w:p w14:paraId="0F7D477C" w14:textId="19F704DF" w:rsidR="00147E02" w:rsidRDefault="00147E02" w:rsidP="00AF46B2">
      <w:p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 w:rsidRPr="00147E02">
        <w:rPr>
          <w:rFonts w:ascii="Cambria" w:hAnsi="Cambria" w:cs="B Nazanin" w:hint="cs"/>
          <w:sz w:val="28"/>
          <w:szCs w:val="28"/>
          <w:rtl/>
          <w:lang w:bidi="fa-IR"/>
        </w:rPr>
        <w:t xml:space="preserve">همچنین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بایستی شروطی را چک کرد، مانند اگر کلید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DD101B">
        <w:rPr>
          <w:rFonts w:ascii="Cambria" w:hAnsi="Cambria" w:cs="B Nazanin"/>
          <w:i/>
          <w:iCs/>
          <w:sz w:val="24"/>
          <w:szCs w:val="24"/>
          <w:lang w:bidi="fa-IR"/>
        </w:rPr>
        <w:t>Enter</w:t>
      </w:r>
      <w:r w:rsidRPr="00DD101B">
        <w:rPr>
          <w:rFonts w:ascii="Cambria" w:hAnsi="Cambria" w:cs="B Nazanin"/>
          <w:sz w:val="24"/>
          <w:szCs w:val="24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وارد شد، به دریافت ورودی پایان دهد</w:t>
      </w:r>
    </w:p>
    <w:p w14:paraId="0180D1E6" w14:textId="7636B83A" w:rsidR="00147E02" w:rsidRDefault="00147E02" w:rsidP="00AF46B2">
      <w:p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و یا اگر ورودی غیر از اعداد بودند، خطایی نمایش دهد.</w:t>
      </w:r>
    </w:p>
    <w:p w14:paraId="29F5E9A1" w14:textId="3216899E" w:rsidR="00147E02" w:rsidRDefault="00147E02" w:rsidP="00AF46B2">
      <w:p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با همه این تفاسیر به </w:t>
      </w:r>
      <w:r w:rsidR="00B212A8">
        <w:rPr>
          <w:rFonts w:ascii="Cambria" w:hAnsi="Cambria" w:cs="B Nazanin" w:hint="cs"/>
          <w:sz w:val="28"/>
          <w:szCs w:val="28"/>
          <w:rtl/>
          <w:lang w:bidi="fa-IR"/>
        </w:rPr>
        <w:t>رویه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زیر می‌رسیم:</w:t>
      </w:r>
    </w:p>
    <w:p w14:paraId="5ED1A3C9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>catch_n:</w:t>
      </w:r>
    </w:p>
    <w:p w14:paraId="2B853E2C" w14:textId="76B92BC2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XOR BX, BX</w:t>
      </w:r>
      <w:r w:rsidR="00B212A8">
        <w:rPr>
          <w:rStyle w:val="Strong"/>
          <w:rFonts w:ascii="VT220" w:hAnsi="VT220"/>
          <w:b w:val="0"/>
          <w:bCs w:val="0"/>
        </w:rPr>
        <w:t xml:space="preserve">     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</w:t>
      </w:r>
      <w:r w:rsidR="00225887">
        <w:rPr>
          <w:rStyle w:val="Strong"/>
          <w:rFonts w:ascii="VT220" w:hAnsi="VT220"/>
          <w:b w:val="0"/>
          <w:bCs w:val="0"/>
        </w:rPr>
        <w:t>set</w:t>
      </w:r>
      <w:r w:rsidR="00B212A8">
        <w:rPr>
          <w:rStyle w:val="Strong"/>
          <w:rFonts w:ascii="VT220" w:hAnsi="VT220"/>
          <w:b w:val="0"/>
          <w:bCs w:val="0"/>
        </w:rPr>
        <w:t xml:space="preserve"> BX</w:t>
      </w:r>
      <w:r w:rsidR="00225887">
        <w:rPr>
          <w:rStyle w:val="Strong"/>
          <w:rFonts w:ascii="VT220" w:hAnsi="VT220"/>
          <w:b w:val="0"/>
          <w:bCs w:val="0"/>
        </w:rPr>
        <w:t xml:space="preserve"> to</w:t>
      </w:r>
      <w:r w:rsidR="00B212A8">
        <w:rPr>
          <w:rStyle w:val="Strong"/>
          <w:rFonts w:ascii="VT220" w:hAnsi="VT220"/>
          <w:b w:val="0"/>
          <w:bCs w:val="0"/>
        </w:rPr>
        <w:t xml:space="preserve"> zero</w:t>
      </w:r>
    </w:p>
    <w:p w14:paraId="31AEE3E5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_read_num:</w:t>
      </w:r>
    </w:p>
    <w:p w14:paraId="1D698DBA" w14:textId="7F011A1D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MOV AH, 01h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AH</w:t>
      </w:r>
      <w:r w:rsidR="008D260F">
        <w:rPr>
          <w:rStyle w:val="Strong"/>
          <w:rFonts w:ascii="VT220" w:hAnsi="VT220"/>
          <w:b w:val="0"/>
          <w:bCs w:val="0"/>
        </w:rPr>
        <w:t xml:space="preserve"> </w:t>
      </w:r>
      <w:r w:rsidR="00B212A8">
        <w:rPr>
          <w:rStyle w:val="Strong"/>
          <w:rFonts w:ascii="VT220" w:hAnsi="VT220"/>
          <w:b w:val="0"/>
          <w:bCs w:val="0"/>
        </w:rPr>
        <w:t>=</w:t>
      </w:r>
      <w:r w:rsidR="008D260F">
        <w:rPr>
          <w:rStyle w:val="Strong"/>
          <w:rFonts w:ascii="VT220" w:hAnsi="VT220"/>
          <w:b w:val="0"/>
          <w:bCs w:val="0"/>
        </w:rPr>
        <w:t xml:space="preserve"> </w:t>
      </w:r>
      <w:r w:rsidR="00B212A8">
        <w:rPr>
          <w:rStyle w:val="Strong"/>
          <w:rFonts w:ascii="VT220" w:hAnsi="VT220"/>
          <w:b w:val="0"/>
          <w:bCs w:val="0"/>
        </w:rPr>
        <w:t>01h</w:t>
      </w:r>
    </w:p>
    <w:p w14:paraId="756EE19F" w14:textId="6E68EEA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INT 21h</w:t>
      </w:r>
      <w:r w:rsidR="00B212A8">
        <w:rPr>
          <w:rStyle w:val="Strong"/>
          <w:rFonts w:ascii="VT220" w:hAnsi="VT220"/>
          <w:b w:val="0"/>
          <w:bCs w:val="0"/>
        </w:rPr>
        <w:t xml:space="preserve">    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call DOS</w:t>
      </w:r>
    </w:p>
    <w:p w14:paraId="39D294C9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</w:t>
      </w:r>
    </w:p>
    <w:p w14:paraId="5EA2BECE" w14:textId="10C474D2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CMP AL, 0Dh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check if return  </w:t>
      </w:r>
    </w:p>
    <w:p w14:paraId="247ED23C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JE _on_return</w:t>
      </w:r>
    </w:p>
    <w:p w14:paraId="305402C4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21FAF12C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3302E1E7" w14:textId="625DF915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XOR AH, AH  </w:t>
      </w:r>
      <w:proofErr w:type="gramStart"/>
      <w:r w:rsidRPr="00C86EDA">
        <w:rPr>
          <w:rStyle w:val="Strong"/>
          <w:rFonts w:ascii="VT220" w:hAnsi="VT220"/>
          <w:b w:val="0"/>
          <w:bCs w:val="0"/>
        </w:rPr>
        <w:t xml:space="preserve">  </w:t>
      </w:r>
      <w:r w:rsidR="00B212A8">
        <w:rPr>
          <w:rStyle w:val="Strong"/>
          <w:rFonts w:ascii="VT220" w:hAnsi="VT220"/>
          <w:b w:val="0"/>
          <w:bCs w:val="0"/>
        </w:rPr>
        <w:t>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</w:t>
      </w:r>
      <w:r w:rsidR="00225887">
        <w:rPr>
          <w:rStyle w:val="Strong"/>
          <w:rFonts w:ascii="VT220" w:hAnsi="VT220"/>
          <w:b w:val="0"/>
          <w:bCs w:val="0"/>
        </w:rPr>
        <w:t>set</w:t>
      </w:r>
      <w:r w:rsidR="00B212A8">
        <w:rPr>
          <w:rStyle w:val="Strong"/>
          <w:rFonts w:ascii="VT220" w:hAnsi="VT220"/>
          <w:b w:val="0"/>
          <w:bCs w:val="0"/>
        </w:rPr>
        <w:t xml:space="preserve"> AH </w:t>
      </w:r>
      <w:r w:rsidR="00225887">
        <w:rPr>
          <w:rStyle w:val="Strong"/>
          <w:rFonts w:ascii="VT220" w:hAnsi="VT220"/>
          <w:b w:val="0"/>
          <w:bCs w:val="0"/>
        </w:rPr>
        <w:t xml:space="preserve">to </w:t>
      </w:r>
      <w:r w:rsidR="00B212A8">
        <w:rPr>
          <w:rStyle w:val="Strong"/>
          <w:rFonts w:ascii="VT220" w:hAnsi="VT220"/>
          <w:b w:val="0"/>
          <w:bCs w:val="0"/>
        </w:rPr>
        <w:t>zero</w:t>
      </w:r>
      <w:r w:rsidRPr="00C86EDA">
        <w:rPr>
          <w:rStyle w:val="Strong"/>
          <w:rFonts w:ascii="VT220" w:hAnsi="VT220"/>
          <w:b w:val="0"/>
          <w:bCs w:val="0"/>
        </w:rPr>
        <w:t xml:space="preserve">    </w:t>
      </w:r>
    </w:p>
    <w:p w14:paraId="10A1283F" w14:textId="718FC6AA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SUB AL, 30h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AL = AL </w:t>
      </w:r>
      <w:r w:rsidR="00B212A8">
        <w:rPr>
          <w:rStyle w:val="Strong"/>
          <w:rFonts w:ascii="Courier New" w:hAnsi="Courier New" w:cs="Courier New"/>
          <w:b w:val="0"/>
          <w:bCs w:val="0"/>
        </w:rPr>
        <w:t>–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r w:rsidR="008D260F">
        <w:rPr>
          <w:rStyle w:val="Strong"/>
          <w:rFonts w:ascii="VT220" w:hAnsi="VT220"/>
          <w:b w:val="0"/>
          <w:bCs w:val="0"/>
        </w:rPr>
        <w:t>(</w:t>
      </w:r>
      <w:r w:rsidR="00F837F2">
        <w:rPr>
          <w:rStyle w:val="Strong"/>
          <w:rFonts w:ascii="VT220" w:hAnsi="VT220"/>
          <w:b w:val="0"/>
          <w:bCs w:val="0"/>
        </w:rPr>
        <w:t>the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r w:rsidR="00B212A8">
        <w:rPr>
          <w:rStyle w:val="Strong"/>
          <w:rFonts w:ascii="Courier New" w:hAnsi="Courier New" w:cs="Courier New"/>
          <w:b w:val="0"/>
          <w:bCs w:val="0"/>
        </w:rPr>
        <w:t xml:space="preserve">0 </w:t>
      </w:r>
      <w:r w:rsidR="00F837F2">
        <w:rPr>
          <w:rStyle w:val="Strong"/>
          <w:rFonts w:ascii="Courier New" w:hAnsi="Courier New" w:cs="Courier New"/>
          <w:b w:val="0"/>
          <w:bCs w:val="0"/>
        </w:rPr>
        <w:t>in</w:t>
      </w:r>
      <w:r w:rsidR="00B212A8">
        <w:rPr>
          <w:rStyle w:val="Strong"/>
          <w:rFonts w:ascii="Courier New" w:hAnsi="Courier New" w:cs="Courier New"/>
          <w:b w:val="0"/>
          <w:bCs w:val="0"/>
        </w:rPr>
        <w:t xml:space="preserve"> ASCII</w:t>
      </w:r>
      <w:r w:rsidR="008D260F">
        <w:rPr>
          <w:rStyle w:val="Strong"/>
          <w:rFonts w:ascii="Courier New" w:hAnsi="Courier New" w:cs="Courier New"/>
          <w:b w:val="0"/>
          <w:bCs w:val="0"/>
        </w:rPr>
        <w:t>)</w:t>
      </w:r>
    </w:p>
    <w:p w14:paraId="1191BDC0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</w:t>
      </w:r>
    </w:p>
    <w:p w14:paraId="1F291F75" w14:textId="381D0929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JS _on_</w:t>
      </w:r>
      <w:proofErr w:type="gramStart"/>
      <w:r w:rsidRPr="00C86EDA">
        <w:rPr>
          <w:rStyle w:val="Strong"/>
          <w:rFonts w:ascii="VT220" w:hAnsi="VT220"/>
          <w:b w:val="0"/>
          <w:bCs w:val="0"/>
        </w:rPr>
        <w:t>error</w:t>
      </w:r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</w:t>
      </w:r>
      <w:r w:rsidR="0013554E">
        <w:rPr>
          <w:rStyle w:val="Strong"/>
          <w:rFonts w:ascii="VT220" w:hAnsi="VT220"/>
          <w:b w:val="0"/>
          <w:bCs w:val="0"/>
        </w:rPr>
        <w:t>i</w:t>
      </w:r>
      <w:r w:rsidR="00B212A8">
        <w:rPr>
          <w:rStyle w:val="Strong"/>
          <w:rFonts w:ascii="VT220" w:hAnsi="VT220"/>
          <w:b w:val="0"/>
          <w:bCs w:val="0"/>
        </w:rPr>
        <w:t>f the result is negative (SF=1) then it</w:t>
      </w:r>
      <w:r w:rsidR="00B212A8">
        <w:rPr>
          <w:rStyle w:val="Strong"/>
          <w:rFonts w:ascii="Courier New" w:hAnsi="Courier New" w:cs="Courier New"/>
          <w:b w:val="0"/>
          <w:bCs w:val="0"/>
        </w:rPr>
        <w:t>’</w:t>
      </w:r>
      <w:r w:rsidR="00B212A8">
        <w:rPr>
          <w:rStyle w:val="Strong"/>
          <w:rFonts w:ascii="VT220" w:hAnsi="VT220"/>
          <w:b w:val="0"/>
          <w:bCs w:val="0"/>
        </w:rPr>
        <w:t xml:space="preserve">s not a digit </w:t>
      </w:r>
    </w:p>
    <w:p w14:paraId="07A88188" w14:textId="6CBA6568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CMP AL, 9</w:t>
      </w:r>
      <w:r w:rsidR="00B212A8">
        <w:rPr>
          <w:rStyle w:val="Strong"/>
          <w:rFonts w:ascii="VT220" w:hAnsi="VT220"/>
          <w:b w:val="0"/>
          <w:bCs w:val="0"/>
        </w:rPr>
        <w:t xml:space="preserve">  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check if it</w:t>
      </w:r>
      <w:r w:rsidR="00B212A8">
        <w:rPr>
          <w:rStyle w:val="Strong"/>
          <w:rFonts w:ascii="Courier New" w:hAnsi="Courier New" w:cs="Courier New"/>
          <w:b w:val="0"/>
          <w:bCs w:val="0"/>
        </w:rPr>
        <w:t>’</w:t>
      </w:r>
      <w:r w:rsidR="00B212A8">
        <w:rPr>
          <w:rStyle w:val="Strong"/>
          <w:rFonts w:ascii="VT220" w:hAnsi="VT220"/>
          <w:b w:val="0"/>
          <w:bCs w:val="0"/>
        </w:rPr>
        <w:t>s greater than 9 then it</w:t>
      </w:r>
      <w:r w:rsidR="00B212A8">
        <w:rPr>
          <w:rStyle w:val="Strong"/>
          <w:rFonts w:ascii="Courier New" w:hAnsi="Courier New" w:cs="Courier New"/>
          <w:b w:val="0"/>
          <w:bCs w:val="0"/>
        </w:rPr>
        <w:t>’</w:t>
      </w:r>
      <w:r w:rsidR="00B212A8">
        <w:rPr>
          <w:rStyle w:val="Strong"/>
          <w:rFonts w:ascii="VT220" w:hAnsi="VT220"/>
          <w:b w:val="0"/>
          <w:bCs w:val="0"/>
        </w:rPr>
        <w:t>s not a digit</w:t>
      </w:r>
    </w:p>
    <w:p w14:paraId="667DF075" w14:textId="670E1941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JG _on_error</w:t>
      </w:r>
    </w:p>
    <w:p w14:paraId="087E9F3C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7CAF7565" w14:textId="51DD0DF4" w:rsidR="00C86EDA" w:rsidRPr="00B212A8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</w:t>
      </w:r>
      <w:r w:rsidRPr="00B212A8">
        <w:rPr>
          <w:rStyle w:val="Strong"/>
          <w:rFonts w:ascii="VT220" w:hAnsi="VT220"/>
          <w:b w:val="0"/>
          <w:bCs w:val="0"/>
        </w:rPr>
        <w:t>MOV CX, B</w:t>
      </w:r>
      <w:r w:rsidR="00B212A8" w:rsidRPr="00B212A8">
        <w:rPr>
          <w:rStyle w:val="Strong"/>
          <w:rFonts w:ascii="VT220" w:hAnsi="VT220"/>
          <w:b w:val="0"/>
          <w:bCs w:val="0"/>
        </w:rPr>
        <w:t xml:space="preserve">X  </w:t>
      </w:r>
      <w:proofErr w:type="gramStart"/>
      <w:r w:rsidR="00B212A8" w:rsidRPr="00B212A8">
        <w:rPr>
          <w:rStyle w:val="Strong"/>
          <w:rFonts w:ascii="VT220" w:hAnsi="VT220"/>
          <w:b w:val="0"/>
          <w:bCs w:val="0"/>
        </w:rPr>
        <w:t xml:space="preserve">  </w:t>
      </w:r>
      <w:r w:rsidR="00B212A8" w:rsidRPr="00B212A8">
        <w:rPr>
          <w:rStyle w:val="Strong"/>
          <w:rFonts w:ascii="VT220" w:hAnsi="VT220" w:cs="Courier New"/>
          <w:b w:val="0"/>
          <w:bCs w:val="0"/>
        </w:rPr>
        <w:t>;</w:t>
      </w:r>
      <w:proofErr w:type="gramEnd"/>
      <w:r w:rsidR="00B212A8" w:rsidRPr="00B212A8">
        <w:rPr>
          <w:rStyle w:val="Strong"/>
          <w:rFonts w:ascii="VT220" w:hAnsi="VT220" w:cs="Courier New"/>
          <w:b w:val="0"/>
          <w:bCs w:val="0"/>
        </w:rPr>
        <w:t xml:space="preserve"> BX = CX</w:t>
      </w:r>
    </w:p>
    <w:p w14:paraId="72379129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</w:t>
      </w:r>
    </w:p>
    <w:p w14:paraId="58C8BA45" w14:textId="456D3CD1" w:rsidR="00C86EDA" w:rsidRPr="00B212A8" w:rsidRDefault="00C86EDA" w:rsidP="00C86EDA">
      <w:pPr>
        <w:pStyle w:val="NoSpacing"/>
        <w:rPr>
          <w:rStyle w:val="Strong"/>
          <w:rFonts w:ascii="VT220" w:hAnsi="VT220"/>
          <w:b w:val="0"/>
          <w:bCs w:val="0"/>
          <w:vertAlign w:val="superscript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SHL CX, 03h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CX = </w:t>
      </w:r>
      <w:r w:rsidR="00261972">
        <w:rPr>
          <w:rStyle w:val="Strong"/>
          <w:rFonts w:ascii="VT220" w:hAnsi="VT220"/>
          <w:b w:val="0"/>
          <w:bCs w:val="0"/>
        </w:rPr>
        <w:t xml:space="preserve">CX &lt;&lt; 3 = </w:t>
      </w:r>
      <w:r w:rsidR="00B212A8">
        <w:rPr>
          <w:rStyle w:val="Strong"/>
          <w:rFonts w:ascii="VT220" w:hAnsi="VT220"/>
          <w:b w:val="0"/>
          <w:bCs w:val="0"/>
        </w:rPr>
        <w:t>CX * 2</w:t>
      </w:r>
      <w:r w:rsidR="00B212A8">
        <w:rPr>
          <w:rStyle w:val="Strong"/>
          <w:rFonts w:ascii="VT220" w:hAnsi="VT220"/>
          <w:b w:val="0"/>
          <w:bCs w:val="0"/>
          <w:vertAlign w:val="superscript"/>
        </w:rPr>
        <w:t>3</w:t>
      </w:r>
    </w:p>
    <w:p w14:paraId="10D04E25" w14:textId="0AC2E4A9" w:rsidR="00C86EDA" w:rsidRPr="00261972" w:rsidRDefault="00C86EDA" w:rsidP="00261972">
      <w:pPr>
        <w:pStyle w:val="NoSpacing"/>
        <w:rPr>
          <w:rStyle w:val="Strong"/>
          <w:rFonts w:ascii="VT220" w:hAnsi="VT220"/>
          <w:b w:val="0"/>
          <w:bCs w:val="0"/>
          <w:vertAlign w:val="superscript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SHL BX, 01h</w:t>
      </w:r>
      <w:r w:rsidR="00B212A8">
        <w:rPr>
          <w:rStyle w:val="Strong"/>
          <w:rFonts w:ascii="VT220" w:hAnsi="VT220"/>
          <w:b w:val="0"/>
          <w:bCs w:val="0"/>
        </w:rPr>
        <w:t xml:space="preserve">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BX = </w:t>
      </w:r>
      <w:r w:rsidR="00261972">
        <w:rPr>
          <w:rStyle w:val="Strong"/>
          <w:rFonts w:ascii="VT220" w:hAnsi="VT220"/>
          <w:b w:val="0"/>
          <w:bCs w:val="0"/>
        </w:rPr>
        <w:t xml:space="preserve">BX &lt;&lt; 1 = </w:t>
      </w:r>
      <w:r w:rsidR="00B212A8">
        <w:rPr>
          <w:rStyle w:val="Strong"/>
          <w:rFonts w:ascii="VT220" w:hAnsi="VT220"/>
          <w:b w:val="0"/>
          <w:bCs w:val="0"/>
        </w:rPr>
        <w:t>BX * 2</w:t>
      </w:r>
      <w:r w:rsidR="00B212A8">
        <w:rPr>
          <w:rStyle w:val="Strong"/>
          <w:rFonts w:ascii="VT220" w:hAnsi="VT220"/>
          <w:b w:val="0"/>
          <w:bCs w:val="0"/>
          <w:vertAlign w:val="superscript"/>
        </w:rPr>
        <w:t>1</w:t>
      </w:r>
    </w:p>
    <w:p w14:paraId="7B79EA9E" w14:textId="0F2AA052" w:rsidR="00261972" w:rsidRDefault="00C86EDA" w:rsidP="00261972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ADD BX, CX</w:t>
      </w:r>
      <w:r w:rsidR="00B212A8">
        <w:rPr>
          <w:rStyle w:val="Strong"/>
          <w:rFonts w:ascii="VT220" w:hAnsi="VT220"/>
          <w:b w:val="0"/>
          <w:bCs w:val="0"/>
        </w:rPr>
        <w:t xml:space="preserve"> 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BX = BX + CX = BX * (2</w:t>
      </w:r>
      <w:r w:rsidR="00B212A8">
        <w:rPr>
          <w:rStyle w:val="Strong"/>
          <w:rFonts w:ascii="VT220" w:hAnsi="VT220"/>
          <w:b w:val="0"/>
          <w:bCs w:val="0"/>
          <w:vertAlign w:val="superscript"/>
        </w:rPr>
        <w:t xml:space="preserve">3 </w:t>
      </w:r>
      <w:r w:rsidR="00B212A8">
        <w:rPr>
          <w:rStyle w:val="Strong"/>
          <w:rFonts w:ascii="VT220" w:hAnsi="VT220"/>
          <w:b w:val="0"/>
          <w:bCs w:val="0"/>
        </w:rPr>
        <w:t>+ 2</w:t>
      </w:r>
      <w:r w:rsidR="00B212A8">
        <w:rPr>
          <w:rStyle w:val="Strong"/>
          <w:rFonts w:ascii="VT220" w:hAnsi="VT220"/>
          <w:b w:val="0"/>
          <w:bCs w:val="0"/>
          <w:vertAlign w:val="superscript"/>
        </w:rPr>
        <w:t>1</w:t>
      </w:r>
      <w:r w:rsidR="00B212A8">
        <w:rPr>
          <w:rStyle w:val="Strong"/>
          <w:rFonts w:ascii="VT220" w:hAnsi="VT220"/>
          <w:b w:val="0"/>
          <w:bCs w:val="0"/>
        </w:rPr>
        <w:t>) = BX * 10</w:t>
      </w:r>
    </w:p>
    <w:p w14:paraId="67C99CF6" w14:textId="77777777" w:rsidR="00261972" w:rsidRPr="00B212A8" w:rsidRDefault="00261972" w:rsidP="00261972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57F0ACF8" w14:textId="47742498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ADD BX, AX</w:t>
      </w:r>
      <w:r w:rsidR="00B212A8">
        <w:rPr>
          <w:rStyle w:val="Strong"/>
          <w:rFonts w:ascii="VT220" w:hAnsi="VT220"/>
          <w:b w:val="0"/>
          <w:bCs w:val="0"/>
        </w:rPr>
        <w:t xml:space="preserve">  </w:t>
      </w:r>
      <w:proofErr w:type="gramStart"/>
      <w:r w:rsidR="00B212A8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B212A8">
        <w:rPr>
          <w:rStyle w:val="Strong"/>
          <w:rFonts w:ascii="VT220" w:hAnsi="VT220"/>
          <w:b w:val="0"/>
          <w:bCs w:val="0"/>
        </w:rPr>
        <w:t xml:space="preserve"> BX = BX + AX</w:t>
      </w:r>
    </w:p>
    <w:p w14:paraId="47288D45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79C06E79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</w:t>
      </w:r>
    </w:p>
    <w:p w14:paraId="665B1310" w14:textId="51B337E6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JMP _read_</w:t>
      </w:r>
      <w:proofErr w:type="gramStart"/>
      <w:r w:rsidRPr="00C86EDA">
        <w:rPr>
          <w:rStyle w:val="Strong"/>
          <w:rFonts w:ascii="VT220" w:hAnsi="VT220"/>
          <w:b w:val="0"/>
          <w:bCs w:val="0"/>
        </w:rPr>
        <w:t>num</w:t>
      </w:r>
      <w:r w:rsidR="00F837F2">
        <w:rPr>
          <w:rStyle w:val="Strong"/>
          <w:rFonts w:ascii="VT220" w:hAnsi="VT220"/>
          <w:b w:val="0"/>
          <w:bCs w:val="0"/>
        </w:rPr>
        <w:t xml:space="preserve">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do next loop iteration</w:t>
      </w:r>
    </w:p>
    <w:p w14:paraId="4EF7376F" w14:textId="77777777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7D16895E" w14:textId="588DB4C8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_on_return:</w:t>
      </w:r>
      <w:r w:rsidR="00F837F2">
        <w:rPr>
          <w:rStyle w:val="Strong"/>
          <w:rFonts w:ascii="VT220" w:hAnsi="VT220"/>
          <w:b w:val="0"/>
          <w:bCs w:val="0"/>
        </w:rPr>
        <w:t xml:space="preserve">   </w:t>
      </w:r>
      <w:proofErr w:type="gramStart"/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if the input is return then return the number in AX</w:t>
      </w:r>
    </w:p>
    <w:p w14:paraId="64A0D880" w14:textId="030D59F0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MOV AX, </w:t>
      </w:r>
      <w:proofErr w:type="gramStart"/>
      <w:r w:rsidRPr="00C86EDA">
        <w:rPr>
          <w:rStyle w:val="Strong"/>
          <w:rFonts w:ascii="VT220" w:hAnsi="VT220"/>
          <w:b w:val="0"/>
          <w:bCs w:val="0"/>
        </w:rPr>
        <w:t>BX</w:t>
      </w:r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AX = BX</w:t>
      </w:r>
    </w:p>
    <w:p w14:paraId="099EA25C" w14:textId="2B5D350F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RET</w:t>
      </w:r>
      <w:r w:rsidR="00F837F2">
        <w:rPr>
          <w:rStyle w:val="Strong"/>
          <w:rFonts w:ascii="VT220" w:hAnsi="VT220"/>
          <w:b w:val="0"/>
          <w:bCs w:val="0"/>
        </w:rPr>
        <w:t xml:space="preserve">       </w:t>
      </w:r>
      <w:proofErr w:type="gramStart"/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return to the previous IP</w:t>
      </w:r>
    </w:p>
    <w:p w14:paraId="25C76091" w14:textId="77777777" w:rsid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08956D1E" w14:textId="77777777" w:rsidR="00D56485" w:rsidRPr="00C86EDA" w:rsidRDefault="00D56485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6CD0568B" w14:textId="4AF825A3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lastRenderedPageBreak/>
        <w:t xml:space="preserve">    _on_error:</w:t>
      </w:r>
      <w:r w:rsidR="00F837F2">
        <w:rPr>
          <w:rStyle w:val="Strong"/>
          <w:rFonts w:ascii="VT220" w:hAnsi="VT220"/>
          <w:b w:val="0"/>
          <w:bCs w:val="0"/>
        </w:rPr>
        <w:t xml:space="preserve">    </w:t>
      </w:r>
      <w:proofErr w:type="gramStart"/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if the input character is not a digit then return 0 as error</w:t>
      </w:r>
    </w:p>
    <w:p w14:paraId="0F94F15C" w14:textId="2BB7BB83" w:rsidR="00C86EDA" w:rsidRPr="00C86EDA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XOR AX, </w:t>
      </w:r>
      <w:proofErr w:type="gramStart"/>
      <w:r w:rsidRPr="00C86EDA">
        <w:rPr>
          <w:rStyle w:val="Strong"/>
          <w:rFonts w:ascii="VT220" w:hAnsi="VT220"/>
          <w:b w:val="0"/>
          <w:bCs w:val="0"/>
        </w:rPr>
        <w:t>AX</w:t>
      </w:r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</w:t>
      </w:r>
      <w:r w:rsidR="00225887">
        <w:rPr>
          <w:rStyle w:val="Strong"/>
          <w:rFonts w:ascii="VT220" w:hAnsi="VT220"/>
          <w:b w:val="0"/>
          <w:bCs w:val="0"/>
        </w:rPr>
        <w:t>set</w:t>
      </w:r>
      <w:r w:rsidR="00F837F2">
        <w:rPr>
          <w:rStyle w:val="Strong"/>
          <w:rFonts w:ascii="VT220" w:hAnsi="VT220"/>
          <w:b w:val="0"/>
          <w:bCs w:val="0"/>
        </w:rPr>
        <w:t xml:space="preserve"> AX</w:t>
      </w:r>
      <w:r w:rsidR="00225887">
        <w:rPr>
          <w:rStyle w:val="Strong"/>
          <w:rFonts w:ascii="VT220" w:hAnsi="VT220"/>
          <w:b w:val="0"/>
          <w:bCs w:val="0"/>
        </w:rPr>
        <w:t xml:space="preserve"> to</w:t>
      </w:r>
      <w:r w:rsidR="00F837F2">
        <w:rPr>
          <w:rStyle w:val="Strong"/>
          <w:rFonts w:ascii="VT220" w:hAnsi="VT220"/>
          <w:b w:val="0"/>
          <w:bCs w:val="0"/>
        </w:rPr>
        <w:t xml:space="preserve"> zero</w:t>
      </w:r>
    </w:p>
    <w:p w14:paraId="4D8E46B6" w14:textId="07460DE2" w:rsidR="00147E02" w:rsidRDefault="00C86EDA" w:rsidP="00C86EDA">
      <w:pPr>
        <w:pStyle w:val="NoSpacing"/>
        <w:rPr>
          <w:rStyle w:val="Strong"/>
          <w:rFonts w:ascii="VT220" w:hAnsi="VT220"/>
          <w:b w:val="0"/>
          <w:bCs w:val="0"/>
        </w:rPr>
      </w:pPr>
      <w:r w:rsidRPr="00C86EDA">
        <w:rPr>
          <w:rStyle w:val="Strong"/>
          <w:rFonts w:ascii="VT220" w:hAnsi="VT220"/>
          <w:b w:val="0"/>
          <w:bCs w:val="0"/>
        </w:rPr>
        <w:t xml:space="preserve">        RET</w:t>
      </w:r>
      <w:r w:rsidR="00F837F2">
        <w:rPr>
          <w:rStyle w:val="Strong"/>
          <w:rFonts w:ascii="VT220" w:hAnsi="VT220"/>
          <w:b w:val="0"/>
          <w:bCs w:val="0"/>
        </w:rPr>
        <w:t xml:space="preserve">       </w:t>
      </w:r>
      <w:proofErr w:type="gramStart"/>
      <w:r w:rsidR="00F837F2">
        <w:rPr>
          <w:rStyle w:val="Strong"/>
          <w:rFonts w:ascii="VT220" w:hAnsi="VT220"/>
          <w:b w:val="0"/>
          <w:bCs w:val="0"/>
        </w:rPr>
        <w:t xml:space="preserve">  ;</w:t>
      </w:r>
      <w:proofErr w:type="gramEnd"/>
      <w:r w:rsidR="00F837F2">
        <w:rPr>
          <w:rStyle w:val="Strong"/>
          <w:rFonts w:ascii="VT220" w:hAnsi="VT220"/>
          <w:b w:val="0"/>
          <w:bCs w:val="0"/>
        </w:rPr>
        <w:t xml:space="preserve"> return to the previous IP</w:t>
      </w:r>
    </w:p>
    <w:p w14:paraId="33A8A2C7" w14:textId="77777777" w:rsidR="008D260F" w:rsidRDefault="008D260F" w:rsidP="00C86EDA">
      <w:pPr>
        <w:pStyle w:val="NoSpacing"/>
        <w:rPr>
          <w:rStyle w:val="Strong"/>
          <w:rFonts w:ascii="VT220" w:hAnsi="VT220"/>
          <w:b w:val="0"/>
          <w:bCs w:val="0"/>
        </w:rPr>
      </w:pPr>
    </w:p>
    <w:p w14:paraId="3B1BC389" w14:textId="550F95F5" w:rsidR="008D260F" w:rsidRDefault="008D260F" w:rsidP="008D260F">
      <w:pPr>
        <w:pStyle w:val="NoSpacing"/>
        <w:bidi/>
        <w:rPr>
          <w:rStyle w:val="Strong"/>
          <w:rFonts w:ascii="VT220" w:hAnsi="VT220"/>
          <w:b w:val="0"/>
          <w:bCs w:val="0"/>
          <w:rtl/>
          <w:lang w:bidi="fa-IR"/>
        </w:rPr>
      </w:pPr>
    </w:p>
    <w:p w14:paraId="5069137F" w14:textId="16E49C3B" w:rsidR="008D260F" w:rsidRDefault="008D260F" w:rsidP="008D260F">
      <w:pPr>
        <w:pStyle w:val="NoSpacing"/>
        <w:rPr>
          <w:rStyle w:val="Strong"/>
          <w:rFonts w:ascii="VT220" w:hAnsi="VT220"/>
          <w:b w:val="0"/>
          <w:bCs w:val="0"/>
          <w:lang w:bidi="fa-IR"/>
        </w:rPr>
      </w:pPr>
    </w:p>
    <w:p w14:paraId="50F53C43" w14:textId="1D143B5D" w:rsidR="00261972" w:rsidRDefault="004F2034" w:rsidP="00261972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 w:rsidRPr="0026197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دلیل استفاده از دو </w:t>
      </w:r>
      <w:r w:rsidR="00261972" w:rsidRPr="004B0E8F">
        <w:rPr>
          <w:rStyle w:val="Strong"/>
          <w:rFonts w:ascii="B Nazanin" w:hAnsi="B Nazanin" w:cs="B Nazanin" w:hint="cs"/>
          <w:b w:val="0"/>
          <w:bCs w:val="0"/>
          <w:i/>
          <w:iCs/>
          <w:sz w:val="24"/>
          <w:szCs w:val="24"/>
          <w:lang w:bidi="fa-IR"/>
        </w:rPr>
        <w:t>SRL</w:t>
      </w:r>
      <w:r w:rsidR="00261972" w:rsidRPr="004B0E8F">
        <w:rPr>
          <w:rStyle w:val="Strong"/>
          <w:rFonts w:ascii="B Nazanin" w:hAnsi="B Nazanin" w:cs="B Nazanin" w:hint="cs"/>
          <w:b w:val="0"/>
          <w:bCs w:val="0"/>
          <w:sz w:val="24"/>
          <w:szCs w:val="24"/>
          <w:rtl/>
          <w:lang w:bidi="fa-IR"/>
        </w:rPr>
        <w:t xml:space="preserve"> </w:t>
      </w:r>
      <w:r w:rsidR="00261972" w:rsidRPr="00261972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و جمع آن‌ها با هم این است که </w:t>
      </w:r>
      <w:r w:rsidR="0026197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سریع‌تر از </w:t>
      </w:r>
      <w:r w:rsidR="00261972" w:rsidRPr="00E45CFC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MUL</w:t>
      </w:r>
      <w:r w:rsidR="00261972" w:rsidRPr="00E45CFC">
        <w:rPr>
          <w:rStyle w:val="Strong"/>
          <w:rFonts w:ascii="Cambria" w:hAnsi="Cambria" w:cs="B Nazanin" w:hint="cs"/>
          <w:b w:val="0"/>
          <w:bCs w:val="0"/>
          <w:sz w:val="24"/>
          <w:szCs w:val="24"/>
          <w:rtl/>
          <w:lang w:bidi="fa-IR"/>
        </w:rPr>
        <w:t xml:space="preserve"> </w:t>
      </w:r>
      <w:r w:rsidR="0026197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هستند در این . یک</w:t>
      </w:r>
      <w:r w:rsidR="00261972" w:rsidRPr="00E00E0C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MUL</w:t>
      </w:r>
      <w:r w:rsidR="00261972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26197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در مقایسه با دو</w:t>
      </w:r>
      <w:r w:rsidR="00261972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26197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شیفت و یک جمع حدود ۱۱۴ سیکل ساعت</w:t>
      </w:r>
      <w:r w:rsidR="00403DDF">
        <w:rPr>
          <w:rStyle w:val="FootnoteReference"/>
          <w:rFonts w:ascii="Cambria" w:hAnsi="Cambria" w:cs="B Nazanin"/>
          <w:sz w:val="28"/>
          <w:szCs w:val="28"/>
          <w:rtl/>
          <w:lang w:bidi="fa-IR"/>
        </w:rPr>
        <w:footnoteReference w:id="4"/>
      </w:r>
      <w:r w:rsidR="0026197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اختلاف دارند</w:t>
      </w:r>
      <w:r w:rsidR="00AF46B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1A35525B" w14:textId="45AF2BE2" w:rsidR="00261972" w:rsidRDefault="00261972" w:rsidP="00261972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و</w:t>
      </w:r>
      <w:r w:rsidR="00AF46B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استفاده از </w:t>
      </w:r>
      <w:r w:rsidR="00AF46B2" w:rsidRPr="00D81542">
        <w:rPr>
          <w:rStyle w:val="Strong"/>
          <w:rFonts w:ascii="VT220" w:hAnsi="VT220" w:cs="B Nazanin"/>
          <w:b w:val="0"/>
          <w:bCs w:val="0"/>
          <w:lang w:bidi="fa-IR"/>
        </w:rPr>
        <w:t>XOR BX, BX</w:t>
      </w:r>
      <w:r w:rsidR="00AF46B2" w:rsidRPr="007B6F25">
        <w:rPr>
          <w:rStyle w:val="Strong"/>
          <w:rFonts w:ascii="Cambria" w:hAnsi="Cambria" w:cs="B Nazanin" w:hint="cs"/>
          <w:b w:val="0"/>
          <w:bCs w:val="0"/>
          <w:rtl/>
          <w:lang w:bidi="fa-IR"/>
        </w:rPr>
        <w:t xml:space="preserve"> </w:t>
      </w:r>
      <w:r w:rsidR="00AF46B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به جای </w:t>
      </w:r>
      <w:r w:rsidR="00AF46B2" w:rsidRPr="00D81542">
        <w:rPr>
          <w:rStyle w:val="Strong"/>
          <w:rFonts w:ascii="VT220" w:hAnsi="VT220" w:cs="B Nazanin"/>
          <w:b w:val="0"/>
          <w:bCs w:val="0"/>
          <w:lang w:bidi="fa-IR"/>
        </w:rPr>
        <w:t>MOV BX, 0</w:t>
      </w:r>
      <w:r w:rsidR="00AF46B2" w:rsidRPr="00D81542">
        <w:rPr>
          <w:rStyle w:val="Strong"/>
          <w:rFonts w:ascii="Cambria" w:hAnsi="Cambria" w:cs="B Nazanin" w:hint="cs"/>
          <w:b w:val="0"/>
          <w:bCs w:val="0"/>
          <w:rtl/>
          <w:lang w:bidi="fa-IR"/>
        </w:rPr>
        <w:t xml:space="preserve"> </w:t>
      </w:r>
      <w:r w:rsidR="00AF46B2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نیز به این دلیل است.</w:t>
      </w:r>
    </w:p>
    <w:p w14:paraId="0EF338FA" w14:textId="12AD8861" w:rsidR="00AF46B2" w:rsidRDefault="00AF46B2" w:rsidP="00AF46B2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3D4101CD" w14:textId="5B536A3B" w:rsidR="00AF46B2" w:rsidRDefault="00AF46B2" w:rsidP="00AF46B2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2366C492" w14:textId="667B1516" w:rsidR="00403DDF" w:rsidRDefault="00AF46B2" w:rsidP="00403DDF">
      <w:pPr>
        <w:pStyle w:val="NoSpacing"/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حال به سراغ پیاده‌سازی رویه‌ای </w:t>
      </w:r>
      <w:r w:rsidR="00403DD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برای پرینت کارکترها می‌رویم و از</w:t>
      </w:r>
      <w:r w:rsidR="00403DDF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403DDF" w:rsidRPr="00A944BD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DOS</w:t>
      </w:r>
      <w:r w:rsidR="00403DDF" w:rsidRPr="00A944BD">
        <w:rPr>
          <w:rStyle w:val="Strong"/>
          <w:rFonts w:ascii="Cambria" w:hAnsi="Cambria" w:cs="B Nazanin"/>
          <w:b w:val="0"/>
          <w:bCs w:val="0"/>
          <w:sz w:val="24"/>
          <w:szCs w:val="24"/>
          <w:lang w:bidi="fa-IR"/>
        </w:rPr>
        <w:t xml:space="preserve"> </w:t>
      </w:r>
      <w:r w:rsidR="00403DDF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می‌خواهیم رشته‌ای را نمایش دهد. بدین منظور از</w:t>
      </w:r>
      <w:r w:rsidR="00403DDF">
        <w:rPr>
          <w:rStyle w:val="FootnoteReference"/>
          <w:rFonts w:ascii="Cambria" w:hAnsi="Cambria" w:cs="B Nazanin"/>
          <w:sz w:val="28"/>
          <w:szCs w:val="28"/>
          <w:rtl/>
          <w:lang w:bidi="fa-IR"/>
        </w:rPr>
        <w:footnoteReference w:id="5"/>
      </w:r>
      <w:r w:rsidR="00403DDF" w:rsidRPr="00A944BD">
        <w:rPr>
          <w:rFonts w:ascii="Cambria" w:hAnsi="Cambria"/>
          <w:i/>
          <w:iCs/>
          <w:sz w:val="24"/>
          <w:szCs w:val="24"/>
        </w:rPr>
        <w:t>INT</w:t>
      </w:r>
      <w:r w:rsidR="00403DDF" w:rsidRPr="00A944BD">
        <w:rPr>
          <w:rFonts w:ascii="Cambria" w:hAnsi="Cambria"/>
          <w:i/>
          <w:iCs/>
          <w:sz w:val="24"/>
          <w:szCs w:val="24"/>
          <w:lang w:bidi="fa-IR"/>
        </w:rPr>
        <w:t xml:space="preserve"> 21/AH=09h</w:t>
      </w:r>
      <w:r w:rsidR="00403DDF" w:rsidRPr="00A944BD">
        <w:rPr>
          <w:rFonts w:ascii="Cambria" w:hAnsi="Cambria" w:cs="B Nazanin"/>
          <w:b/>
          <w:bCs/>
          <w:sz w:val="24"/>
          <w:szCs w:val="24"/>
          <w:lang w:bidi="fa-IR"/>
        </w:rPr>
        <w:t xml:space="preserve"> </w:t>
      </w:r>
      <w:r w:rsidR="00403DDF" w:rsidRPr="00A944BD">
        <w:rPr>
          <w:rFonts w:ascii="Cambria" w:hAnsi="Cambria" w:cs="B Nazanin" w:hint="cs"/>
          <w:b/>
          <w:bCs/>
          <w:sz w:val="24"/>
          <w:szCs w:val="24"/>
          <w:rtl/>
          <w:lang w:bidi="fa-IR"/>
        </w:rPr>
        <w:t xml:space="preserve"> </w:t>
      </w:r>
      <w:r w:rsidR="00403DDF">
        <w:rPr>
          <w:rFonts w:ascii="Cambria" w:hAnsi="Cambria" w:cs="B Nazanin" w:hint="cs"/>
          <w:sz w:val="28"/>
          <w:szCs w:val="28"/>
          <w:rtl/>
          <w:lang w:bidi="fa-IR"/>
        </w:rPr>
        <w:t>استفاده خواهیم کرد</w:t>
      </w:r>
      <w:r w:rsidR="00260F84"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0A31E070" w14:textId="367BEBD3" w:rsidR="00481C37" w:rsidRDefault="00A90B61" w:rsidP="00481C37">
      <w:pPr>
        <w:pStyle w:val="NoSpacing"/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این </w:t>
      </w:r>
      <w:r w:rsidRPr="00A944BD">
        <w:rPr>
          <w:rFonts w:ascii="Cambria" w:hAnsi="Cambria" w:cs="B Nazanin"/>
          <w:i/>
          <w:iCs/>
          <w:sz w:val="24"/>
          <w:szCs w:val="24"/>
          <w:lang w:bidi="fa-IR"/>
        </w:rPr>
        <w:t>API</w:t>
      </w:r>
      <w:r w:rsidRPr="00A944BD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آدرس یک رشته در </w:t>
      </w:r>
      <w:r w:rsidRPr="00A944BD">
        <w:rPr>
          <w:rFonts w:ascii="Cambria" w:hAnsi="Cambria" w:cs="B Nazanin"/>
          <w:i/>
          <w:iCs/>
          <w:sz w:val="24"/>
          <w:szCs w:val="24"/>
          <w:lang w:bidi="fa-IR"/>
        </w:rPr>
        <w:t>DS:DX</w:t>
      </w:r>
      <w:r w:rsidRPr="00A944BD">
        <w:rPr>
          <w:rFonts w:ascii="Cambria" w:hAnsi="Cambria" w:cs="B Nazanin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>که به بایت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 w:rsidRPr="00A944BD">
        <w:rPr>
          <w:rFonts w:ascii="Cambria" w:hAnsi="Cambria" w:cs="B Nazanin"/>
          <w:i/>
          <w:iCs/>
          <w:sz w:val="24"/>
          <w:szCs w:val="24"/>
          <w:lang w:bidi="fa-IR"/>
        </w:rPr>
        <w:t>24h</w:t>
      </w:r>
      <w:r w:rsidRPr="00A944BD">
        <w:rPr>
          <w:rFonts w:ascii="Cambria" w:hAnsi="Cambria" w:cs="B Nazanin"/>
          <w:sz w:val="24"/>
          <w:szCs w:val="24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یا معادل اسکی </w:t>
      </w:r>
      <w:r w:rsidRPr="00A944BD">
        <w:rPr>
          <w:rFonts w:ascii="Cambria" w:hAnsi="Cambria" w:cs="B Nazanin"/>
          <w:i/>
          <w:iCs/>
          <w:sz w:val="24"/>
          <w:szCs w:val="24"/>
          <w:lang w:bidi="fa-IR"/>
        </w:rPr>
        <w:t>$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ختم شده باشد را صفحه نمایش می‌دهد.</w:t>
      </w:r>
    </w:p>
    <w:p w14:paraId="2B71DF00" w14:textId="77777777" w:rsidR="00481C37" w:rsidRDefault="00481C37" w:rsidP="00481C37">
      <w:pPr>
        <w:pStyle w:val="NoSpacing"/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8644BC1" w14:textId="0300F74B" w:rsidR="00260F84" w:rsidRDefault="00260F84" w:rsidP="00260F84">
      <w:pPr>
        <w:pStyle w:val="NoSpacing"/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بنابراین:</w:t>
      </w:r>
    </w:p>
    <w:p w14:paraId="22EEC889" w14:textId="77777777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>echo_string:</w:t>
      </w:r>
    </w:p>
    <w:p w14:paraId="3D8FFC46" w14:textId="474D717A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PUSH AX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save previous value of AX to stack</w:t>
      </w:r>
    </w:p>
    <w:p w14:paraId="57CDCE5D" w14:textId="0AAC14F3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PUSH DX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save previous value of DX to stack</w:t>
      </w:r>
    </w:p>
    <w:p w14:paraId="0D72A3D3" w14:textId="77777777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rtl/>
          <w:lang w:bidi="fa-IR"/>
        </w:rPr>
      </w:pPr>
    </w:p>
    <w:p w14:paraId="0203878F" w14:textId="2F0110F4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MOV DX, A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X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DX = AX</w:t>
      </w:r>
    </w:p>
    <w:p w14:paraId="5C742B60" w14:textId="436BD1DB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MOV AH, 09</w:t>
      </w:r>
      <w:proofErr w:type="gramStart"/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>h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AH = 09h</w:t>
      </w:r>
    </w:p>
    <w:p w14:paraId="6FB0E514" w14:textId="06BA2EFB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INT 21h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call dos</w:t>
      </w:r>
    </w:p>
    <w:p w14:paraId="705133FD" w14:textId="77777777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rtl/>
          <w:lang w:bidi="fa-IR"/>
        </w:rPr>
      </w:pPr>
    </w:p>
    <w:p w14:paraId="7644572F" w14:textId="3DBA50C6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POP DX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restore previous value of DX from stack</w:t>
      </w:r>
    </w:p>
    <w:p w14:paraId="36D1A408" w14:textId="5E0DCADF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POP AX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restore previous value of AX from stack</w:t>
      </w:r>
    </w:p>
    <w:p w14:paraId="238E876C" w14:textId="77777777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rtl/>
          <w:lang w:bidi="fa-IR"/>
        </w:rPr>
      </w:pPr>
    </w:p>
    <w:p w14:paraId="2DEDFCC6" w14:textId="49682316" w:rsidR="00260F84" w:rsidRPr="00260F84" w:rsidRDefault="00260F84" w:rsidP="00260F84">
      <w:pPr>
        <w:pStyle w:val="NoSpacing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260F84">
        <w:rPr>
          <w:rStyle w:val="Strong"/>
          <w:rFonts w:ascii="VT220" w:hAnsi="VT220" w:cs="Times New Roman"/>
          <w:b w:val="0"/>
          <w:bCs w:val="0"/>
          <w:lang w:bidi="fa-IR"/>
        </w:rPr>
        <w:t xml:space="preserve">    RET</w:t>
      </w:r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      </w:t>
      </w:r>
      <w:proofErr w:type="gramStart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Times New Roman"/>
          <w:b w:val="0"/>
          <w:bCs w:val="0"/>
          <w:lang w:bidi="fa-IR"/>
        </w:rPr>
        <w:t xml:space="preserve"> just </w:t>
      </w:r>
      <w:r>
        <w:rPr>
          <w:rStyle w:val="Strong"/>
          <w:rFonts w:ascii="VT220" w:hAnsi="VT220"/>
          <w:b w:val="0"/>
          <w:bCs w:val="0"/>
        </w:rPr>
        <w:t>return to the previous IP</w:t>
      </w:r>
    </w:p>
    <w:p w14:paraId="1E06F6CC" w14:textId="77777777" w:rsidR="00260F84" w:rsidRPr="00260F84" w:rsidRDefault="00260F84" w:rsidP="00260F84">
      <w:pPr>
        <w:pStyle w:val="NoSpacing"/>
        <w:rPr>
          <w:rStyle w:val="Strong"/>
          <w:rFonts w:ascii="Cambria" w:hAnsi="Cambria" w:cs="Times New Roman"/>
          <w:b w:val="0"/>
          <w:bCs w:val="0"/>
          <w:sz w:val="28"/>
          <w:szCs w:val="28"/>
          <w:rtl/>
          <w:lang w:bidi="fa-IR"/>
        </w:rPr>
      </w:pPr>
    </w:p>
    <w:p w14:paraId="41F8D660" w14:textId="77777777" w:rsidR="004D47D8" w:rsidRDefault="00260F84" w:rsidP="004D47D8">
      <w:pPr>
        <w:pStyle w:val="NoSpacing"/>
        <w:jc w:val="right"/>
        <w:rPr>
          <w:rStyle w:val="Strong"/>
          <w:rFonts w:ascii="B Nazanin" w:hAnsi="B Nazanin" w:cs="B Nazanin"/>
          <w:b w:val="0"/>
          <w:bCs w:val="0"/>
          <w:sz w:val="28"/>
          <w:szCs w:val="28"/>
          <w:rtl/>
          <w:lang w:bidi="fa-IR"/>
        </w:rPr>
      </w:pPr>
      <w:r w:rsidRPr="00260F84">
        <w:rPr>
          <w:rStyle w:val="Strong"/>
          <w:rFonts w:ascii="Cambria" w:hAnsi="Cambria" w:cs="Times New Roman"/>
          <w:b w:val="0"/>
          <w:bCs w:val="0"/>
          <w:sz w:val="28"/>
          <w:szCs w:val="28"/>
          <w:lang w:bidi="fa-IR"/>
        </w:rPr>
        <w:t xml:space="preserve">   </w:t>
      </w:r>
      <w:r w:rsidR="004D47D8">
        <w:rPr>
          <w:rStyle w:val="Strong"/>
          <w:rFonts w:ascii="Cambria" w:hAnsi="Cambria" w:cs="Times New Roma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4D47D8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رویه‌های کمکی را نوشته‌ایم حال به سراغ اصل الگوریتم می‌رویم.</w:t>
      </w:r>
    </w:p>
    <w:p w14:paraId="5CB15D35" w14:textId="4FAD2F35" w:rsidR="00260F84" w:rsidRDefault="004D47D8" w:rsidP="004D47D8">
      <w:pPr>
        <w:pStyle w:val="NoSpacing"/>
        <w:jc w:val="right"/>
        <w:rPr>
          <w:rStyle w:val="Strong"/>
          <w:rFonts w:ascii="B Nazanin" w:hAnsi="B Nazanin" w:cs="B Nazanin"/>
          <w:b w:val="0"/>
          <w:bCs w:val="0"/>
          <w:sz w:val="28"/>
          <w:szCs w:val="28"/>
          <w:rtl/>
          <w:lang w:bidi="fa-IR"/>
        </w:rPr>
      </w:pPr>
      <w:r w:rsidRPr="004D47D8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</w:t>
      </w:r>
    </w:p>
    <w:p w14:paraId="71261D96" w14:textId="6350D419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main:</w:t>
      </w:r>
    </w:p>
    <w:p w14:paraId="5E49F9CD" w14:textId="2A4FEA0F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BX, stack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use the stack segment as default for SS</w:t>
      </w:r>
    </w:p>
    <w:p w14:paraId="5701267B" w14:textId="30DBDB90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SS, BX</w:t>
      </w:r>
    </w:p>
    <w:p w14:paraId="622E23EF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1F256D34" w14:textId="60DAFDF9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BX, data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use the data segment as default for DS</w:t>
      </w:r>
    </w:p>
    <w:p w14:paraId="79DB3483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DS, BX</w:t>
      </w:r>
    </w:p>
    <w:p w14:paraId="697A7083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193B3339" w14:textId="1AE853E8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 xml:space="preserve">  </w:t>
      </w: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CALL catch_n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call catch_n to get </w:t>
      </w:r>
      <w:r w:rsidRPr="00B400E1">
        <w:rPr>
          <w:rFonts w:ascii="VT220" w:hAnsi="VT220" w:cs="B Nazanin"/>
          <w:lang w:val="en" w:bidi="fa-IR"/>
        </w:rPr>
        <w:t>height of the pyramid</w:t>
      </w:r>
    </w:p>
    <w:p w14:paraId="0F28DF30" w14:textId="12C54E84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TEST AX, AX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AND between AX and itself. if the result is zero then ZF=1</w:t>
      </w:r>
    </w:p>
    <w:p w14:paraId="2E06E0DF" w14:textId="7C03B255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JZ _error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jump to _error if AX=0 (invalid input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>s</w:t>
      </w:r>
      <w:r w:rsidR="007C37F6">
        <w:rPr>
          <w:rStyle w:val="Strong"/>
          <w:rFonts w:ascii="VT220" w:hAnsi="VT220" w:cs="B Nazanin"/>
          <w:b w:val="0"/>
          <w:bCs w:val="0"/>
          <w:lang w:bidi="fa-IR"/>
        </w:rPr>
        <w:t>)</w:t>
      </w:r>
    </w:p>
    <w:p w14:paraId="58ED99D6" w14:textId="3D353AFE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2E3383E1" w14:textId="580A959F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SI, A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>X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AX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=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r>
        <w:rPr>
          <w:rStyle w:val="Strong"/>
          <w:rFonts w:ascii="VT220" w:hAnsi="VT220" w:cs="B Nazanin"/>
          <w:b w:val="0"/>
          <w:bCs w:val="0"/>
          <w:lang w:bidi="fa-IR"/>
        </w:rPr>
        <w:t>SI</w:t>
      </w:r>
    </w:p>
    <w:p w14:paraId="0957201D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6E77B60C" w14:textId="549575F3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AX, return</w:t>
      </w:r>
      <w:proofErr w:type="gramStart"/>
      <w:r w:rsidR="00050DB2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r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print newline </w:t>
      </w:r>
    </w:p>
    <w:p w14:paraId="018FEF70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CALL echo_string    </w:t>
      </w:r>
    </w:p>
    <w:p w14:paraId="323EB302" w14:textId="0DD90DED" w:rsidR="00225887" w:rsidRPr="00B400E1" w:rsidRDefault="00B400E1" w:rsidP="00225887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</w:t>
      </w:r>
    </w:p>
    <w:p w14:paraId="2150EAD5" w14:textId="79613E09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MOV DX, SI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DX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>=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>SI</w:t>
      </w:r>
    </w:p>
    <w:p w14:paraId="384DB918" w14:textId="04019A16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SAL DX, 1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DX = DX &lt;&lt; 1 = DX * 2</w:t>
      </w:r>
    </w:p>
    <w:p w14:paraId="18C2A965" w14:textId="7BAE6903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INC DX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DX = DX + 1</w:t>
      </w:r>
    </w:p>
    <w:p w14:paraId="7EE9577D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58CE4168" w14:textId="11BB8E42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XOR BX, BX</w:t>
      </w:r>
      <w:proofErr w:type="gramStart"/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set BX to zero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>s</w:t>
      </w:r>
    </w:p>
    <w:p w14:paraId="7BB01B4E" w14:textId="77777777" w:rsid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370E7CD5" w14:textId="77777777" w:rsidR="009D1D85" w:rsidRPr="00B400E1" w:rsidRDefault="009D1D85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2E146816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lastRenderedPageBreak/>
        <w:t xml:space="preserve">    _loop1:</w:t>
      </w:r>
    </w:p>
    <w:p w14:paraId="5FE9EB48" w14:textId="2EEE4CEB" w:rsidR="00B400E1" w:rsidRPr="00B400E1" w:rsidRDefault="00B400E1" w:rsidP="00B400E1">
      <w:pPr>
        <w:pStyle w:val="NoSpacing"/>
        <w:rPr>
          <w:rStyle w:val="Strong"/>
          <w:rFonts w:ascii="VT220" w:hAnsi="VT220" w:cs="B Nazanin" w:hint="cs"/>
          <w:b w:val="0"/>
          <w:bCs w:val="0"/>
          <w:rtl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CMP BX, SI</w:t>
      </w:r>
      <w:r w:rsidR="00197660">
        <w:rPr>
          <w:rStyle w:val="Strong"/>
          <w:rFonts w:ascii="VT220" w:hAnsi="VT220" w:cs="B Nazanin"/>
          <w:b w:val="0"/>
          <w:bCs w:val="0"/>
          <w:lang w:bidi="fa-IR"/>
        </w:rPr>
        <w:tab/>
      </w:r>
      <w:r w:rsidR="00197660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 w:rsidR="00197660">
        <w:rPr>
          <w:rStyle w:val="Strong"/>
          <w:rFonts w:ascii="VT220" w:hAnsi="VT220" w:cs="B Nazanin"/>
          <w:b w:val="0"/>
          <w:bCs w:val="0"/>
          <w:lang w:bidi="fa-IR"/>
        </w:rPr>
        <w:t xml:space="preserve">  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continue if BX &lt; SI is meet</w:t>
      </w:r>
      <w:r w:rsidR="00225887">
        <w:rPr>
          <w:rStyle w:val="Strong"/>
          <w:rFonts w:ascii="VT220" w:hAnsi="VT220" w:cs="B Nazanin" w:hint="cs"/>
          <w:b w:val="0"/>
          <w:bCs w:val="0"/>
          <w:rtl/>
          <w:lang w:bidi="fa-IR"/>
        </w:rPr>
        <w:t xml:space="preserve"> </w:t>
      </w:r>
    </w:p>
    <w:p w14:paraId="2BF41A73" w14:textId="2FAE6FAB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JGE _end</w:t>
      </w:r>
      <w:r w:rsidR="00225887">
        <w:rPr>
          <w:rStyle w:val="Strong"/>
          <w:rFonts w:ascii="VT220" w:hAnsi="VT220" w:cs="B Nazanin"/>
          <w:b w:val="0"/>
          <w:bCs w:val="0"/>
          <w:rtl/>
          <w:lang w:bidi="fa-IR"/>
        </w:rPr>
        <w:tab/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 w:rsid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break the first loop if BX &gt;= SI</w:t>
      </w:r>
    </w:p>
    <w:p w14:paraId="4EA779D4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09F9A1DF" w14:textId="467585B1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CX, 1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 w:rsid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</w:t>
      </w:r>
      <w:r w:rsidR="00225887">
        <w:rPr>
          <w:rStyle w:val="Strong"/>
          <w:rFonts w:ascii="VT220" w:hAnsi="VT220" w:cs="B Nazanin"/>
          <w:b w:val="0"/>
          <w:bCs w:val="0"/>
          <w:lang w:bidi="fa-IR"/>
        </w:rPr>
        <w:t>;</w:t>
      </w:r>
      <w:proofErr w:type="gramEnd"/>
      <w:r w:rsidR="00225887">
        <w:rPr>
          <w:rStyle w:val="Strong"/>
          <w:rFonts w:ascii="VT220" w:hAnsi="VT220" w:cs="B Nazanin"/>
          <w:b w:val="0"/>
          <w:bCs w:val="0"/>
          <w:lang w:bidi="fa-IR"/>
        </w:rPr>
        <w:t xml:space="preserve"> CX = 1</w:t>
      </w:r>
    </w:p>
    <w:p w14:paraId="48C3920C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_loop2:</w:t>
      </w:r>
    </w:p>
    <w:p w14:paraId="4E799E44" w14:textId="2005700A" w:rsidR="00AA73E8" w:rsidRPr="00AA73E8" w:rsidRDefault="00B400E1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  <w:r w:rsidR="00AA73E8" w:rsidRPr="00AA73E8">
        <w:rPr>
          <w:rStyle w:val="Strong"/>
          <w:rFonts w:ascii="VT220" w:hAnsi="VT220" w:cs="B Nazanin"/>
          <w:b w:val="0"/>
          <w:bCs w:val="0"/>
          <w:lang w:bidi="fa-IR"/>
        </w:rPr>
        <w:t>CMP CX, DX</w:t>
      </w:r>
      <w:r w:rsid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</w:t>
      </w:r>
      <w:proofErr w:type="gramStart"/>
      <w:r w:rsid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 w:rsid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break the second loop if CX &gt; DX</w:t>
      </w:r>
    </w:p>
    <w:p w14:paraId="2AB96B86" w14:textId="7400E905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JG _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_loop1</w:t>
      </w:r>
    </w:p>
    <w:p w14:paraId="265EBED6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1BCBD257" w14:textId="43DD0E0A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DI, SI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DI = SI</w:t>
      </w:r>
    </w:p>
    <w:p w14:paraId="755108BA" w14:textId="00798F3A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SUB DI, BX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DI = DI </w:t>
      </w:r>
      <w:r>
        <w:rPr>
          <w:rStyle w:val="Strong"/>
          <w:rFonts w:ascii="Courier New" w:hAnsi="Courier New" w:cs="Courier New"/>
          <w:b w:val="0"/>
          <w:bCs w:val="0"/>
          <w:lang w:bidi="fa-IR"/>
        </w:rPr>
        <w:t>–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BX = SI - BX</w:t>
      </w:r>
    </w:p>
    <w:p w14:paraId="40C8BF75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7065B6F4" w14:textId="61F807BC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CMP CX, DI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print space if CX &lt; DI or CX &lt; SI - BX</w:t>
      </w:r>
    </w:p>
    <w:p w14:paraId="0928AB7A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JL _space</w:t>
      </w:r>
    </w:p>
    <w:p w14:paraId="78470BF5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58A2AF63" w14:textId="26074554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  <w:r>
        <w:rPr>
          <w:rStyle w:val="Strong"/>
          <w:rFonts w:ascii="VT220" w:hAnsi="VT220" w:cs="B Nazanin"/>
          <w:b w:val="0"/>
          <w:bCs w:val="0"/>
          <w:lang w:bidi="fa-IR"/>
        </w:rPr>
        <w:t>MOV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DI, </w:t>
      </w:r>
      <w:r>
        <w:rPr>
          <w:rStyle w:val="Strong"/>
          <w:rFonts w:ascii="VT220" w:hAnsi="VT220" w:cs="B Nazanin"/>
          <w:b w:val="0"/>
          <w:bCs w:val="0"/>
          <w:lang w:bidi="fa-IR"/>
        </w:rPr>
        <w:t>SI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DI = SI</w:t>
      </w:r>
    </w:p>
    <w:p w14:paraId="742F4CB1" w14:textId="534ED12D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ADD DI, BX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DI = DI </w:t>
      </w:r>
      <w:r w:rsidR="00050DB2">
        <w:rPr>
          <w:rStyle w:val="Strong"/>
          <w:rFonts w:ascii="VT220" w:hAnsi="VT220" w:cs="B Nazanin"/>
          <w:b w:val="0"/>
          <w:bCs w:val="0"/>
          <w:lang w:bidi="fa-IR"/>
        </w:rPr>
        <w:t>s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BX = SI + BX</w:t>
      </w:r>
    </w:p>
    <w:p w14:paraId="559E1970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2D42B02F" w14:textId="62BB544D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CMP CX, DI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break the second loop if CX &gt; DI or CX &gt; SI + BX</w:t>
      </w:r>
    </w:p>
    <w:p w14:paraId="726DD463" w14:textId="232F2BE4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JG _end_loop1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  <w:r w:rsidR="00AD09C4">
        <w:rPr>
          <w:rStyle w:val="Strong"/>
          <w:rFonts w:ascii="VT220" w:hAnsi="VT220" w:cs="B Nazanin"/>
          <w:b w:val="0"/>
          <w:bCs w:val="0"/>
          <w:lang w:bidi="fa-IR"/>
        </w:rPr>
        <w:t>or print star if CX &lt;= SI + BX</w:t>
      </w:r>
    </w:p>
    <w:p w14:paraId="7A79C795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</w:p>
    <w:p w14:paraId="2CEA9571" w14:textId="0729FAB6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AX, star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 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print star</w:t>
      </w:r>
    </w:p>
    <w:p w14:paraId="3E73E2B2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CALL echo_string</w:t>
      </w:r>
    </w:p>
    <w:p w14:paraId="7ECCADE9" w14:textId="4D7E29CD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JMP 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_loop2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do next second loop iteration</w:t>
      </w:r>
    </w:p>
    <w:p w14:paraId="0D38CF64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5778D9A9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_space:</w:t>
      </w:r>
    </w:p>
    <w:p w14:paraId="52431A49" w14:textId="469651D8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MOV AX, space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 </w:t>
      </w:r>
      <w:proofErr w:type="gramStart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 ;</w:t>
      </w:r>
      <w:proofErr w:type="gramEnd"/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print space</w:t>
      </w:r>
    </w:p>
    <w:p w14:paraId="73543FF4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CALl echo_string</w:t>
      </w:r>
    </w:p>
    <w:p w14:paraId="022660E4" w14:textId="77777777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155FB7DD" w14:textId="060D9CD2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_loop2:</w:t>
      </w:r>
    </w:p>
    <w:p w14:paraId="141D5323" w14:textId="291EDB49" w:rsidR="00AA73E8" w:rsidRPr="00AA73E8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INC CX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CX = CX + 1 and do the second loop again</w:t>
      </w:r>
    </w:p>
    <w:p w14:paraId="3D48B125" w14:textId="440B1286" w:rsidR="00B400E1" w:rsidRPr="00B400E1" w:rsidRDefault="00AA73E8" w:rsidP="00AA73E8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JMP _loop2</w:t>
      </w:r>
    </w:p>
    <w:p w14:paraId="28C0B235" w14:textId="63336D56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_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_loop1:</w:t>
      </w:r>
    </w:p>
    <w:p w14:paraId="038165F6" w14:textId="02C4AABD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AX, return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print newline</w:t>
      </w:r>
    </w:p>
    <w:p w14:paraId="16314584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CALL echo_string</w:t>
      </w:r>
    </w:p>
    <w:p w14:paraId="7B44A6CD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</w:p>
    <w:p w14:paraId="13BFFC1D" w14:textId="6A225BD2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INC BX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BX = BX + 1 and do the first loop again</w:t>
      </w:r>
    </w:p>
    <w:p w14:paraId="47379EC1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JMP _loop1</w:t>
      </w:r>
    </w:p>
    <w:p w14:paraId="3BD2311F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_error:</w:t>
      </w:r>
    </w:p>
    <w:p w14:paraId="09B35865" w14:textId="5CD5018D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AX, invalid_input</w:t>
      </w:r>
      <w:proofErr w:type="gramStart"/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print error</w:t>
      </w:r>
    </w:p>
    <w:p w14:paraId="4052BDE8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CALL echo_string                </w:t>
      </w:r>
    </w:p>
    <w:p w14:paraId="414C555B" w14:textId="77777777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_end:</w:t>
      </w:r>
    </w:p>
    <w:p w14:paraId="2873695D" w14:textId="0B5E11CD" w:rsidR="00B400E1" w:rsidRPr="00B400E1" w:rsidRDefault="00B400E1" w:rsidP="00B400E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AX, 4C00h</w:t>
      </w:r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</w:r>
      <w:proofErr w:type="gramStart"/>
      <w:r w:rsidR="0013554E">
        <w:rPr>
          <w:rStyle w:val="Strong"/>
          <w:rFonts w:ascii="VT220" w:hAnsi="VT220" w:cs="B Nazanin"/>
          <w:b w:val="0"/>
          <w:bCs w:val="0"/>
          <w:lang w:bidi="fa-IR"/>
        </w:rPr>
        <w:tab/>
        <w:t xml:space="preserve"> ;</w:t>
      </w:r>
      <w:proofErr w:type="gramEnd"/>
      <w:r w:rsidR="0013554E">
        <w:rPr>
          <w:rStyle w:val="Strong"/>
          <w:rFonts w:ascii="VT220" w:hAnsi="VT220" w:cs="B Nazanin"/>
          <w:b w:val="0"/>
          <w:bCs w:val="0"/>
          <w:lang w:bidi="fa-IR"/>
        </w:rPr>
        <w:t xml:space="preserve"> terminate the process with return code 00h</w:t>
      </w:r>
    </w:p>
    <w:p w14:paraId="53A7EE89" w14:textId="457D714B" w:rsidR="007C37F6" w:rsidRDefault="00B400E1" w:rsidP="007C37F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INT 21</w:t>
      </w:r>
      <w:r w:rsidR="007C37F6">
        <w:rPr>
          <w:rStyle w:val="Strong"/>
          <w:rFonts w:ascii="VT220" w:hAnsi="VT220" w:cs="B Nazanin"/>
          <w:b w:val="0"/>
          <w:bCs w:val="0"/>
          <w:lang w:bidi="fa-IR"/>
        </w:rPr>
        <w:t>h</w:t>
      </w:r>
    </w:p>
    <w:p w14:paraId="7F39A7C6" w14:textId="77777777" w:rsidR="007C37F6" w:rsidRDefault="007C37F6" w:rsidP="007C37F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5EBA6D4D" w14:textId="6CA184CA" w:rsidR="007C37F6" w:rsidRDefault="007C37F6" w:rsidP="007C37F6">
      <w:pPr>
        <w:pStyle w:val="NoSpacing"/>
        <w:bidi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D35D8D4" w14:textId="77777777" w:rsidR="007C37F6" w:rsidRDefault="007C37F6" w:rsidP="007C37F6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lang w:bidi="fa-IR"/>
        </w:rPr>
      </w:pPr>
    </w:p>
    <w:p w14:paraId="7806948E" w14:textId="40405594" w:rsidR="007C37F6" w:rsidRDefault="007C37F6" w:rsidP="007C37F6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>دریافت ورودی از کاربر:</w:t>
      </w:r>
    </w:p>
    <w:p w14:paraId="6096C403" w14:textId="090B0810" w:rsidR="007C37F6" w:rsidRPr="00B400E1" w:rsidRDefault="007C37F6" w:rsidP="007C37F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CALL catch_n</w:t>
      </w:r>
    </w:p>
    <w:p w14:paraId="12EA8B7F" w14:textId="4805C6EB" w:rsidR="007C37F6" w:rsidRPr="00B400E1" w:rsidRDefault="007C37F6" w:rsidP="007C37F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TEST AX, AX</w:t>
      </w:r>
    </w:p>
    <w:p w14:paraId="4AF649E6" w14:textId="5D5CB12C" w:rsidR="007C37F6" w:rsidRPr="00B400E1" w:rsidRDefault="007C37F6" w:rsidP="007C37F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JZ _error</w:t>
      </w:r>
    </w:p>
    <w:p w14:paraId="07C6617E" w14:textId="11CC1D12" w:rsidR="007C37F6" w:rsidRDefault="007C37F6" w:rsidP="007C37F6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 w:rsidRPr="007C37F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از </w:t>
      </w:r>
      <w:r w:rsidRPr="007C37F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آن</w:t>
      </w:r>
      <w:r w:rsidRPr="007C37F6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‌جایی</w:t>
      </w:r>
      <w:r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که </w:t>
      </w:r>
      <w:r w:rsidR="00FE3D5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رویه کمکی </w:t>
      </w:r>
      <w:r w:rsidR="00FE3D5E" w:rsidRPr="00FE3D5E">
        <w:rPr>
          <w:rStyle w:val="Strong"/>
          <w:rFonts w:ascii="Cambria" w:hAnsi="Cambria" w:cs="B Nazanin"/>
          <w:b w:val="0"/>
          <w:bCs w:val="0"/>
          <w:i/>
          <w:iCs/>
          <w:sz w:val="28"/>
          <w:szCs w:val="28"/>
          <w:lang w:bidi="fa-IR"/>
        </w:rPr>
        <w:t>catch_n</w:t>
      </w:r>
      <w:r w:rsidR="00FE3D5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به صورتی تعریف کردیم که در ورودی غیر از عدد صحیح،‌ صفر برگرداند، به این ترتیبب بعد از فراخوانی</w:t>
      </w:r>
      <w:r w:rsidR="00FE3D5E" w:rsidRPr="00C77D31">
        <w:rPr>
          <w:rStyle w:val="Strong"/>
          <w:rFonts w:ascii="Cambria" w:hAnsi="Cambria" w:cs="B Nazanin"/>
          <w:b w:val="0"/>
          <w:bCs w:val="0"/>
          <w:i/>
          <w:iCs/>
          <w:sz w:val="28"/>
          <w:szCs w:val="28"/>
          <w:lang w:bidi="fa-IR"/>
        </w:rPr>
        <w:t>catch_n</w:t>
      </w:r>
      <w:r w:rsidR="00FE3D5E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FE3D5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مقدار </w:t>
      </w:r>
      <w:r w:rsidR="00C77D3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رجیستر</w:t>
      </w:r>
      <w:r w:rsidR="00FE3D5E" w:rsidRPr="00C77D31">
        <w:rPr>
          <w:rStyle w:val="Strong"/>
          <w:rFonts w:ascii="Cambria" w:hAnsi="Cambria" w:cs="B Nazanin"/>
          <w:b w:val="0"/>
          <w:bCs w:val="0"/>
          <w:i/>
          <w:iCs/>
          <w:sz w:val="28"/>
          <w:szCs w:val="28"/>
          <w:lang w:bidi="fa-IR"/>
        </w:rPr>
        <w:t>AX</w:t>
      </w:r>
      <w:r w:rsidR="00FE3D5E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FE3D5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بررسی کرده که از صحیح بودن مقدار آن مطمئن شویم و در غیر این صورت با پرینت کردن ارور به برنامه پایان می‌دهد.</w:t>
      </w:r>
    </w:p>
    <w:p w14:paraId="6A11B2BD" w14:textId="77777777" w:rsidR="00C77D31" w:rsidRDefault="00C77D31" w:rsidP="00C77D31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40470BFE" w14:textId="2520E944" w:rsidR="00C77D31" w:rsidRDefault="00C77D31" w:rsidP="00C77D31">
      <w:pPr>
        <w:pStyle w:val="NoSpacing"/>
        <w:bidi/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همچنین بعد از ورودی کاربر نیاز است به خط بعدی برویم تا مشکلی در نمایش </w:t>
      </w:r>
      <w:r w:rsidR="00D659DC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هرم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پیش نیاید:</w:t>
      </w:r>
    </w:p>
    <w:p w14:paraId="5C6F9F65" w14:textId="23A85A03" w:rsidR="00C77D31" w:rsidRPr="00B400E1" w:rsidRDefault="00C77D31" w:rsidP="00C77D3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MOV AX, return</w:t>
      </w:r>
      <w:r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</w:p>
    <w:p w14:paraId="4142D9D5" w14:textId="4E69AF3F" w:rsidR="00C77D31" w:rsidRPr="00B400E1" w:rsidRDefault="00C77D31" w:rsidP="00C77D31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CALL echo_string    </w:t>
      </w:r>
    </w:p>
    <w:p w14:paraId="333D9450" w14:textId="77777777" w:rsidR="00C77D31" w:rsidRDefault="00C77D31" w:rsidP="00C77D31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3616EEF4" w14:textId="3DD198ED" w:rsidR="00C77D31" w:rsidRPr="002D67DA" w:rsidRDefault="00C77D31">
      <w:pPr>
        <w:spacing w:after="0" w:line="240" w:lineRule="auto"/>
        <w:rPr>
          <w:rStyle w:val="Strong"/>
          <w:rFonts w:ascii="Cambria" w:eastAsia="Times New Roman" w:hAnsi="Cambria" w:cs="B Nazanin"/>
          <w:b w:val="0"/>
          <w:bCs w:val="0"/>
          <w:i/>
          <w:iCs/>
          <w:sz w:val="24"/>
          <w:szCs w:val="24"/>
          <w:rtl/>
          <w:lang w:bidi="fa-IR"/>
        </w:rPr>
      </w:pPr>
    </w:p>
    <w:p w14:paraId="30BFF69F" w14:textId="1C235F5A" w:rsidR="00215EEA" w:rsidRPr="00B400E1" w:rsidRDefault="00215EEA" w:rsidP="002F65F3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lastRenderedPageBreak/>
        <w:t>MOV DX, SI</w:t>
      </w:r>
    </w:p>
    <w:p w14:paraId="4F64FA84" w14:textId="7181D866" w:rsidR="00215EEA" w:rsidRPr="00B400E1" w:rsidRDefault="00215EEA" w:rsidP="00215EEA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SAL DX, </w:t>
      </w:r>
      <w:r>
        <w:rPr>
          <w:rStyle w:val="Strong"/>
          <w:rFonts w:ascii="VT220" w:hAnsi="VT220" w:cs="B Nazanin"/>
          <w:b w:val="0"/>
          <w:bCs w:val="0"/>
          <w:lang w:bidi="fa-IR"/>
        </w:rPr>
        <w:t>1</w:t>
      </w:r>
    </w:p>
    <w:p w14:paraId="6FEB821A" w14:textId="1D57A4DD" w:rsidR="00215EEA" w:rsidRPr="00B400E1" w:rsidRDefault="00215EEA" w:rsidP="002F65F3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INC DX</w:t>
      </w:r>
    </w:p>
    <w:p w14:paraId="6CD7F664" w14:textId="31C36AEC" w:rsidR="00215EEA" w:rsidRDefault="00215EEA" w:rsidP="00215EEA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59D080C4" w14:textId="7945A999" w:rsidR="00215EEA" w:rsidRDefault="00215EEA" w:rsidP="00215EEA">
      <w:pPr>
        <w:pStyle w:val="NoSpacing"/>
        <w:bidi/>
        <w:rPr>
          <w:rFonts w:ascii="VT220" w:hAnsi="VT220" w:cs="B Nazanin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برای محاسبه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تعداد ستون‌ها که همان </w:t>
      </w:r>
      <w:r w:rsidR="003F12E7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0F7134" w:rsidRPr="00A6346C">
        <w:rPr>
          <w:rFonts w:ascii="VT220" w:hAnsi="VT220" w:cs="B Nazanin"/>
          <w:lang w:bidi="fa-IR"/>
        </w:rPr>
        <w:t>m := (n * 2) -</w:t>
      </w:r>
      <w:r w:rsidR="000F7134">
        <w:rPr>
          <w:rFonts w:ascii="VT220" w:hAnsi="VT220" w:cs="B Nazanin"/>
          <w:sz w:val="28"/>
          <w:szCs w:val="28"/>
          <w:lang w:bidi="fa-IR"/>
        </w:rPr>
        <w:t xml:space="preserve"> </w:t>
      </w:r>
      <w:r w:rsidR="000F7134" w:rsidRPr="00A6346C">
        <w:rPr>
          <w:rFonts w:ascii="VT220" w:hAnsi="VT220" w:cs="B Nazanin"/>
          <w:lang w:bidi="fa-IR"/>
        </w:rPr>
        <w:t>1</w:t>
      </w:r>
      <w:r>
        <w:rPr>
          <w:rFonts w:ascii="VT220" w:hAnsi="VT220" w:cs="B Nazanin" w:hint="cs"/>
          <w:sz w:val="28"/>
          <w:szCs w:val="28"/>
          <w:rtl/>
          <w:lang w:bidi="fa-IR"/>
        </w:rPr>
        <w:t>در شبه</w:t>
      </w:r>
      <w:r w:rsidR="00527979">
        <w:rPr>
          <w:rFonts w:ascii="VT220" w:hAnsi="VT220" w:cs="B Nazanin" w:hint="cs"/>
          <w:sz w:val="28"/>
          <w:szCs w:val="28"/>
          <w:rtl/>
          <w:lang w:bidi="fa-IR"/>
        </w:rPr>
        <w:t>‌</w:t>
      </w:r>
      <w:r>
        <w:rPr>
          <w:rFonts w:ascii="VT220" w:hAnsi="VT220" w:cs="B Nazanin" w:hint="cs"/>
          <w:sz w:val="28"/>
          <w:szCs w:val="28"/>
          <w:rtl/>
          <w:lang w:bidi="fa-IR"/>
        </w:rPr>
        <w:t>کد است، از یک شیفت به چپ و</w:t>
      </w:r>
    </w:p>
    <w:p w14:paraId="103C3CB1" w14:textId="7E6A9484" w:rsidR="00215EEA" w:rsidRPr="00215EEA" w:rsidRDefault="00215EEA" w:rsidP="00215EEA">
      <w:pPr>
        <w:pStyle w:val="NoSpacing"/>
        <w:bidi/>
        <w:rPr>
          <w:rStyle w:val="Strong"/>
          <w:rFonts w:ascii="VT220" w:hAnsi="VT220" w:cs="B Nazanin" w:hint="cs"/>
          <w:b w:val="0"/>
          <w:bCs w:val="0"/>
          <w:sz w:val="28"/>
          <w:szCs w:val="28"/>
          <w:lang w:bidi="fa-IR"/>
        </w:rPr>
      </w:pPr>
      <w:proofErr w:type="gramStart"/>
      <w:r w:rsidRPr="00A6346C">
        <w:rPr>
          <w:rFonts w:ascii="Cambria" w:hAnsi="Cambria" w:cs="B Nazanin"/>
          <w:i/>
          <w:iCs/>
          <w:sz w:val="24"/>
          <w:szCs w:val="24"/>
          <w:lang w:bidi="fa-IR"/>
        </w:rPr>
        <w:t xml:space="preserve">INC </w:t>
      </w:r>
      <w:r w:rsidRPr="00A6346C">
        <w:rPr>
          <w:rFonts w:ascii="VT220" w:hAnsi="VT220" w:cs="B Nazanin" w:hint="cs"/>
          <w:sz w:val="24"/>
          <w:szCs w:val="24"/>
          <w:rtl/>
          <w:lang w:bidi="fa-IR"/>
        </w:rPr>
        <w:t xml:space="preserve"> </w:t>
      </w:r>
      <w:r>
        <w:rPr>
          <w:rFonts w:ascii="VT220" w:hAnsi="VT220" w:cs="B Nazanin" w:hint="cs"/>
          <w:sz w:val="28"/>
          <w:szCs w:val="28"/>
          <w:rtl/>
          <w:lang w:bidi="fa-IR"/>
        </w:rPr>
        <w:t>استفاده</w:t>
      </w:r>
      <w:proofErr w:type="gramEnd"/>
      <w:r>
        <w:rPr>
          <w:rFonts w:ascii="VT220" w:hAnsi="VT220" w:cs="B Nazanin" w:hint="cs"/>
          <w:sz w:val="28"/>
          <w:szCs w:val="28"/>
          <w:rtl/>
          <w:lang w:bidi="fa-IR"/>
        </w:rPr>
        <w:t xml:space="preserve"> می‌کنیم.</w:t>
      </w:r>
    </w:p>
    <w:p w14:paraId="6F1916A5" w14:textId="77777777" w:rsidR="00215EEA" w:rsidRDefault="00215EEA" w:rsidP="00215EEA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3D3EF82E" w14:textId="47FCCCA9" w:rsidR="002F65F3" w:rsidRDefault="002F65F3" w:rsidP="002F65F3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به منظور نگه‌داری ردیف،‌ رجیستر</w:t>
      </w:r>
      <w:r w:rsidRPr="00A6346C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BX</w:t>
      </w:r>
      <w:r w:rsidRPr="00A6346C">
        <w:rPr>
          <w:rStyle w:val="Strong"/>
          <w:rFonts w:ascii="Cambria" w:hAnsi="Cambria" w:cs="B Nazanin"/>
          <w:b w:val="0"/>
          <w:bCs w:val="0"/>
          <w:sz w:val="24"/>
          <w:szCs w:val="24"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برابر </w:t>
      </w:r>
      <w:r w:rsidRPr="002F65F3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صفر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قرار می‌دهیم (معادل </w:t>
      </w:r>
      <w:r w:rsidRPr="00AF70CB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i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در شبه‌کد):</w:t>
      </w:r>
    </w:p>
    <w:p w14:paraId="00EADB41" w14:textId="77777777" w:rsidR="002F65F3" w:rsidRDefault="002F65F3" w:rsidP="002F65F3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lang w:bidi="fa-IR"/>
        </w:rPr>
      </w:pPr>
      <w:r w:rsidRPr="002F65F3">
        <w:rPr>
          <w:rStyle w:val="Strong"/>
          <w:rFonts w:ascii="VT220" w:hAnsi="VT220" w:cs="B Nazanin"/>
          <w:b w:val="0"/>
          <w:bCs w:val="0"/>
          <w:lang w:bidi="fa-IR"/>
        </w:rPr>
        <w:t>XOR BX, BX</w:t>
      </w:r>
    </w:p>
    <w:p w14:paraId="3230FB3F" w14:textId="77777777" w:rsidR="002F65F3" w:rsidRDefault="002F65F3" w:rsidP="002F65F3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DFB7705" w14:textId="77777777" w:rsidR="00576555" w:rsidRDefault="00576555" w:rsidP="00A6346C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</w:p>
    <w:p w14:paraId="2DC119C5" w14:textId="070BE276" w:rsidR="00A6346C" w:rsidRDefault="00A6346C" w:rsidP="00576555">
      <w:pPr>
        <w:pStyle w:val="NoSpacing"/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حلقه اول یعنی </w:t>
      </w:r>
      <w:r w:rsidRPr="00A6346C">
        <w:rPr>
          <w:rFonts w:ascii="VT220" w:hAnsi="VT220" w:cs="B Nazanin"/>
          <w:lang w:bidi="fa-IR"/>
        </w:rPr>
        <w:t>for i := 0 -&gt; n</w:t>
      </w:r>
      <w:r>
        <w:rPr>
          <w:rFonts w:ascii="VT220" w:hAnsi="VT220" w:cs="B Nazanin" w:hint="cs"/>
          <w:sz w:val="28"/>
          <w:szCs w:val="28"/>
          <w:rtl/>
          <w:lang w:bidi="fa-IR"/>
        </w:rPr>
        <w:t xml:space="preserve"> در شبه‌کد که ابتدای حلقه را با لیبل </w:t>
      </w:r>
      <w:r>
        <w:rPr>
          <w:rFonts w:ascii="Cambria" w:hAnsi="Cambria" w:cs="B Nazanin"/>
          <w:sz w:val="28"/>
          <w:szCs w:val="28"/>
          <w:lang w:bidi="fa-IR"/>
        </w:rPr>
        <w:t>_</w:t>
      </w:r>
      <w:r w:rsidRPr="00A6346C">
        <w:rPr>
          <w:rFonts w:ascii="Cambria" w:hAnsi="Cambria" w:cs="B Nazanin"/>
          <w:i/>
          <w:iCs/>
          <w:sz w:val="24"/>
          <w:szCs w:val="24"/>
          <w:lang w:bidi="fa-IR"/>
        </w:rPr>
        <w:t>loop1</w:t>
      </w:r>
      <w:r w:rsidR="00576555">
        <w:rPr>
          <w:rFonts w:ascii="Cambria" w:hAnsi="Cambria" w:cs="B Nazanin" w:hint="cs"/>
          <w:i/>
          <w:iCs/>
          <w:sz w:val="24"/>
          <w:szCs w:val="24"/>
          <w:rtl/>
          <w:lang w:bidi="fa-IR"/>
        </w:rPr>
        <w:t xml:space="preserve"> </w:t>
      </w:r>
      <w:r w:rsidR="00576555">
        <w:rPr>
          <w:rFonts w:ascii="Cambria" w:hAnsi="Cambria" w:cs="B Nazanin" w:hint="cs"/>
          <w:sz w:val="28"/>
          <w:szCs w:val="28"/>
          <w:rtl/>
          <w:lang w:bidi="fa-IR"/>
        </w:rPr>
        <w:t>مشخص می‌کنیم:</w:t>
      </w:r>
    </w:p>
    <w:p w14:paraId="49ABBB84" w14:textId="77777777" w:rsidR="00576555" w:rsidRPr="00576555" w:rsidRDefault="00576555" w:rsidP="00576555">
      <w:pPr>
        <w:pStyle w:val="NoSpacing"/>
        <w:bidi/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</w:pPr>
    </w:p>
    <w:p w14:paraId="17F1ACAC" w14:textId="77777777" w:rsidR="00A6346C" w:rsidRPr="00B400E1" w:rsidRDefault="00A6346C" w:rsidP="00A6346C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_loop1:</w:t>
      </w:r>
    </w:p>
    <w:p w14:paraId="2D7A09F8" w14:textId="6927B9D4" w:rsidR="00A6346C" w:rsidRPr="00B400E1" w:rsidRDefault="00A6346C" w:rsidP="00A6346C">
      <w:pPr>
        <w:pStyle w:val="NoSpacing"/>
        <w:rPr>
          <w:rStyle w:val="Strong"/>
          <w:rFonts w:ascii="VT220" w:hAnsi="VT220" w:cs="B Nazanin" w:hint="cs"/>
          <w:b w:val="0"/>
          <w:bCs w:val="0"/>
          <w:rtl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CMP BX, SI</w:t>
      </w:r>
      <w:r>
        <w:rPr>
          <w:rStyle w:val="Strong"/>
          <w:rFonts w:ascii="VT220" w:hAnsi="VT220" w:cs="B Nazanin" w:hint="cs"/>
          <w:b w:val="0"/>
          <w:bCs w:val="0"/>
          <w:rtl/>
          <w:lang w:bidi="fa-IR"/>
        </w:rPr>
        <w:t xml:space="preserve"> </w:t>
      </w:r>
    </w:p>
    <w:p w14:paraId="3DDD2D82" w14:textId="3410DF8B" w:rsidR="00A6346C" w:rsidRPr="00B400E1" w:rsidRDefault="00A6346C" w:rsidP="00A6346C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JGE _end</w:t>
      </w:r>
    </w:p>
    <w:p w14:paraId="4336C7CE" w14:textId="77777777" w:rsidR="00576555" w:rsidRDefault="00576555" w:rsidP="002F65F3">
      <w:pPr>
        <w:pStyle w:val="NoSpacing"/>
        <w:bidi/>
        <w:jc w:val="right"/>
        <w:rPr>
          <w:rStyle w:val="Strong"/>
          <w:rFonts w:ascii="Cambria" w:hAnsi="Cambria" w:cs="B Nazanin"/>
          <w:b w:val="0"/>
          <w:bCs w:val="0"/>
          <w:rtl/>
          <w:lang w:bidi="fa-IR"/>
        </w:rPr>
      </w:pPr>
    </w:p>
    <w:p w14:paraId="459C3AE3" w14:textId="2EEC2337" w:rsidR="00527979" w:rsidRDefault="00576555" w:rsidP="00576555">
      <w:pPr>
        <w:pStyle w:val="NoSpacing"/>
        <w:bidi/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</w:pPr>
      <w:r w:rsidRPr="0057655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همچنین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شرط حلقه یعنی </w:t>
      </w:r>
      <w:r w:rsidRPr="00B454F0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i &lt; n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در ابتدا بررسی می‌کنیم و در صورت عدم برقراری، به حلقه پایان می‌دهیم</w:t>
      </w:r>
      <w:r w:rsidR="002D67DA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و عملیات تکرار</w:t>
      </w:r>
      <w:r w:rsidR="002D67DA" w:rsidRPr="00B454F0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i +=</w:t>
      </w:r>
      <w:r w:rsidR="00B454F0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 xml:space="preserve"> </w:t>
      </w:r>
      <w:r w:rsidR="002D67DA" w:rsidRPr="00B454F0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1</w:t>
      </w:r>
      <w:r w:rsidR="002D67DA" w:rsidRPr="002D67DA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 xml:space="preserve"> </w:t>
      </w:r>
      <w:r w:rsidR="002D67DA" w:rsidRPr="002D67DA">
        <w:rPr>
          <w:rStyle w:val="Strong"/>
          <w:rFonts w:ascii="Cambria" w:hAnsi="Cambria" w:cs="B Nazanin" w:hint="cs"/>
          <w:b w:val="0"/>
          <w:bCs w:val="0"/>
          <w:i/>
          <w:iCs/>
          <w:sz w:val="24"/>
          <w:szCs w:val="24"/>
          <w:rtl/>
          <w:lang w:bidi="fa-IR"/>
        </w:rPr>
        <w:t xml:space="preserve"> </w:t>
      </w:r>
      <w:r w:rsidR="002D67DA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را در پایان هر دور حلقه اجرا می‌کنیم.</w:t>
      </w:r>
    </w:p>
    <w:p w14:paraId="7E9244D4" w14:textId="39688218" w:rsidR="002D67DA" w:rsidRDefault="002D67DA" w:rsidP="002D67DA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6B0A6807" w14:textId="7462E21E" w:rsidR="00234430" w:rsidRPr="00234430" w:rsidRDefault="002D67DA" w:rsidP="00234430">
      <w:pPr>
        <w:bidi/>
        <w:spacing w:line="240" w:lineRule="auto"/>
        <w:rPr>
          <w:rFonts w:ascii="Cambria" w:hAnsi="Cambria" w:cs="B Nazanin" w:hint="cs"/>
          <w:sz w:val="28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حلقه تودرتو دوم یعنی </w:t>
      </w:r>
      <w:r w:rsidR="00234430" w:rsidRPr="00234430">
        <w:rPr>
          <w:rFonts w:ascii="VT220" w:hAnsi="VT220" w:cs="B Nazanin"/>
          <w:lang w:bidi="fa-IR"/>
        </w:rPr>
        <w:t>for j := 1 -&gt; m + 1</w:t>
      </w:r>
      <w:r w:rsidR="00234430">
        <w:rPr>
          <w:rFonts w:ascii="VT220" w:hAnsi="VT220" w:cs="B Nazanin" w:hint="cs"/>
          <w:rtl/>
          <w:lang w:bidi="fa-IR"/>
        </w:rPr>
        <w:t xml:space="preserve"> </w:t>
      </w:r>
      <w:r w:rsidR="00234430">
        <w:rPr>
          <w:rFonts w:ascii="VT220" w:hAnsi="VT220" w:cs="B Nazanin" w:hint="cs"/>
          <w:sz w:val="28"/>
          <w:szCs w:val="28"/>
          <w:rtl/>
          <w:lang w:bidi="fa-IR"/>
        </w:rPr>
        <w:t xml:space="preserve">در شبه‌کد که ابتدای حلقه را با لیبل </w:t>
      </w:r>
      <w:r w:rsidR="00234430" w:rsidRPr="00234430">
        <w:rPr>
          <w:rFonts w:ascii="Cambria" w:hAnsi="Cambria" w:cs="B Nazanin"/>
          <w:i/>
          <w:iCs/>
          <w:sz w:val="24"/>
          <w:szCs w:val="24"/>
          <w:lang w:bidi="fa-IR"/>
        </w:rPr>
        <w:t>_loop</w:t>
      </w:r>
      <w:r w:rsidR="00234430">
        <w:rPr>
          <w:rFonts w:ascii="Cambria" w:hAnsi="Cambria" w:cs="B Nazanin"/>
          <w:i/>
          <w:iCs/>
          <w:sz w:val="24"/>
          <w:szCs w:val="24"/>
          <w:lang w:bidi="fa-IR"/>
        </w:rPr>
        <w:t>2</w:t>
      </w:r>
      <w:r w:rsidR="00234430">
        <w:rPr>
          <w:rFonts w:ascii="Cambria" w:hAnsi="Cambria" w:cs="B Nazanin" w:hint="cs"/>
          <w:i/>
          <w:iCs/>
          <w:sz w:val="24"/>
          <w:szCs w:val="24"/>
          <w:rtl/>
          <w:lang w:bidi="fa-IR"/>
        </w:rPr>
        <w:t xml:space="preserve"> </w:t>
      </w:r>
      <w:r w:rsidR="00234430">
        <w:rPr>
          <w:rFonts w:ascii="Cambria" w:hAnsi="Cambria" w:cs="B Nazanin" w:hint="cs"/>
          <w:sz w:val="28"/>
          <w:szCs w:val="28"/>
          <w:rtl/>
          <w:lang w:bidi="fa-IR"/>
        </w:rPr>
        <w:t>مشخص می کنیم:</w:t>
      </w:r>
    </w:p>
    <w:p w14:paraId="62321762" w14:textId="310DAAEC" w:rsidR="00234430" w:rsidRPr="00B400E1" w:rsidRDefault="00234430" w:rsidP="00234430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MOV CX, 1</w:t>
      </w:r>
    </w:p>
    <w:p w14:paraId="36B7F3E0" w14:textId="1F7A9C11" w:rsidR="00234430" w:rsidRPr="00B400E1" w:rsidRDefault="00234430" w:rsidP="00234430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_loop2:</w:t>
      </w:r>
    </w:p>
    <w:p w14:paraId="5261F7BE" w14:textId="77777777" w:rsidR="00774D51" w:rsidRDefault="00234430" w:rsidP="00774D51">
      <w:pPr>
        <w:pStyle w:val="NoSpacing"/>
        <w:ind w:left="720"/>
        <w:rPr>
          <w:rStyle w:val="Strong"/>
          <w:rFonts w:ascii="VT220" w:hAnsi="VT220" w:cs="Times New Roma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CMP CX, </w:t>
      </w:r>
      <w:r>
        <w:rPr>
          <w:rStyle w:val="Strong"/>
          <w:rFonts w:ascii="VT220" w:hAnsi="VT220" w:cs="B Nazanin"/>
          <w:b w:val="0"/>
          <w:bCs w:val="0"/>
          <w:lang w:bidi="fa-IR"/>
        </w:rPr>
        <w:t>DX</w:t>
      </w:r>
    </w:p>
    <w:p w14:paraId="71D68C12" w14:textId="4EBD61E9" w:rsidR="00234430" w:rsidRDefault="00234430" w:rsidP="00774D51">
      <w:pPr>
        <w:pStyle w:val="NoSpacing"/>
        <w:ind w:left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JG 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_loop1</w:t>
      </w:r>
    </w:p>
    <w:p w14:paraId="218BEA5A" w14:textId="77777777" w:rsidR="009300CE" w:rsidRDefault="009300CE" w:rsidP="00774D51">
      <w:pPr>
        <w:pStyle w:val="NoSpacing"/>
        <w:ind w:left="720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37F9B011" w14:textId="06F789E0" w:rsidR="00656E79" w:rsidRPr="00656E79" w:rsidRDefault="00656E79" w:rsidP="00656E79">
      <w:pPr>
        <w:pStyle w:val="NoSpacing"/>
        <w:bidi/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همچنین شرط حلقه یعنی </w:t>
      </w:r>
      <w:r w:rsidRPr="009300CE">
        <w:rPr>
          <w:rStyle w:val="Strong"/>
          <w:rFonts w:ascii="VT220" w:hAnsi="VT220" w:cs="B Nazanin"/>
          <w:b w:val="0"/>
          <w:bCs w:val="0"/>
          <w:lang w:bidi="fa-IR"/>
        </w:rPr>
        <w:t>j &lt; m + 1</w:t>
      </w: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 را در ابتدا بررسی می‌کنیم و در صورت عدم برقراری، به حلقه پایان می‌دهیم و دور بعدی حلقه قبلی یعنی </w:t>
      </w:r>
      <w:r w:rsidRPr="00AC07AB">
        <w:rPr>
          <w:rStyle w:val="Strong"/>
          <w:rFonts w:ascii="Cambria" w:hAnsi="Cambria" w:cs="Cambria"/>
          <w:b w:val="0"/>
          <w:bCs w:val="0"/>
          <w:i/>
          <w:iCs/>
          <w:sz w:val="24"/>
          <w:szCs w:val="24"/>
          <w:lang w:bidi="fa-IR"/>
        </w:rPr>
        <w:t>_loop1</w:t>
      </w:r>
      <w:r>
        <w:rPr>
          <w:rStyle w:val="Strong"/>
          <w:rFonts w:ascii="VT220" w:hAnsi="VT220" w:cs="Times New Roman" w:hint="cs"/>
          <w:b w:val="0"/>
          <w:bCs w:val="0"/>
          <w:sz w:val="28"/>
          <w:szCs w:val="28"/>
          <w:rtl/>
          <w:lang w:bidi="fa-IR"/>
        </w:rPr>
        <w:t xml:space="preserve"> </w:t>
      </w:r>
      <w:r w:rsidRPr="00656E7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را اجرا می‌کنیم و عملیات تکرار</w:t>
      </w:r>
      <w:r w:rsidRPr="00AF484E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j</w:t>
      </w:r>
      <w:r w:rsidR="00AF484E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 xml:space="preserve"> </w:t>
      </w:r>
      <w:r w:rsidRPr="00AF484E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+=</w:t>
      </w:r>
      <w:r w:rsidR="00AF484E" w:rsidRPr="00AF484E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 xml:space="preserve"> </w:t>
      </w:r>
      <w:r w:rsidRPr="00AF484E">
        <w:rPr>
          <w:rStyle w:val="Strong"/>
          <w:rFonts w:ascii="VT220" w:hAnsi="VT220" w:cs="B Nazanin"/>
          <w:b w:val="0"/>
          <w:bCs w:val="0"/>
          <w:i/>
          <w:iCs/>
          <w:lang w:bidi="fa-IR"/>
        </w:rPr>
        <w:t>1</w:t>
      </w:r>
      <w:r>
        <w:rPr>
          <w:rStyle w:val="Strong"/>
          <w:rFonts w:ascii="Cambria" w:hAnsi="Cambria" w:cs="B Nazanin" w:hint="cs"/>
          <w:b w:val="0"/>
          <w:bCs w:val="0"/>
          <w:i/>
          <w:iCs/>
          <w:sz w:val="24"/>
          <w:szCs w:val="24"/>
          <w:rtl/>
          <w:lang w:bidi="fa-IR"/>
        </w:rPr>
        <w:t xml:space="preserve"> </w:t>
      </w:r>
      <w:r w:rsidRPr="00656E79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 xml:space="preserve"> </w:t>
      </w:r>
      <w:r w:rsidRPr="00656E79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را در پایان هر دور حلقه اجرا می‌کنیم</w:t>
      </w:r>
      <w:r w:rsidR="00B7141E">
        <w:rPr>
          <w:rStyle w:val="Strong"/>
          <w:rFonts w:ascii="B Nazanin" w:hAnsi="B Nazanin" w:cs="B Nazanin"/>
          <w:b w:val="0"/>
          <w:bCs w:val="0"/>
          <w:sz w:val="28"/>
          <w:szCs w:val="28"/>
          <w:lang w:bidi="fa-IR"/>
        </w:rPr>
        <w:t>.</w:t>
      </w:r>
    </w:p>
    <w:p w14:paraId="179FF7B0" w14:textId="178241E5" w:rsidR="002D67DA" w:rsidRDefault="002D67DA" w:rsidP="00234430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1B9231E5" w14:textId="7BB27C32" w:rsidR="003E1374" w:rsidRDefault="003E1374" w:rsidP="003E1374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6C2506B3" w14:textId="77777777" w:rsidR="003E1374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MOV DI, SI</w:t>
      </w:r>
    </w:p>
    <w:p w14:paraId="3FDE5306" w14:textId="637EF3AA" w:rsidR="003E1374" w:rsidRPr="00AA73E8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SUB DI, BX</w:t>
      </w:r>
    </w:p>
    <w:p w14:paraId="4F23DD0D" w14:textId="77777777" w:rsidR="003E1374" w:rsidRPr="00AA73E8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2DE42DB1" w14:textId="1856BD84" w:rsidR="003E1374" w:rsidRPr="00AA73E8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CMP CX, DI</w:t>
      </w:r>
    </w:p>
    <w:p w14:paraId="25B99D58" w14:textId="52B134FD" w:rsidR="003E1374" w:rsidRPr="00AA73E8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JL _space</w:t>
      </w:r>
    </w:p>
    <w:p w14:paraId="5CD5FBBA" w14:textId="77777777" w:rsidR="003E1374" w:rsidRDefault="003E1374" w:rsidP="003E1374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11AAC715" w14:textId="47100C1F" w:rsidR="003E1374" w:rsidRPr="003E1374" w:rsidRDefault="003E1374" w:rsidP="003E1374">
      <w:pPr>
        <w:pStyle w:val="NoSpacing"/>
        <w:ind w:left="1440"/>
        <w:jc w:val="right"/>
        <w:rPr>
          <w:rStyle w:val="Strong"/>
          <w:rFonts w:ascii="VT220" w:hAnsi="VT220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>در این قسمت از کد</w:t>
      </w:r>
      <w:r w:rsidR="00195DB5"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 اسمبلی</w:t>
      </w: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 به قسمت </w:t>
      </w:r>
    </w:p>
    <w:p w14:paraId="454F33D6" w14:textId="77777777" w:rsidR="003E1374" w:rsidRPr="003E1374" w:rsidRDefault="003E1374" w:rsidP="003E1374">
      <w:pPr>
        <w:pStyle w:val="NoSpacing"/>
        <w:rPr>
          <w:rFonts w:ascii="VT220" w:hAnsi="VT220"/>
          <w:lang w:bidi="fa-IR"/>
        </w:rPr>
      </w:pPr>
      <w:r w:rsidRPr="003E1374">
        <w:rPr>
          <w:rFonts w:ascii="VT220" w:hAnsi="VT220"/>
          <w:lang w:bidi="fa-IR"/>
        </w:rPr>
        <w:t xml:space="preserve">if j &lt; n </w:t>
      </w:r>
      <w:r w:rsidRPr="003E1374">
        <w:rPr>
          <w:rFonts w:ascii="Courier New" w:hAnsi="Courier New" w:cs="Courier New"/>
          <w:lang w:bidi="fa-IR"/>
        </w:rPr>
        <w:t>–</w:t>
      </w:r>
      <w:r w:rsidRPr="003E1374">
        <w:rPr>
          <w:rFonts w:ascii="VT220" w:hAnsi="VT220"/>
          <w:lang w:bidi="fa-IR"/>
        </w:rPr>
        <w:t xml:space="preserve"> i</w:t>
      </w:r>
    </w:p>
    <w:p w14:paraId="0A8463AD" w14:textId="6EA862E9" w:rsidR="003E1374" w:rsidRDefault="003E1374" w:rsidP="003E1374">
      <w:pPr>
        <w:pStyle w:val="NoSpacing"/>
        <w:ind w:firstLine="720"/>
        <w:rPr>
          <w:rFonts w:ascii="VT220" w:hAnsi="VT220" w:cs="Courier New"/>
          <w:rtl/>
          <w:lang w:bidi="fa-IR"/>
        </w:rPr>
      </w:pPr>
      <w:r w:rsidRPr="003E1374">
        <w:rPr>
          <w:rFonts w:ascii="VT220" w:hAnsi="VT220"/>
          <w:lang w:bidi="fa-IR"/>
        </w:rPr>
        <w:t xml:space="preserve">output &lt;- </w:t>
      </w:r>
      <w:r w:rsidRPr="003E1374">
        <w:rPr>
          <w:rFonts w:ascii="VT220" w:hAnsi="VT220" w:cs="Courier New"/>
          <w:lang w:bidi="fa-IR"/>
        </w:rPr>
        <w:t>SPACE</w:t>
      </w:r>
    </w:p>
    <w:p w14:paraId="15FA7390" w14:textId="77777777" w:rsidR="004264E6" w:rsidRPr="003E1374" w:rsidRDefault="004264E6" w:rsidP="00D345E4">
      <w:pPr>
        <w:pStyle w:val="NoSpacing"/>
        <w:rPr>
          <w:rFonts w:ascii="VT220" w:hAnsi="VT220" w:cs="Courier New"/>
          <w:lang w:bidi="fa-IR"/>
        </w:rPr>
      </w:pPr>
    </w:p>
    <w:p w14:paraId="64D1F8AB" w14:textId="08798DB3" w:rsidR="005B7A5F" w:rsidRDefault="003E1374" w:rsidP="003C35AE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در شبه‌کد اشاره دارد</w:t>
      </w:r>
      <w:r w:rsid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که حاصل </w:t>
      </w:r>
      <m:oMath>
        <m:r>
          <w:rPr>
            <w:rStyle w:val="Strong"/>
            <w:rFonts w:ascii="Cambria Math" w:hAnsi="Cambria Math" w:cs="B Nazanin"/>
            <w:sz w:val="24"/>
            <w:szCs w:val="24"/>
            <w:lang w:bidi="fa-IR"/>
          </w:rPr>
          <m:t>n – i</m:t>
        </m:r>
      </m:oMath>
      <w:r w:rsidR="001C061E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محاسبه شده و با </w:t>
      </w:r>
      <m:oMath>
        <m:r>
          <w:rPr>
            <w:rStyle w:val="Strong"/>
            <w:rFonts w:ascii="Cambria Math" w:hAnsi="Cambria Math" w:cs="B Nazanin"/>
            <w:sz w:val="24"/>
            <w:szCs w:val="24"/>
            <w:lang w:bidi="fa-IR"/>
          </w:rPr>
          <m:t>j</m:t>
        </m:r>
      </m:oMath>
      <w:r w:rsidR="001C061E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</w:t>
      </w:r>
      <w:r w:rsid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مقایسه می‌گردد و در صورت کوچک‌تر بودن </w:t>
      </w:r>
      <m:oMath>
        <m:r>
          <w:rPr>
            <w:rStyle w:val="Strong"/>
            <w:rFonts w:ascii="Cambria Math" w:hAnsi="Cambria Math" w:cs="B Nazanin"/>
            <w:sz w:val="24"/>
            <w:szCs w:val="24"/>
            <w:lang w:bidi="fa-IR"/>
          </w:rPr>
          <m:t>j</m:t>
        </m:r>
      </m:oMath>
      <w:r w:rsid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</w:t>
      </w:r>
      <w:r w:rsidR="001C061E" w:rsidRPr="001C061E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 xml:space="preserve">_space </w:t>
      </w:r>
      <w:r w:rsidR="001C061E" w:rsidRP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1C061E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پرش انجام مي‌دهد و کارکتر فاصله را نمایش می‌دهد.</w:t>
      </w:r>
    </w:p>
    <w:p w14:paraId="35963C49" w14:textId="4597BBAA" w:rsidR="002616D5" w:rsidRDefault="005B7A5F" w:rsidP="002616D5">
      <w:pPr>
        <w:pStyle w:val="NoSpacing"/>
        <w:bidi/>
        <w:jc w:val="both"/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همچنین مانند قبل برای کارکتر ستاره خواهیم داشت:</w:t>
      </w:r>
    </w:p>
    <w:p w14:paraId="3204E2A2" w14:textId="56064C5D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>
        <w:rPr>
          <w:rStyle w:val="Strong"/>
          <w:rFonts w:ascii="VT220" w:hAnsi="VT220" w:cs="B Nazanin"/>
          <w:b w:val="0"/>
          <w:bCs w:val="0"/>
          <w:lang w:bidi="fa-IR"/>
        </w:rPr>
        <w:t>MOV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DI, </w:t>
      </w:r>
      <w:r>
        <w:rPr>
          <w:rStyle w:val="Strong"/>
          <w:rFonts w:ascii="VT220" w:hAnsi="VT220" w:cs="B Nazanin"/>
          <w:b w:val="0"/>
          <w:bCs w:val="0"/>
          <w:lang w:bidi="fa-IR"/>
        </w:rPr>
        <w:t>SI</w:t>
      </w:r>
    </w:p>
    <w:p w14:paraId="00773347" w14:textId="6438386C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ADD DI, BX</w:t>
      </w:r>
    </w:p>
    <w:p w14:paraId="77F6D6C6" w14:textId="77777777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539A5BAC" w14:textId="5BD96CC3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CMP CX, DI</w:t>
      </w:r>
    </w:p>
    <w:p w14:paraId="63BBB085" w14:textId="3F2E5366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JG _end_loop1</w:t>
      </w:r>
    </w:p>
    <w:p w14:paraId="326FD2C2" w14:textId="77777777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</w:p>
    <w:p w14:paraId="06F51A4C" w14:textId="6F4252BC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MOV AX, star</w:t>
      </w:r>
    </w:p>
    <w:p w14:paraId="03FE8378" w14:textId="5E6CD89A" w:rsidR="002616D5" w:rsidRPr="00AA73E8" w:rsidRDefault="002616D5" w:rsidP="002616D5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CALL echo_string</w:t>
      </w:r>
    </w:p>
    <w:p w14:paraId="0606129E" w14:textId="3D6A5BAC" w:rsidR="002616D5" w:rsidRDefault="005B7A5F" w:rsidP="002616D5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همانند شبه‌کد</w:t>
      </w:r>
    </w:p>
    <w:p w14:paraId="458E6349" w14:textId="77777777" w:rsidR="005B7A5F" w:rsidRDefault="005B7A5F" w:rsidP="005B7A5F">
      <w:pPr>
        <w:spacing w:line="240" w:lineRule="auto"/>
        <w:rPr>
          <w:rFonts w:ascii="VT220" w:hAnsi="VT220" w:cs="Courier New"/>
          <w:sz w:val="28"/>
          <w:szCs w:val="28"/>
          <w:lang w:bidi="fa-IR"/>
        </w:rPr>
      </w:pPr>
    </w:p>
    <w:p w14:paraId="222413DA" w14:textId="0D7B0F1F" w:rsidR="005B7A5F" w:rsidRPr="005B7A5F" w:rsidRDefault="005B7A5F" w:rsidP="005B7A5F">
      <w:pPr>
        <w:pStyle w:val="NoSpacing"/>
        <w:rPr>
          <w:rFonts w:ascii="VT220" w:hAnsi="VT220"/>
          <w:lang w:bidi="fa-IR"/>
        </w:rPr>
      </w:pPr>
      <w:r w:rsidRPr="005B7A5F">
        <w:rPr>
          <w:rFonts w:ascii="VT220" w:hAnsi="VT220"/>
          <w:lang w:bidi="fa-IR"/>
        </w:rPr>
        <w:lastRenderedPageBreak/>
        <w:t xml:space="preserve">else if </w:t>
      </w:r>
      <w:r w:rsidRPr="005B7A5F">
        <w:rPr>
          <w:rFonts w:ascii="VT220" w:hAnsi="VT220"/>
          <w:lang w:bidi="fa-IR"/>
        </w:rPr>
        <w:t>j</w:t>
      </w:r>
      <w:r w:rsidRPr="005B7A5F">
        <w:rPr>
          <w:rFonts w:ascii="VT220" w:hAnsi="VT220"/>
          <w:lang w:bidi="fa-IR"/>
        </w:rPr>
        <w:t xml:space="preserve"> &lt;= </w:t>
      </w:r>
      <w:r w:rsidRPr="005B7A5F">
        <w:rPr>
          <w:rFonts w:ascii="VT220" w:hAnsi="VT220"/>
          <w:lang w:bidi="fa-IR"/>
        </w:rPr>
        <w:t>n</w:t>
      </w:r>
      <w:r w:rsidRPr="005B7A5F">
        <w:rPr>
          <w:rFonts w:ascii="VT220" w:hAnsi="VT220"/>
          <w:lang w:bidi="fa-IR"/>
        </w:rPr>
        <w:t xml:space="preserve"> + </w:t>
      </w:r>
      <w:r w:rsidRPr="005B7A5F">
        <w:rPr>
          <w:rFonts w:ascii="VT220" w:hAnsi="VT220"/>
          <w:lang w:bidi="fa-IR"/>
        </w:rPr>
        <w:t>i</w:t>
      </w:r>
    </w:p>
    <w:p w14:paraId="5D1A5062" w14:textId="2740006A" w:rsidR="005B7A5F" w:rsidRDefault="005B7A5F" w:rsidP="005B7A5F">
      <w:pPr>
        <w:pStyle w:val="NoSpacing"/>
        <w:ind w:firstLine="720"/>
        <w:rPr>
          <w:rFonts w:ascii="VT220" w:hAnsi="VT220"/>
          <w:lang w:bidi="fa-IR"/>
        </w:rPr>
      </w:pPr>
      <w:r w:rsidRPr="005B7A5F">
        <w:rPr>
          <w:rFonts w:ascii="VT220" w:hAnsi="VT220"/>
          <w:lang w:bidi="fa-IR"/>
        </w:rPr>
        <w:t>output &lt;- *</w:t>
      </w:r>
    </w:p>
    <w:p w14:paraId="55407984" w14:textId="77777777" w:rsidR="001B0397" w:rsidRDefault="001B0397" w:rsidP="005B7A5F">
      <w:pPr>
        <w:pStyle w:val="NoSpacing"/>
        <w:ind w:firstLine="720"/>
        <w:rPr>
          <w:rFonts w:ascii="VT220" w:hAnsi="VT220"/>
          <w:lang w:bidi="fa-IR"/>
        </w:rPr>
      </w:pPr>
    </w:p>
    <w:p w14:paraId="216C128E" w14:textId="770CC5A3" w:rsidR="001B0397" w:rsidRPr="001B0397" w:rsidRDefault="001B0397" w:rsidP="001B0397">
      <w:pPr>
        <w:pStyle w:val="NoSpacing"/>
        <w:bidi/>
        <w:ind w:firstLine="720"/>
        <w:jc w:val="right"/>
        <w:rPr>
          <w:rFonts w:ascii="B Nazanin" w:hAnsi="B Nazanin" w:cs="B Nazanin" w:hint="cs"/>
          <w:sz w:val="28"/>
          <w:szCs w:val="28"/>
          <w:lang w:bidi="fa-IR"/>
        </w:rPr>
      </w:pPr>
    </w:p>
    <w:p w14:paraId="74524523" w14:textId="7B875306" w:rsidR="001B0397" w:rsidRPr="00547534" w:rsidRDefault="001B0397" w:rsidP="001B0397">
      <w:pPr>
        <w:pStyle w:val="NoSpacing"/>
        <w:bidi/>
        <w:rPr>
          <w:rFonts w:ascii="B Nazanin" w:hAnsi="B Nazanin" w:cs="B Nazanin" w:hint="cs"/>
          <w:sz w:val="28"/>
          <w:szCs w:val="28"/>
          <w:lang w:bidi="fa-IR"/>
        </w:rPr>
      </w:pPr>
      <w:r w:rsidRPr="00547534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با این تفاوت که شرط عکس را چک می‌کند و در صورت عدم برقراری شرط </w:t>
      </w:r>
      <w:r w:rsidRPr="00547534">
        <w:rPr>
          <w:rFonts w:ascii="VT220" w:hAnsi="VT220" w:cs="B Nazanin"/>
          <w:lang w:bidi="fa-IR"/>
        </w:rPr>
        <w:t>j &lt;= n +</w:t>
      </w:r>
      <w:r w:rsidRPr="00547534">
        <w:rPr>
          <w:rFonts w:ascii="B Nazanin" w:hAnsi="B Nazanin" w:cs="B Nazanin" w:hint="cs"/>
          <w:lang w:bidi="fa-IR"/>
        </w:rPr>
        <w:t xml:space="preserve"> </w:t>
      </w:r>
      <w:r w:rsidRPr="00547534">
        <w:rPr>
          <w:rFonts w:ascii="VT220" w:hAnsi="VT220" w:cs="B Nazanin"/>
          <w:lang w:bidi="fa-IR"/>
        </w:rPr>
        <w:t>i</w:t>
      </w:r>
      <w:r w:rsidRPr="00547534">
        <w:rPr>
          <w:rFonts w:ascii="B Nazanin" w:hAnsi="B Nazanin" w:cs="B Nazanin" w:hint="cs"/>
          <w:rtl/>
          <w:lang w:bidi="fa-IR"/>
        </w:rPr>
        <w:t xml:space="preserve">  </w:t>
      </w:r>
      <w:r w:rsidRPr="00547534">
        <w:rPr>
          <w:rFonts w:ascii="B Nazanin" w:hAnsi="B Nazanin" w:cs="B Nazanin" w:hint="cs"/>
          <w:sz w:val="28"/>
          <w:szCs w:val="28"/>
          <w:rtl/>
          <w:lang w:bidi="fa-IR"/>
        </w:rPr>
        <w:t xml:space="preserve">به حلقه تودرتوی دومی پایان می‌دهد همانند </w:t>
      </w:r>
      <w:r w:rsidRPr="00547534">
        <w:rPr>
          <w:rFonts w:ascii="VT220" w:hAnsi="VT220" w:cs="B Nazanin"/>
          <w:lang w:bidi="fa-IR"/>
        </w:rPr>
        <w:t>break</w:t>
      </w:r>
      <w:r w:rsidRPr="00547534">
        <w:rPr>
          <w:rFonts w:ascii="B Nazanin" w:hAnsi="B Nazanin" w:cs="B Nazanin" w:hint="cs"/>
          <w:sz w:val="28"/>
          <w:szCs w:val="28"/>
          <w:lang w:bidi="fa-IR"/>
        </w:rPr>
        <w:t xml:space="preserve"> </w:t>
      </w:r>
      <w:r w:rsidRPr="00547534">
        <w:rPr>
          <w:rFonts w:ascii="B Nazanin" w:hAnsi="B Nazanin" w:cs="B Nazanin" w:hint="cs"/>
          <w:sz w:val="28"/>
          <w:szCs w:val="28"/>
          <w:rtl/>
          <w:lang w:bidi="fa-IR"/>
        </w:rPr>
        <w:t xml:space="preserve"> که در </w:t>
      </w:r>
      <w:r w:rsidR="003F108F">
        <w:rPr>
          <w:rFonts w:ascii="Cambria" w:hAnsi="Cambria" w:cs="B Nazanin" w:hint="cs"/>
          <w:sz w:val="28"/>
          <w:szCs w:val="28"/>
          <w:rtl/>
          <w:lang w:bidi="fa-IR"/>
        </w:rPr>
        <w:t>شبه‌کد موجود</w:t>
      </w:r>
      <w:r w:rsidRPr="00547534">
        <w:rPr>
          <w:rFonts w:ascii="B Nazanin" w:hAnsi="B Nazanin" w:cs="B Nazanin" w:hint="cs"/>
          <w:sz w:val="28"/>
          <w:szCs w:val="28"/>
          <w:rtl/>
          <w:lang w:bidi="fa-IR"/>
        </w:rPr>
        <w:t xml:space="preserve"> است.</w:t>
      </w:r>
    </w:p>
    <w:p w14:paraId="533EFB1B" w14:textId="13334DAC" w:rsidR="005B7A5F" w:rsidRDefault="005B7A5F" w:rsidP="001B0397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39EE9BCD" w14:textId="6C459C5C" w:rsidR="00AF4B25" w:rsidRDefault="00AF4B25" w:rsidP="00AF4B25">
      <w:pPr>
        <w:pStyle w:val="NoSpacing"/>
        <w:bidi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و سپس </w:t>
      </w:r>
      <w:r w:rsidR="00FB577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کد </w:t>
      </w:r>
      <w:r w:rsidR="00D14936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ادامه</w:t>
      </w:r>
      <w:r w:rsidR="00F24905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حلقه</w:t>
      </w:r>
      <w:r w:rsidR="00D14936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دوم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را خواهیم داشت</w:t>
      </w:r>
      <w:r w:rsidR="006D66DB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>:</w:t>
      </w:r>
    </w:p>
    <w:p w14:paraId="5B476CF5" w14:textId="5E2BDFB9" w:rsidR="006D66DB" w:rsidRDefault="006D66DB" w:rsidP="006D66DB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JMP 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_loop2</w:t>
      </w:r>
    </w:p>
    <w:p w14:paraId="523F6381" w14:textId="77777777" w:rsidR="00632D8A" w:rsidRDefault="00632D8A" w:rsidP="00632D8A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7F5CE2A" w14:textId="77777777" w:rsidR="00632D8A" w:rsidRDefault="00632D8A" w:rsidP="00632D8A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1A37EEEB" w14:textId="77777777" w:rsidR="006D66DB" w:rsidRPr="00AA73E8" w:rsidRDefault="006D66DB" w:rsidP="006D66DB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_loop2:</w:t>
      </w:r>
    </w:p>
    <w:p w14:paraId="6ED57407" w14:textId="5F7742E5" w:rsidR="006D66DB" w:rsidRPr="00AA73E8" w:rsidRDefault="006D66DB" w:rsidP="006D66DB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INC CX</w:t>
      </w:r>
      <w:r>
        <w:rPr>
          <w:rStyle w:val="Strong"/>
          <w:rFonts w:ascii="VT220" w:hAnsi="VT220" w:cs="B Nazanin"/>
          <w:b w:val="0"/>
          <w:bCs w:val="0"/>
          <w:lang w:bidi="fa-IR"/>
        </w:rPr>
        <w:tab/>
      </w:r>
    </w:p>
    <w:p w14:paraId="0DD11566" w14:textId="6C6E531C" w:rsidR="006D66DB" w:rsidRPr="00B400E1" w:rsidRDefault="006D66DB" w:rsidP="006D66DB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AA73E8">
        <w:rPr>
          <w:rStyle w:val="Strong"/>
          <w:rFonts w:ascii="VT220" w:hAnsi="VT220" w:cs="B Nazanin"/>
          <w:b w:val="0"/>
          <w:bCs w:val="0"/>
          <w:lang w:bidi="fa-IR"/>
        </w:rPr>
        <w:t>JMP _loop2</w:t>
      </w:r>
    </w:p>
    <w:p w14:paraId="36EC16EA" w14:textId="77777777" w:rsidR="006D66DB" w:rsidRDefault="006D66DB" w:rsidP="00D92400">
      <w:pPr>
        <w:pStyle w:val="NoSpacing"/>
        <w:jc w:val="right"/>
        <w:rPr>
          <w:rStyle w:val="Strong"/>
          <w:rFonts w:ascii="VT220" w:hAnsi="VT220" w:cs="B Nazanin"/>
          <w:b w:val="0"/>
          <w:bCs w:val="0"/>
          <w:lang w:bidi="fa-IR"/>
        </w:rPr>
      </w:pPr>
    </w:p>
    <w:p w14:paraId="4585698A" w14:textId="465ADEE5" w:rsidR="00D92400" w:rsidRDefault="00D92400" w:rsidP="00D92400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  <w:r w:rsidRPr="00D92400"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>که</w:t>
      </w: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 همان عملیات تکرار </w:t>
      </w:r>
      <w:r w:rsidRPr="00D92400">
        <w:rPr>
          <w:rStyle w:val="Strong"/>
          <w:rFonts w:ascii="VT220" w:hAnsi="VT220" w:cs="B Nazanin"/>
          <w:b w:val="0"/>
          <w:bCs w:val="0"/>
          <w:lang w:bidi="fa-IR"/>
        </w:rPr>
        <w:t>j += 1</w:t>
      </w: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 و انجام دوباره حلقه دوم است.</w:t>
      </w:r>
    </w:p>
    <w:p w14:paraId="5E1BF8B9" w14:textId="77777777" w:rsidR="00C51BBF" w:rsidRDefault="00C51BBF" w:rsidP="00C51BBF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</w:p>
    <w:p w14:paraId="12C824B9" w14:textId="2A2CA8D2" w:rsidR="00C51BBF" w:rsidRDefault="00C51BBF" w:rsidP="00C51BBF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>هم‌چنین برای حلقه دوم خواهیم داشت:</w:t>
      </w:r>
    </w:p>
    <w:p w14:paraId="577F2804" w14:textId="77777777" w:rsidR="00C51BBF" w:rsidRDefault="00C51BBF" w:rsidP="00C51BBF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_</w:t>
      </w:r>
      <w:r>
        <w:rPr>
          <w:rStyle w:val="Strong"/>
          <w:rFonts w:ascii="VT220" w:hAnsi="VT220" w:cs="B Nazanin"/>
          <w:b w:val="0"/>
          <w:bCs w:val="0"/>
          <w:lang w:bidi="fa-IR"/>
        </w:rPr>
        <w:t>continue</w:t>
      </w: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_loop1:</w:t>
      </w:r>
    </w:p>
    <w:p w14:paraId="70F2BC83" w14:textId="6B4BD6DF" w:rsidR="00C51BBF" w:rsidRPr="00B400E1" w:rsidRDefault="00C51BBF" w:rsidP="00C51BBF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MOV AX, return</w:t>
      </w:r>
    </w:p>
    <w:p w14:paraId="2B36D032" w14:textId="442EF6CC" w:rsidR="00C51BBF" w:rsidRPr="00B400E1" w:rsidRDefault="00C51BBF" w:rsidP="00C51BBF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CALL echo_string</w:t>
      </w:r>
    </w:p>
    <w:p w14:paraId="70DDE980" w14:textId="77777777" w:rsidR="00C51BBF" w:rsidRPr="00B400E1" w:rsidRDefault="00C51BBF" w:rsidP="00C51BBF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</w:p>
    <w:p w14:paraId="0C53BD74" w14:textId="58BEC5AD" w:rsidR="00C51BBF" w:rsidRPr="00B400E1" w:rsidRDefault="00C51BBF" w:rsidP="00C51BBF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INC BX</w:t>
      </w:r>
    </w:p>
    <w:p w14:paraId="0397B87A" w14:textId="29B26853" w:rsidR="00C51BBF" w:rsidRPr="00B400E1" w:rsidRDefault="00C51BBF" w:rsidP="00C51BBF">
      <w:pPr>
        <w:pStyle w:val="NoSpacing"/>
        <w:ind w:firstLine="720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JMP _loop1</w:t>
      </w:r>
    </w:p>
    <w:p w14:paraId="775924BB" w14:textId="77777777" w:rsidR="00C51BBF" w:rsidRDefault="00C51BBF" w:rsidP="00C51BBF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rtl/>
          <w:lang w:bidi="fa-IR"/>
        </w:rPr>
      </w:pPr>
    </w:p>
    <w:p w14:paraId="3AF829CA" w14:textId="13AFC694" w:rsidR="00C51BBF" w:rsidRDefault="00C51BBF" w:rsidP="00C51BBF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که مربوط به پرینت کردن خط جدید در انتهای پردازش هر خط و عملیات تکرار </w:t>
      </w:r>
      <w:r w:rsidRPr="00C51BBF">
        <w:rPr>
          <w:rStyle w:val="Strong"/>
          <w:rFonts w:ascii="VT220" w:hAnsi="VT220" w:cs="B Nazanin"/>
          <w:b w:val="0"/>
          <w:bCs w:val="0"/>
          <w:lang w:bidi="fa-IR"/>
        </w:rPr>
        <w:t>i += 1</w:t>
      </w:r>
      <w:r w:rsidRPr="00C51BBF">
        <w:rPr>
          <w:rStyle w:val="Strong"/>
          <w:rFonts w:ascii="VT220" w:hAnsi="VT220" w:cs="B Nazanin" w:hint="cs"/>
          <w:b w:val="0"/>
          <w:bCs w:val="0"/>
          <w:rtl/>
          <w:lang w:bidi="fa-IR"/>
        </w:rPr>
        <w:t xml:space="preserve"> </w:t>
      </w: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>و انجام دوباره حلقه اول است.</w:t>
      </w:r>
    </w:p>
    <w:p w14:paraId="432C8E7C" w14:textId="34F5E7AE" w:rsidR="00EA5C91" w:rsidRDefault="00EA5C91" w:rsidP="00EA5C91">
      <w:pPr>
        <w:pStyle w:val="NoSpacing"/>
        <w:bidi/>
        <w:rPr>
          <w:rStyle w:val="Strong"/>
          <w:rFonts w:ascii="VT220" w:hAnsi="VT220" w:cs="B Nazanin"/>
          <w:b w:val="0"/>
          <w:bCs w:val="0"/>
          <w:sz w:val="28"/>
          <w:szCs w:val="28"/>
          <w:lang w:bidi="fa-IR"/>
        </w:rPr>
      </w:pPr>
    </w:p>
    <w:p w14:paraId="6A12412B" w14:textId="77777777" w:rsidR="00EA5C91" w:rsidRDefault="00EA5C91" w:rsidP="00EA5C91">
      <w:pPr>
        <w:pStyle w:val="NoSpacing"/>
        <w:bidi/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</w:pPr>
      <w:r>
        <w:rPr>
          <w:rStyle w:val="Strong"/>
          <w:rFonts w:ascii="VT220" w:hAnsi="VT220" w:cs="B Nazanin" w:hint="cs"/>
          <w:b w:val="0"/>
          <w:bCs w:val="0"/>
          <w:sz w:val="28"/>
          <w:szCs w:val="28"/>
          <w:rtl/>
          <w:lang w:bidi="fa-IR"/>
        </w:rPr>
        <w:t xml:space="preserve">و در انتها نیز خاتمه دادن به پروسه برنامه از طریق اطلاع دادن به سیستم‌عامل </w:t>
      </w:r>
      <w:r w:rsidRPr="00EA5C91">
        <w:rPr>
          <w:rStyle w:val="Strong"/>
          <w:rFonts w:ascii="Cambria" w:hAnsi="Cambria" w:cs="B Nazanin"/>
          <w:b w:val="0"/>
          <w:bCs w:val="0"/>
          <w:sz w:val="24"/>
          <w:szCs w:val="24"/>
          <w:lang w:bidi="fa-IR"/>
        </w:rPr>
        <w:t>DOS</w:t>
      </w:r>
      <w:r>
        <w:rPr>
          <w:rStyle w:val="Strong"/>
          <w:rFonts w:ascii="Cambria" w:hAnsi="Cambria" w:cs="B Nazanin" w:hint="cs"/>
          <w:b w:val="0"/>
          <w:bCs w:val="0"/>
          <w:sz w:val="24"/>
          <w:szCs w:val="24"/>
          <w:rtl/>
          <w:lang w:bidi="fa-IR"/>
        </w:rPr>
        <w:t xml:space="preserve"> از طریق </w:t>
      </w:r>
      <w:r w:rsidRPr="00EA5C91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API</w:t>
      </w:r>
    </w:p>
    <w:p w14:paraId="38B09FE3" w14:textId="78702BE0" w:rsidR="00EA5C91" w:rsidRDefault="00EA5C91" w:rsidP="00A22BF1">
      <w:pPr>
        <w:pStyle w:val="NoSpacing"/>
        <w:bidi/>
        <w:rPr>
          <w:rFonts w:ascii="Cambria" w:hAnsi="Cambria" w:cs="B Nazanin"/>
          <w:i/>
          <w:iCs/>
          <w:sz w:val="24"/>
          <w:szCs w:val="24"/>
          <w:rtl/>
          <w:lang w:bidi="fa-IR"/>
        </w:rPr>
      </w:pPr>
      <w:r w:rsidRPr="00A22BF1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</w:t>
      </w:r>
      <w:r w:rsidR="00846055">
        <w:rPr>
          <w:rStyle w:val="FootnoteReference"/>
          <w:rFonts w:ascii="Cambria" w:hAnsi="Cambria" w:cs="B Nazanin"/>
          <w:sz w:val="28"/>
          <w:szCs w:val="28"/>
          <w:rtl/>
          <w:lang w:bidi="fa-IR"/>
        </w:rPr>
        <w:footnoteReference w:id="6"/>
      </w:r>
      <w:r w:rsidRPr="00A22BF1">
        <w:rPr>
          <w:rFonts w:ascii="Cambria" w:hAnsi="Cambria" w:cs="B Nazanin"/>
          <w:i/>
          <w:iCs/>
          <w:sz w:val="24"/>
          <w:szCs w:val="24"/>
          <w:lang w:bidi="fa-IR"/>
        </w:rPr>
        <w:t>INT</w:t>
      </w:r>
      <w:r w:rsidRPr="00A22BF1">
        <w:rPr>
          <w:rFonts w:ascii="Cambria" w:hAnsi="Cambria" w:cs="B Nazanin"/>
          <w:i/>
          <w:iCs/>
          <w:sz w:val="24"/>
          <w:szCs w:val="24"/>
          <w:lang w:bidi="fa-IR"/>
        </w:rPr>
        <w:t xml:space="preserve"> 21/AH=4Ch </w:t>
      </w:r>
    </w:p>
    <w:p w14:paraId="7DD31FEB" w14:textId="6E116FCE" w:rsidR="0008763A" w:rsidRDefault="0008763A" w:rsidP="0008763A">
      <w:pPr>
        <w:pStyle w:val="NoSpacing"/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که کد وضعیت را در </w:t>
      </w:r>
      <w:r w:rsidRPr="0008763A">
        <w:rPr>
          <w:rFonts w:ascii="Cambria" w:hAnsi="Cambria" w:cs="B Nazanin"/>
          <w:i/>
          <w:iCs/>
          <w:sz w:val="24"/>
          <w:szCs w:val="24"/>
          <w:lang w:bidi="fa-IR"/>
        </w:rPr>
        <w:t>AL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دریافت می‌کند و به محیط با این کد از وضعیت خاتمه برنامه اطلاع می‌دهد:</w:t>
      </w:r>
    </w:p>
    <w:p w14:paraId="0922D049" w14:textId="77777777" w:rsidR="0008763A" w:rsidRDefault="0008763A" w:rsidP="0008763A">
      <w:pPr>
        <w:pStyle w:val="NoSpacing"/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</w:p>
    <w:p w14:paraId="4E58321C" w14:textId="6396F244" w:rsidR="0008763A" w:rsidRPr="00B400E1" w:rsidRDefault="0008763A" w:rsidP="0008763A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MOV AX, 4C00h</w:t>
      </w:r>
    </w:p>
    <w:p w14:paraId="28873CD5" w14:textId="027F2ABB" w:rsidR="0008763A" w:rsidRDefault="0008763A" w:rsidP="0008763A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B400E1">
        <w:rPr>
          <w:rStyle w:val="Strong"/>
          <w:rFonts w:ascii="VT220" w:hAnsi="VT220" w:cs="B Nazanin"/>
          <w:b w:val="0"/>
          <w:bCs w:val="0"/>
          <w:lang w:bidi="fa-IR"/>
        </w:rPr>
        <w:t>INT 21</w:t>
      </w:r>
      <w:r>
        <w:rPr>
          <w:rStyle w:val="Strong"/>
          <w:rFonts w:ascii="VT220" w:hAnsi="VT220" w:cs="B Nazanin"/>
          <w:b w:val="0"/>
          <w:bCs w:val="0"/>
          <w:lang w:bidi="fa-IR"/>
        </w:rPr>
        <w:t>h</w:t>
      </w:r>
    </w:p>
    <w:p w14:paraId="177989DE" w14:textId="77777777" w:rsidR="0008763A" w:rsidRDefault="0008763A" w:rsidP="0008763A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</w:p>
    <w:p w14:paraId="11C517A9" w14:textId="2929289A" w:rsidR="006F4736" w:rsidRDefault="0008763A" w:rsidP="0008763A">
      <w:pPr>
        <w:pStyle w:val="NoSpacing"/>
        <w:bidi/>
        <w:jc w:val="both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که ما از کد وضعیت </w:t>
      </w:r>
      <w:r w:rsidRPr="0008763A">
        <w:rPr>
          <w:rStyle w:val="Strong"/>
          <w:rFonts w:ascii="Cambria" w:hAnsi="Cambria" w:cs="B Nazanin"/>
          <w:b w:val="0"/>
          <w:bCs w:val="0"/>
          <w:i/>
          <w:iCs/>
          <w:sz w:val="24"/>
          <w:szCs w:val="24"/>
          <w:lang w:bidi="fa-IR"/>
        </w:rPr>
        <w:t>0</w:t>
      </w:r>
      <w:r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 به معنای اتمام موفقیت‌آمیز برنامه استفاده نمودیم.</w:t>
      </w:r>
    </w:p>
    <w:p w14:paraId="2B076B98" w14:textId="77777777" w:rsidR="006F4736" w:rsidRDefault="006F4736">
      <w:pPr>
        <w:spacing w:after="0" w:line="240" w:lineRule="auto"/>
        <w:rPr>
          <w:rStyle w:val="Strong"/>
          <w:rFonts w:ascii="Cambria" w:eastAsia="Times New Roman" w:hAnsi="Cambria" w:cs="B Nazanin"/>
          <w:b w:val="0"/>
          <w:bCs w:val="0"/>
          <w:sz w:val="28"/>
          <w:szCs w:val="28"/>
          <w:rtl/>
          <w:lang w:bidi="fa-IR"/>
        </w:rPr>
      </w:pPr>
      <w:r>
        <w:rPr>
          <w:rStyle w:val="Strong"/>
          <w:rFonts w:ascii="Cambria" w:hAnsi="Cambria" w:cs="Times New Roman"/>
          <w:b w:val="0"/>
          <w:bCs w:val="0"/>
          <w:sz w:val="28"/>
          <w:szCs w:val="28"/>
          <w:rtl/>
          <w:lang w:bidi="fa-IR"/>
        </w:rPr>
        <w:br w:type="page"/>
      </w:r>
    </w:p>
    <w:p w14:paraId="05D5B0BC" w14:textId="41478B25" w:rsidR="006F4736" w:rsidRPr="006F4736" w:rsidRDefault="006F4736" w:rsidP="006F4736">
      <w:pPr>
        <w:pStyle w:val="NoSpacing"/>
        <w:bidi/>
        <w:rPr>
          <w:rStyle w:val="Strong"/>
          <w:rFonts w:ascii="Cambria" w:hAnsi="Cambria" w:cs="B Nazanin" w:hint="cs"/>
          <w:sz w:val="48"/>
          <w:szCs w:val="48"/>
          <w:rtl/>
          <w:lang w:bidi="fa-IR"/>
        </w:rPr>
      </w:pPr>
      <w:r w:rsidRPr="006F4736"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lastRenderedPageBreak/>
        <w:t>کدکامل</w:t>
      </w:r>
    </w:p>
    <w:p w14:paraId="05E3A7D7" w14:textId="51174C44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data SEGMENT</w:t>
      </w:r>
    </w:p>
    <w:p w14:paraId="09AAA2B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star:           DB '*', 24h</w:t>
      </w:r>
    </w:p>
    <w:p w14:paraId="72314ED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space:          DB ' ', 24h</w:t>
      </w:r>
    </w:p>
    <w:p w14:paraId="68AACB2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return:         DB 0Dh, 0Ah, 24h</w:t>
      </w:r>
    </w:p>
    <w:p w14:paraId="7B40556E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invalid_input:  DB 0Dh, 0Ah, 'Invalid input', 0Dh, 0Ah, 24h</w:t>
      </w:r>
    </w:p>
    <w:p w14:paraId="6E1A5AF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042189A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ENDS</w:t>
      </w:r>
    </w:p>
    <w:p w14:paraId="15ABB61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775A768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7A4482C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stack SEGMENT</w:t>
      </w:r>
    </w:p>
    <w:p w14:paraId="7471C8E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DB   </w:t>
      </w:r>
      <w:proofErr w:type="gramStart"/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32  dup</w:t>
      </w:r>
      <w:proofErr w:type="gramEnd"/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(?)</w:t>
      </w:r>
    </w:p>
    <w:p w14:paraId="4C34342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09C2BDD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ENDS</w:t>
      </w:r>
    </w:p>
    <w:p w14:paraId="0EF91DD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05F9D6C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5CB19A2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code SEGMENT</w:t>
      </w:r>
    </w:p>
    <w:p w14:paraId="2473F92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ASSUME </w:t>
      </w:r>
      <w:proofErr w:type="gramStart"/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CS:code</w:t>
      </w:r>
      <w:proofErr w:type="gramEnd"/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,SS:stack,DS:data</w:t>
      </w:r>
    </w:p>
    <w:p w14:paraId="10291F7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14A9B03E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main:</w:t>
      </w:r>
    </w:p>
    <w:p w14:paraId="4CDAE5F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04B5B58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BX, stack</w:t>
      </w:r>
    </w:p>
    <w:p w14:paraId="4A01289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SS, BX</w:t>
      </w:r>
    </w:p>
    <w:p w14:paraId="297E5BE8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F98983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BX, data</w:t>
      </w:r>
    </w:p>
    <w:p w14:paraId="4C14540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DS, BX</w:t>
      </w:r>
    </w:p>
    <w:p w14:paraId="42E7F5C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57CD4C8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CALL catch_n</w:t>
      </w:r>
    </w:p>
    <w:p w14:paraId="79FCCFF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TEST AX, AX</w:t>
      </w:r>
    </w:p>
    <w:p w14:paraId="72C2640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JZ _error</w:t>
      </w:r>
    </w:p>
    <w:p w14:paraId="26838C8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1FB3BF6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SI, AX</w:t>
      </w:r>
    </w:p>
    <w:p w14:paraId="4DC1FB5A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25D482F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AX, return</w:t>
      </w:r>
    </w:p>
    <w:p w14:paraId="64B1EED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CALL echo_string    </w:t>
      </w:r>
    </w:p>
    <w:p w14:paraId="19247A2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</w:t>
      </w:r>
    </w:p>
    <w:p w14:paraId="276F386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MOV DX, SI</w:t>
      </w:r>
    </w:p>
    <w:p w14:paraId="70D2D7F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SAL DX, 1</w:t>
      </w:r>
    </w:p>
    <w:p w14:paraId="63B54E0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INC DX</w:t>
      </w:r>
    </w:p>
    <w:p w14:paraId="3D7EDD6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6FF714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XOR BX, BX</w:t>
      </w:r>
    </w:p>
    <w:p w14:paraId="50A8D27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79EB867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_loop1:</w:t>
      </w:r>
    </w:p>
    <w:p w14:paraId="1F1548D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CMP BX, SI</w:t>
      </w:r>
    </w:p>
    <w:p w14:paraId="0E976E71" w14:textId="77777777" w:rsidR="006F4736" w:rsidRPr="006F4736" w:rsidRDefault="006F4736" w:rsidP="006F4736">
      <w:pPr>
        <w:pStyle w:val="NoSpacing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JGE _end</w:t>
      </w:r>
    </w:p>
    <w:p w14:paraId="6274A9D5" w14:textId="77777777" w:rsidR="006F4736" w:rsidRPr="006F4736" w:rsidRDefault="006F4736" w:rsidP="006F4736">
      <w:pPr>
        <w:pStyle w:val="NoSpacing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30A446D7" w14:textId="110944C0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 xml:space="preserve">        </w:t>
      </w:r>
      <w:r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tab/>
        <w:t xml:space="preserve">  </w:t>
      </w: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MOV CX, 1</w:t>
      </w:r>
    </w:p>
    <w:p w14:paraId="293E869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_loop2:</w:t>
      </w:r>
    </w:p>
    <w:p w14:paraId="5EBF0D1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CMP CX, DX</w:t>
      </w:r>
    </w:p>
    <w:p w14:paraId="62657C2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JG _end_loop1</w:t>
      </w:r>
    </w:p>
    <w:p w14:paraId="6A58AD5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700011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DI, SI</w:t>
      </w:r>
    </w:p>
    <w:p w14:paraId="063762B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SUB DI, BX</w:t>
      </w:r>
    </w:p>
    <w:p w14:paraId="15D2F4A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58FF786A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CMP CX, DI</w:t>
      </w:r>
    </w:p>
    <w:p w14:paraId="5BBB4FA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JL _space</w:t>
      </w:r>
    </w:p>
    <w:p w14:paraId="3BEA9427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31426CA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DI, SI</w:t>
      </w:r>
    </w:p>
    <w:p w14:paraId="5C4EAC9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ADD DI, BX</w:t>
      </w:r>
    </w:p>
    <w:p w14:paraId="513EFA1C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80DF04A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CMP CX, DI</w:t>
      </w:r>
    </w:p>
    <w:p w14:paraId="49C84B3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JG _end_loop1</w:t>
      </w:r>
    </w:p>
    <w:p w14:paraId="23FA018E" w14:textId="77777777" w:rsidR="006F4736" w:rsidRPr="006F4736" w:rsidRDefault="006F4736" w:rsidP="006F4736">
      <w:pPr>
        <w:pStyle w:val="NoSpacing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  <w:r w:rsidRPr="006F4736"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  <w:lastRenderedPageBreak/>
        <w:t xml:space="preserve">            </w:t>
      </w:r>
    </w:p>
    <w:p w14:paraId="491A5B2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AX, star</w:t>
      </w:r>
    </w:p>
    <w:p w14:paraId="13270A2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CALL echo_string</w:t>
      </w:r>
    </w:p>
    <w:p w14:paraId="5BBE76F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JMP _end_loop2</w:t>
      </w:r>
    </w:p>
    <w:p w14:paraId="34E64C3A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020721E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_space:</w:t>
      </w:r>
    </w:p>
    <w:p w14:paraId="66ABF2F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MOV AX, space</w:t>
      </w:r>
    </w:p>
    <w:p w14:paraId="6D95682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CALl echo_string</w:t>
      </w:r>
    </w:p>
    <w:p w14:paraId="17C91F9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19CCEC7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_end_loop2:</w:t>
      </w:r>
    </w:p>
    <w:p w14:paraId="6599906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INC CX</w:t>
      </w:r>
    </w:p>
    <w:p w14:paraId="4F4608E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    JMP _loop2</w:t>
      </w:r>
    </w:p>
    <w:p w14:paraId="4CD049F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DB1ECC8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_end_loop1:</w:t>
      </w:r>
    </w:p>
    <w:p w14:paraId="5DD5980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MOV AX, return</w:t>
      </w:r>
    </w:p>
    <w:p w14:paraId="66357F6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CALL echo_string</w:t>
      </w:r>
    </w:p>
    <w:p w14:paraId="2D64B9B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</w:t>
      </w:r>
    </w:p>
    <w:p w14:paraId="0C3505D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INC BX</w:t>
      </w:r>
    </w:p>
    <w:p w14:paraId="692D953E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    JMP _loop1</w:t>
      </w:r>
    </w:p>
    <w:p w14:paraId="14C355B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_error:</w:t>
      </w:r>
    </w:p>
    <w:p w14:paraId="24BB764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AX, invalid_input</w:t>
      </w:r>
    </w:p>
    <w:p w14:paraId="46B4D80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CALL echo_string                </w:t>
      </w:r>
    </w:p>
    <w:p w14:paraId="22D18A9F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_end:</w:t>
      </w:r>
    </w:p>
    <w:p w14:paraId="5BBFC11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AX, 4C00h</w:t>
      </w:r>
    </w:p>
    <w:p w14:paraId="665E71B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INT 21h</w:t>
      </w:r>
    </w:p>
    <w:p w14:paraId="503D000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F35D24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>catch_n:</w:t>
      </w:r>
    </w:p>
    <w:p w14:paraId="5ED08BD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XOR BX, BX</w:t>
      </w:r>
    </w:p>
    <w:p w14:paraId="01918AB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_read_num:</w:t>
      </w:r>
    </w:p>
    <w:p w14:paraId="4783D052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AH, 01h</w:t>
      </w:r>
    </w:p>
    <w:p w14:paraId="26DBAFF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INT 21h</w:t>
      </w:r>
    </w:p>
    <w:p w14:paraId="54FA2AF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</w:t>
      </w:r>
    </w:p>
    <w:p w14:paraId="1C4EFADB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CMP AL, 0Dh</w:t>
      </w:r>
    </w:p>
    <w:p w14:paraId="1CFA751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JE _on_return</w:t>
      </w:r>
    </w:p>
    <w:p w14:paraId="4F6A721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1A76619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E04981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XOR AH, AH        </w:t>
      </w:r>
    </w:p>
    <w:p w14:paraId="214B570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SUB AL, 30h</w:t>
      </w:r>
    </w:p>
    <w:p w14:paraId="6255F1D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</w:t>
      </w:r>
    </w:p>
    <w:p w14:paraId="162AD61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JS _on_error</w:t>
      </w:r>
    </w:p>
    <w:p w14:paraId="0462F65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CMP AL, 9</w:t>
      </w:r>
    </w:p>
    <w:p w14:paraId="63900E0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JG _on_error </w:t>
      </w:r>
    </w:p>
    <w:p w14:paraId="287676B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3B4F3FD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CX, BX</w:t>
      </w:r>
    </w:p>
    <w:p w14:paraId="300122E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</w:t>
      </w:r>
    </w:p>
    <w:p w14:paraId="36A3CFC8" w14:textId="77777777" w:rsidR="006F4736" w:rsidRPr="006F4736" w:rsidRDefault="006F4736" w:rsidP="006F4736">
      <w:pPr>
        <w:pStyle w:val="NoSpacing"/>
        <w:rPr>
          <w:rStyle w:val="Strong"/>
          <w:rFonts w:ascii="Cambria" w:hAnsi="Cambria" w:cs="B Nazanin"/>
          <w:b w:val="0"/>
          <w:bCs w:val="0"/>
          <w:sz w:val="28"/>
          <w:szCs w:val="28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SHL CX, 03h</w:t>
      </w:r>
    </w:p>
    <w:p w14:paraId="4566EE6B" w14:textId="1A2E25F0" w:rsidR="006F4736" w:rsidRPr="006F4736" w:rsidRDefault="00350C43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</w:t>
      </w:r>
      <w:r w:rsidR="006F4736" w:rsidRPr="006F4736">
        <w:rPr>
          <w:rStyle w:val="Strong"/>
          <w:rFonts w:ascii="VT220" w:hAnsi="VT220" w:cs="B Nazanin"/>
          <w:b w:val="0"/>
          <w:bCs w:val="0"/>
          <w:lang w:bidi="fa-IR"/>
        </w:rPr>
        <w:t>SHL BX, 01h</w:t>
      </w:r>
    </w:p>
    <w:p w14:paraId="18D552A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AD03A4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ADD BX, CX</w:t>
      </w:r>
    </w:p>
    <w:p w14:paraId="315810A1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ADD BX, AX</w:t>
      </w:r>
    </w:p>
    <w:p w14:paraId="1A82C6BC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260ED066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</w:t>
      </w:r>
    </w:p>
    <w:p w14:paraId="215D9214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JMP _read_num</w:t>
      </w:r>
    </w:p>
    <w:p w14:paraId="1DB9C58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7ADAE790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_on_return:</w:t>
      </w:r>
    </w:p>
    <w:p w14:paraId="3AF26943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MOV AX, BX</w:t>
      </w:r>
    </w:p>
    <w:p w14:paraId="00BD030A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    RET</w:t>
      </w:r>
    </w:p>
    <w:p w14:paraId="6E2A45FC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66CBCCF5" w14:textId="77777777" w:rsidR="006F4736" w:rsidRPr="006F4736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6F4736">
        <w:rPr>
          <w:rStyle w:val="Strong"/>
          <w:rFonts w:ascii="VT220" w:hAnsi="VT220" w:cs="B Nazanin"/>
          <w:b w:val="0"/>
          <w:bCs w:val="0"/>
          <w:lang w:bidi="fa-IR"/>
        </w:rPr>
        <w:t xml:space="preserve">    _on_error:</w:t>
      </w:r>
    </w:p>
    <w:p w14:paraId="3382B456" w14:textId="77777777" w:rsidR="006F4736" w:rsidRPr="004659E2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    XOR AX, AX</w:t>
      </w:r>
    </w:p>
    <w:p w14:paraId="384D1F35" w14:textId="77777777" w:rsidR="006F4736" w:rsidRPr="004659E2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    RET</w:t>
      </w:r>
    </w:p>
    <w:p w14:paraId="01B3178A" w14:textId="77777777" w:rsidR="006F4736" w:rsidRPr="004659E2" w:rsidRDefault="006F4736" w:rsidP="006F4736">
      <w:pPr>
        <w:pStyle w:val="NoSpacing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E9AB018" w14:textId="77777777" w:rsidR="006F4736" w:rsidRPr="006F4736" w:rsidRDefault="006F4736" w:rsidP="006F4736">
      <w:pPr>
        <w:pStyle w:val="NoSpacing"/>
        <w:rPr>
          <w:rStyle w:val="Strong"/>
          <w:rFonts w:ascii="Cambria" w:hAnsi="Cambria" w:cs="B Nazanin"/>
          <w:b w:val="0"/>
          <w:bCs w:val="0"/>
          <w:sz w:val="28"/>
          <w:szCs w:val="28"/>
          <w:rtl/>
          <w:lang w:bidi="fa-IR"/>
        </w:rPr>
      </w:pPr>
    </w:p>
    <w:p w14:paraId="1F6273F2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lastRenderedPageBreak/>
        <w:t>echo_string:</w:t>
      </w:r>
    </w:p>
    <w:p w14:paraId="1F06D29F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PUSH AX</w:t>
      </w:r>
    </w:p>
    <w:p w14:paraId="63CAF115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PUSH DX</w:t>
      </w:r>
    </w:p>
    <w:p w14:paraId="7B8F8BDD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CF5AA4D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MOV DX, AX</w:t>
      </w:r>
    </w:p>
    <w:p w14:paraId="07931FF9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MOV AH, 09h</w:t>
      </w:r>
    </w:p>
    <w:p w14:paraId="323E3853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INT 21h</w:t>
      </w:r>
    </w:p>
    <w:p w14:paraId="180389B8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5AC708D8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POP DX</w:t>
      </w:r>
    </w:p>
    <w:p w14:paraId="20AB3EBB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POP AX</w:t>
      </w:r>
    </w:p>
    <w:p w14:paraId="649253DD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5CA82D82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 RET</w:t>
      </w:r>
    </w:p>
    <w:p w14:paraId="3AE6C778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427F0802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 xml:space="preserve">   </w:t>
      </w:r>
    </w:p>
    <w:p w14:paraId="1E62FE29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>ENDS</w:t>
      </w:r>
    </w:p>
    <w:p w14:paraId="56BD1EAB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304E73AB" w14:textId="77777777" w:rsidR="006F4736" w:rsidRPr="004659E2" w:rsidRDefault="006F4736" w:rsidP="004659E2">
      <w:pPr>
        <w:pStyle w:val="NoSpacing"/>
        <w:jc w:val="both"/>
        <w:rPr>
          <w:rStyle w:val="Strong"/>
          <w:rFonts w:ascii="VT220" w:hAnsi="VT220" w:cs="B Nazanin"/>
          <w:b w:val="0"/>
          <w:bCs w:val="0"/>
          <w:rtl/>
          <w:lang w:bidi="fa-IR"/>
        </w:rPr>
      </w:pPr>
    </w:p>
    <w:p w14:paraId="2E0C4E6B" w14:textId="4134DF0D" w:rsidR="00050050" w:rsidRDefault="006F4736" w:rsidP="004659E2">
      <w:pPr>
        <w:pStyle w:val="NoSpacing"/>
        <w:bidi/>
        <w:jc w:val="right"/>
        <w:rPr>
          <w:rStyle w:val="Strong"/>
          <w:rFonts w:ascii="VT220" w:hAnsi="VT220" w:cs="B Nazanin"/>
          <w:b w:val="0"/>
          <w:bCs w:val="0"/>
          <w:lang w:bidi="fa-IR"/>
        </w:rPr>
      </w:pPr>
      <w:r w:rsidRPr="004659E2">
        <w:rPr>
          <w:rStyle w:val="Strong"/>
          <w:rFonts w:ascii="VT220" w:hAnsi="VT220" w:cs="B Nazanin"/>
          <w:b w:val="0"/>
          <w:bCs w:val="0"/>
          <w:lang w:bidi="fa-IR"/>
        </w:rPr>
        <w:t>END main</w:t>
      </w:r>
    </w:p>
    <w:p w14:paraId="245DC3BA" w14:textId="77777777" w:rsidR="00050050" w:rsidRDefault="00050050">
      <w:pPr>
        <w:spacing w:after="0" w:line="240" w:lineRule="auto"/>
        <w:rPr>
          <w:rStyle w:val="Strong"/>
          <w:rFonts w:ascii="VT220" w:eastAsia="Times New Roman" w:hAnsi="VT220" w:cs="B Nazanin"/>
          <w:b w:val="0"/>
          <w:bCs w:val="0"/>
          <w:lang w:bidi="fa-IR"/>
        </w:rPr>
      </w:pPr>
      <w:r>
        <w:rPr>
          <w:rStyle w:val="Strong"/>
          <w:rFonts w:ascii="VT220" w:hAnsi="VT220" w:cs="B Nazanin"/>
          <w:b w:val="0"/>
          <w:bCs w:val="0"/>
          <w:lang w:bidi="fa-IR"/>
        </w:rPr>
        <w:br w:type="page"/>
      </w:r>
    </w:p>
    <w:p w14:paraId="237100B5" w14:textId="10A2B4E8" w:rsidR="0008763A" w:rsidRDefault="00050050" w:rsidP="00050050">
      <w:pPr>
        <w:pStyle w:val="NoSpacing"/>
        <w:bidi/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</w:pPr>
      <w:r w:rsidRPr="00050050">
        <w:rPr>
          <w:rStyle w:val="Strong"/>
          <w:rFonts w:ascii="VT220" w:hAnsi="VT220" w:cs="B Nazanin" w:hint="cs"/>
          <w:b w:val="0"/>
          <w:bCs w:val="0"/>
          <w:sz w:val="48"/>
          <w:szCs w:val="48"/>
          <w:rtl/>
          <w:lang w:bidi="fa-IR"/>
        </w:rPr>
        <w:lastRenderedPageBreak/>
        <w:t>تصاویر</w:t>
      </w:r>
    </w:p>
    <w:p w14:paraId="3F82C566" w14:textId="77777777" w:rsidR="0068365E" w:rsidRDefault="0068365E" w:rsidP="0068365E">
      <w:pPr>
        <w:pStyle w:val="NoSpacing"/>
        <w:bidi/>
        <w:rPr>
          <w:rStyle w:val="Strong"/>
          <w:rFonts w:ascii="VT220" w:hAnsi="VT220" w:cs="B Nazanin"/>
          <w:b w:val="0"/>
          <w:bCs w:val="0"/>
          <w:sz w:val="48"/>
          <w:szCs w:val="48"/>
          <w:rtl/>
          <w:lang w:bidi="fa-IR"/>
        </w:rPr>
      </w:pPr>
    </w:p>
    <w:p w14:paraId="6CFAE8FC" w14:textId="7EB12FDC" w:rsidR="00050050" w:rsidRDefault="0068365E" w:rsidP="0068365E">
      <w:pPr>
        <w:pStyle w:val="NoSpacing"/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</w:pPr>
      <w:r w:rsidRPr="0068365E"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  <w:drawing>
          <wp:inline distT="0" distB="0" distL="0" distR="0" wp14:anchorId="6E860850" wp14:editId="3B01B087">
            <wp:extent cx="5760085" cy="3235325"/>
            <wp:effectExtent l="0" t="0" r="5715" b="3175"/>
            <wp:docPr id="3293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6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6F4D" w14:textId="77777777" w:rsidR="0068365E" w:rsidRDefault="0068365E" w:rsidP="0068365E">
      <w:pPr>
        <w:pStyle w:val="NoSpacing"/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</w:pPr>
    </w:p>
    <w:p w14:paraId="671A7A88" w14:textId="77777777" w:rsidR="0068365E" w:rsidRDefault="0068365E" w:rsidP="0068365E">
      <w:pPr>
        <w:pStyle w:val="NoSpacing"/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</w:pPr>
    </w:p>
    <w:p w14:paraId="1E408B95" w14:textId="08B62D43" w:rsidR="0068365E" w:rsidRPr="00050050" w:rsidRDefault="0068365E" w:rsidP="0068365E">
      <w:pPr>
        <w:pStyle w:val="NoSpacing"/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</w:pPr>
      <w:r w:rsidRPr="0068365E">
        <w:rPr>
          <w:rStyle w:val="Strong"/>
          <w:rFonts w:ascii="VT220" w:hAnsi="VT220" w:cs="B Nazanin"/>
          <w:b w:val="0"/>
          <w:bCs w:val="0"/>
          <w:sz w:val="48"/>
          <w:szCs w:val="48"/>
          <w:lang w:bidi="fa-IR"/>
        </w:rPr>
        <w:drawing>
          <wp:inline distT="0" distB="0" distL="0" distR="0" wp14:anchorId="4FF30A87" wp14:editId="17B4B3D7">
            <wp:extent cx="5760085" cy="3240405"/>
            <wp:effectExtent l="0" t="0" r="5715" b="0"/>
            <wp:docPr id="1213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65E" w:rsidRPr="00050050" w:rsidSect="00150522">
      <w:footerReference w:type="even" r:id="rId11"/>
      <w:footerReference w:type="default" r:id="rId12"/>
      <w:footerReference w:type="first" r:id="rId13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C869F" w14:textId="77777777" w:rsidR="00877E0F" w:rsidRDefault="00877E0F" w:rsidP="00991F40">
      <w:pPr>
        <w:spacing w:after="0" w:line="240" w:lineRule="auto"/>
      </w:pPr>
      <w:r>
        <w:separator/>
      </w:r>
    </w:p>
  </w:endnote>
  <w:endnote w:type="continuationSeparator" w:id="0">
    <w:p w14:paraId="3C344780" w14:textId="77777777" w:rsidR="00877E0F" w:rsidRDefault="00877E0F" w:rsidP="0099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T220">
    <w:panose1 w:val="02000609000000000000"/>
    <w:charset w:val="00"/>
    <w:family w:val="modern"/>
    <w:pitch w:val="fixed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 w:hint="cs"/>
        <w:sz w:val="28"/>
        <w:szCs w:val="28"/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C20DB" w14:textId="77777777" w:rsidR="00877E0F" w:rsidRDefault="00877E0F" w:rsidP="00B15B3E">
      <w:pPr>
        <w:bidi/>
        <w:spacing w:after="0" w:line="240" w:lineRule="auto"/>
        <w:jc w:val="right"/>
      </w:pPr>
      <w:r>
        <w:separator/>
      </w:r>
    </w:p>
  </w:footnote>
  <w:footnote w:type="continuationSeparator" w:id="0">
    <w:p w14:paraId="1F871870" w14:textId="77777777" w:rsidR="00877E0F" w:rsidRDefault="00877E0F" w:rsidP="00991F40">
      <w:pPr>
        <w:spacing w:after="0" w:line="240" w:lineRule="auto"/>
      </w:pPr>
      <w:r>
        <w:continuationSeparator/>
      </w:r>
    </w:p>
  </w:footnote>
  <w:footnote w:id="1">
    <w:p w14:paraId="37619A3E" w14:textId="0825449E" w:rsidR="00265D42" w:rsidRDefault="00265D4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265D42">
          <w:rPr>
            <w:rStyle w:val="Hyperlink"/>
          </w:rPr>
          <w:t>https://www.ctyme.com/intr/cat-010.htm</w:t>
        </w:r>
      </w:hyperlink>
    </w:p>
  </w:footnote>
  <w:footnote w:id="2">
    <w:p w14:paraId="12884BF1" w14:textId="7EF6B3FF" w:rsidR="00265D42" w:rsidRDefault="00265D4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265D42">
          <w:rPr>
            <w:rStyle w:val="Hyperlink"/>
          </w:rPr>
          <w:t>https://www.ctyme.com/intr/int-21.htm</w:t>
        </w:r>
      </w:hyperlink>
    </w:p>
  </w:footnote>
  <w:footnote w:id="3">
    <w:p w14:paraId="5C0E1553" w14:textId="50D02406" w:rsidR="00942D44" w:rsidRDefault="00942D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942D44">
          <w:rPr>
            <w:rStyle w:val="Hyperlink"/>
          </w:rPr>
          <w:t>https://www.ctyme.com/intr/rb-2552.htm</w:t>
        </w:r>
      </w:hyperlink>
    </w:p>
  </w:footnote>
  <w:footnote w:id="4">
    <w:p w14:paraId="2C362CDD" w14:textId="34A513F1" w:rsidR="00403DDF" w:rsidRDefault="00403DDF">
      <w:pPr>
        <w:pStyle w:val="FootnoteText"/>
        <w:rPr>
          <w:rFonts w:hint="cs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403DDF">
          <w:rPr>
            <w:rStyle w:val="Hyperlink"/>
          </w:rPr>
          <w:t>https://www.oocities.org/mc_introtocomputers/Instruction_Timing.PDF</w:t>
        </w:r>
      </w:hyperlink>
    </w:p>
  </w:footnote>
  <w:footnote w:id="5">
    <w:p w14:paraId="236BC5E8" w14:textId="03EDC05D" w:rsidR="00403DDF" w:rsidRDefault="00403DD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403DDF">
          <w:rPr>
            <w:rStyle w:val="Hyperlink"/>
          </w:rPr>
          <w:t>https://www.ctyme.com/intr/rb-2562.htm</w:t>
        </w:r>
      </w:hyperlink>
    </w:p>
  </w:footnote>
  <w:footnote w:id="6">
    <w:p w14:paraId="02501B01" w14:textId="1F67BDA4" w:rsidR="00846055" w:rsidRDefault="00846055" w:rsidP="00846055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846055">
          <w:rPr>
            <w:rStyle w:val="Hyperlink"/>
          </w:rPr>
          <w:t>https://www.ctyme.com/intr/rb-2974.htm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5"/>
  </w:num>
  <w:num w:numId="2" w16cid:durableId="1656570534">
    <w:abstractNumId w:val="6"/>
  </w:num>
  <w:num w:numId="3" w16cid:durableId="529145998">
    <w:abstractNumId w:val="3"/>
  </w:num>
  <w:num w:numId="4" w16cid:durableId="1838036472">
    <w:abstractNumId w:val="1"/>
  </w:num>
  <w:num w:numId="5" w16cid:durableId="1222403169">
    <w:abstractNumId w:val="2"/>
  </w:num>
  <w:num w:numId="6" w16cid:durableId="1673222247">
    <w:abstractNumId w:val="4"/>
  </w:num>
  <w:num w:numId="7" w16cid:durableId="100304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hideSpellingErrors/>
  <w:proofState w:grammar="clean"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57AD"/>
    <w:rsid w:val="0000590A"/>
    <w:rsid w:val="00015D5D"/>
    <w:rsid w:val="00021910"/>
    <w:rsid w:val="0003430A"/>
    <w:rsid w:val="000379AB"/>
    <w:rsid w:val="00041C1F"/>
    <w:rsid w:val="00042193"/>
    <w:rsid w:val="00050050"/>
    <w:rsid w:val="00050DB2"/>
    <w:rsid w:val="00050FFA"/>
    <w:rsid w:val="00051283"/>
    <w:rsid w:val="000517F3"/>
    <w:rsid w:val="00057EA5"/>
    <w:rsid w:val="000653CB"/>
    <w:rsid w:val="00066810"/>
    <w:rsid w:val="00067838"/>
    <w:rsid w:val="000746DC"/>
    <w:rsid w:val="00085ECB"/>
    <w:rsid w:val="0008763A"/>
    <w:rsid w:val="00092A89"/>
    <w:rsid w:val="000A17C4"/>
    <w:rsid w:val="000A6FFA"/>
    <w:rsid w:val="000A758C"/>
    <w:rsid w:val="000B2140"/>
    <w:rsid w:val="000B30D3"/>
    <w:rsid w:val="000B7772"/>
    <w:rsid w:val="000C2E2B"/>
    <w:rsid w:val="000C3310"/>
    <w:rsid w:val="000C62F6"/>
    <w:rsid w:val="000D10C7"/>
    <w:rsid w:val="000D7170"/>
    <w:rsid w:val="000E063B"/>
    <w:rsid w:val="000E1B89"/>
    <w:rsid w:val="000E3009"/>
    <w:rsid w:val="000E3918"/>
    <w:rsid w:val="000F6217"/>
    <w:rsid w:val="000F7134"/>
    <w:rsid w:val="00105159"/>
    <w:rsid w:val="001113EB"/>
    <w:rsid w:val="00113849"/>
    <w:rsid w:val="001177AD"/>
    <w:rsid w:val="00120A9A"/>
    <w:rsid w:val="00121B09"/>
    <w:rsid w:val="0012329F"/>
    <w:rsid w:val="00131ABB"/>
    <w:rsid w:val="00132424"/>
    <w:rsid w:val="00133DBC"/>
    <w:rsid w:val="0013527B"/>
    <w:rsid w:val="0013554E"/>
    <w:rsid w:val="0014165E"/>
    <w:rsid w:val="00142C95"/>
    <w:rsid w:val="00142F53"/>
    <w:rsid w:val="00147E02"/>
    <w:rsid w:val="00150522"/>
    <w:rsid w:val="001532E6"/>
    <w:rsid w:val="00156823"/>
    <w:rsid w:val="0016491F"/>
    <w:rsid w:val="00166132"/>
    <w:rsid w:val="00172BED"/>
    <w:rsid w:val="00173340"/>
    <w:rsid w:val="0017353F"/>
    <w:rsid w:val="00174099"/>
    <w:rsid w:val="00175805"/>
    <w:rsid w:val="0018048F"/>
    <w:rsid w:val="00183AE6"/>
    <w:rsid w:val="001901F6"/>
    <w:rsid w:val="00193F28"/>
    <w:rsid w:val="0019453E"/>
    <w:rsid w:val="00195DB5"/>
    <w:rsid w:val="00197660"/>
    <w:rsid w:val="001979AF"/>
    <w:rsid w:val="001A013B"/>
    <w:rsid w:val="001B0397"/>
    <w:rsid w:val="001B7309"/>
    <w:rsid w:val="001C061E"/>
    <w:rsid w:val="001E7A08"/>
    <w:rsid w:val="001E7D08"/>
    <w:rsid w:val="001F1A88"/>
    <w:rsid w:val="001F2864"/>
    <w:rsid w:val="001F6E58"/>
    <w:rsid w:val="002014F5"/>
    <w:rsid w:val="0020292A"/>
    <w:rsid w:val="0020713A"/>
    <w:rsid w:val="002151CF"/>
    <w:rsid w:val="00215EEA"/>
    <w:rsid w:val="00220889"/>
    <w:rsid w:val="00222EF8"/>
    <w:rsid w:val="00225887"/>
    <w:rsid w:val="00234430"/>
    <w:rsid w:val="00235E10"/>
    <w:rsid w:val="00240851"/>
    <w:rsid w:val="0024496D"/>
    <w:rsid w:val="00247964"/>
    <w:rsid w:val="002523BD"/>
    <w:rsid w:val="002571CE"/>
    <w:rsid w:val="00260F84"/>
    <w:rsid w:val="002616D5"/>
    <w:rsid w:val="00261972"/>
    <w:rsid w:val="002631ED"/>
    <w:rsid w:val="00265D42"/>
    <w:rsid w:val="00267442"/>
    <w:rsid w:val="002730D6"/>
    <w:rsid w:val="00275CB3"/>
    <w:rsid w:val="002804D7"/>
    <w:rsid w:val="002804F7"/>
    <w:rsid w:val="002823A8"/>
    <w:rsid w:val="0028574F"/>
    <w:rsid w:val="00286536"/>
    <w:rsid w:val="00286911"/>
    <w:rsid w:val="00292F36"/>
    <w:rsid w:val="00295328"/>
    <w:rsid w:val="002B62C6"/>
    <w:rsid w:val="002C545E"/>
    <w:rsid w:val="002D5B25"/>
    <w:rsid w:val="002D67DA"/>
    <w:rsid w:val="002E1C96"/>
    <w:rsid w:val="002E1E33"/>
    <w:rsid w:val="002E7540"/>
    <w:rsid w:val="002E76BA"/>
    <w:rsid w:val="002F25A1"/>
    <w:rsid w:val="002F2DCB"/>
    <w:rsid w:val="002F31CF"/>
    <w:rsid w:val="002F59DC"/>
    <w:rsid w:val="002F65F3"/>
    <w:rsid w:val="00300E59"/>
    <w:rsid w:val="00306D0A"/>
    <w:rsid w:val="00307BE8"/>
    <w:rsid w:val="00325C56"/>
    <w:rsid w:val="003308EA"/>
    <w:rsid w:val="00330BB0"/>
    <w:rsid w:val="00335003"/>
    <w:rsid w:val="00335D27"/>
    <w:rsid w:val="00341BE0"/>
    <w:rsid w:val="00350C43"/>
    <w:rsid w:val="00355437"/>
    <w:rsid w:val="0035560B"/>
    <w:rsid w:val="00363E73"/>
    <w:rsid w:val="0038340A"/>
    <w:rsid w:val="003930C2"/>
    <w:rsid w:val="00393394"/>
    <w:rsid w:val="00394ECD"/>
    <w:rsid w:val="0039698C"/>
    <w:rsid w:val="003A0EC8"/>
    <w:rsid w:val="003A0F28"/>
    <w:rsid w:val="003A1139"/>
    <w:rsid w:val="003B778B"/>
    <w:rsid w:val="003C2B92"/>
    <w:rsid w:val="003C35AE"/>
    <w:rsid w:val="003C3B1F"/>
    <w:rsid w:val="003C46AA"/>
    <w:rsid w:val="003C4D45"/>
    <w:rsid w:val="003C4E53"/>
    <w:rsid w:val="003D41CF"/>
    <w:rsid w:val="003D5284"/>
    <w:rsid w:val="003D58FC"/>
    <w:rsid w:val="003E1374"/>
    <w:rsid w:val="003E64E5"/>
    <w:rsid w:val="003E7A72"/>
    <w:rsid w:val="003F108F"/>
    <w:rsid w:val="003F12E7"/>
    <w:rsid w:val="003F71BA"/>
    <w:rsid w:val="00401FE9"/>
    <w:rsid w:val="00403DDF"/>
    <w:rsid w:val="00410A36"/>
    <w:rsid w:val="004113EE"/>
    <w:rsid w:val="00411F6B"/>
    <w:rsid w:val="00412C26"/>
    <w:rsid w:val="00420DA2"/>
    <w:rsid w:val="004264E6"/>
    <w:rsid w:val="00427159"/>
    <w:rsid w:val="00434DA1"/>
    <w:rsid w:val="004355AE"/>
    <w:rsid w:val="004379F3"/>
    <w:rsid w:val="00441C62"/>
    <w:rsid w:val="00446200"/>
    <w:rsid w:val="004518E9"/>
    <w:rsid w:val="004659E2"/>
    <w:rsid w:val="00476C78"/>
    <w:rsid w:val="00481C37"/>
    <w:rsid w:val="0048376F"/>
    <w:rsid w:val="00487B79"/>
    <w:rsid w:val="00496F03"/>
    <w:rsid w:val="00497C79"/>
    <w:rsid w:val="004A0228"/>
    <w:rsid w:val="004A0A82"/>
    <w:rsid w:val="004A1926"/>
    <w:rsid w:val="004B0E8F"/>
    <w:rsid w:val="004B5531"/>
    <w:rsid w:val="004C6D32"/>
    <w:rsid w:val="004D16AC"/>
    <w:rsid w:val="004D44E1"/>
    <w:rsid w:val="004D47D3"/>
    <w:rsid w:val="004D47D8"/>
    <w:rsid w:val="004D6A6E"/>
    <w:rsid w:val="004D6E47"/>
    <w:rsid w:val="004D7B13"/>
    <w:rsid w:val="004E7D90"/>
    <w:rsid w:val="004F17A9"/>
    <w:rsid w:val="004F2034"/>
    <w:rsid w:val="004F6FCD"/>
    <w:rsid w:val="00503C38"/>
    <w:rsid w:val="005078C5"/>
    <w:rsid w:val="00524BAB"/>
    <w:rsid w:val="005262A6"/>
    <w:rsid w:val="005267AB"/>
    <w:rsid w:val="00527979"/>
    <w:rsid w:val="005369B5"/>
    <w:rsid w:val="00541AFA"/>
    <w:rsid w:val="00547534"/>
    <w:rsid w:val="0054781C"/>
    <w:rsid w:val="00547885"/>
    <w:rsid w:val="00547C0E"/>
    <w:rsid w:val="00551835"/>
    <w:rsid w:val="00551B48"/>
    <w:rsid w:val="005651C0"/>
    <w:rsid w:val="00567D57"/>
    <w:rsid w:val="00576555"/>
    <w:rsid w:val="005770E7"/>
    <w:rsid w:val="00582023"/>
    <w:rsid w:val="00585E25"/>
    <w:rsid w:val="00592A78"/>
    <w:rsid w:val="005A04F1"/>
    <w:rsid w:val="005A1F7A"/>
    <w:rsid w:val="005A2CEF"/>
    <w:rsid w:val="005B09DE"/>
    <w:rsid w:val="005B7A5F"/>
    <w:rsid w:val="005C168B"/>
    <w:rsid w:val="005C55EB"/>
    <w:rsid w:val="005D36A8"/>
    <w:rsid w:val="005D7EA3"/>
    <w:rsid w:val="005E440C"/>
    <w:rsid w:val="005E7911"/>
    <w:rsid w:val="00611CAC"/>
    <w:rsid w:val="006138C1"/>
    <w:rsid w:val="0062197C"/>
    <w:rsid w:val="00632D8A"/>
    <w:rsid w:val="00633C8F"/>
    <w:rsid w:val="006375ED"/>
    <w:rsid w:val="006445F4"/>
    <w:rsid w:val="00644DE2"/>
    <w:rsid w:val="00645C09"/>
    <w:rsid w:val="00656E79"/>
    <w:rsid w:val="00657FF3"/>
    <w:rsid w:val="0067239B"/>
    <w:rsid w:val="00675A72"/>
    <w:rsid w:val="00676E56"/>
    <w:rsid w:val="00681E43"/>
    <w:rsid w:val="0068365E"/>
    <w:rsid w:val="00694122"/>
    <w:rsid w:val="006970BC"/>
    <w:rsid w:val="0069726E"/>
    <w:rsid w:val="006A26CF"/>
    <w:rsid w:val="006A5D77"/>
    <w:rsid w:val="006A6B94"/>
    <w:rsid w:val="006B204E"/>
    <w:rsid w:val="006B3CC8"/>
    <w:rsid w:val="006C11C9"/>
    <w:rsid w:val="006C4C0E"/>
    <w:rsid w:val="006C4FF7"/>
    <w:rsid w:val="006D66DB"/>
    <w:rsid w:val="006E28F6"/>
    <w:rsid w:val="006E39A4"/>
    <w:rsid w:val="006F380A"/>
    <w:rsid w:val="006F3855"/>
    <w:rsid w:val="006F4736"/>
    <w:rsid w:val="0070346D"/>
    <w:rsid w:val="00712AF3"/>
    <w:rsid w:val="00720CE5"/>
    <w:rsid w:val="00720F1B"/>
    <w:rsid w:val="00722CD6"/>
    <w:rsid w:val="00723101"/>
    <w:rsid w:val="007314A7"/>
    <w:rsid w:val="00734C07"/>
    <w:rsid w:val="007407D4"/>
    <w:rsid w:val="00742DAD"/>
    <w:rsid w:val="00744D2B"/>
    <w:rsid w:val="00751993"/>
    <w:rsid w:val="007557DE"/>
    <w:rsid w:val="00763DEE"/>
    <w:rsid w:val="00766354"/>
    <w:rsid w:val="007670A7"/>
    <w:rsid w:val="00772205"/>
    <w:rsid w:val="00774D51"/>
    <w:rsid w:val="00775994"/>
    <w:rsid w:val="00777F32"/>
    <w:rsid w:val="00781A85"/>
    <w:rsid w:val="00786748"/>
    <w:rsid w:val="007934B3"/>
    <w:rsid w:val="00795B15"/>
    <w:rsid w:val="007A2782"/>
    <w:rsid w:val="007A2DDC"/>
    <w:rsid w:val="007B350C"/>
    <w:rsid w:val="007B6F25"/>
    <w:rsid w:val="007B7753"/>
    <w:rsid w:val="007C08F0"/>
    <w:rsid w:val="007C37F6"/>
    <w:rsid w:val="007D0BBE"/>
    <w:rsid w:val="007D3432"/>
    <w:rsid w:val="007F462F"/>
    <w:rsid w:val="007F5A58"/>
    <w:rsid w:val="00800380"/>
    <w:rsid w:val="00805ACB"/>
    <w:rsid w:val="008104BC"/>
    <w:rsid w:val="00811426"/>
    <w:rsid w:val="008164E4"/>
    <w:rsid w:val="008176C5"/>
    <w:rsid w:val="0082654C"/>
    <w:rsid w:val="00827A82"/>
    <w:rsid w:val="00830965"/>
    <w:rsid w:val="008347FB"/>
    <w:rsid w:val="00835D99"/>
    <w:rsid w:val="00841E72"/>
    <w:rsid w:val="00846055"/>
    <w:rsid w:val="00851AE3"/>
    <w:rsid w:val="00852298"/>
    <w:rsid w:val="0085685D"/>
    <w:rsid w:val="00860A68"/>
    <w:rsid w:val="00861875"/>
    <w:rsid w:val="008663BB"/>
    <w:rsid w:val="008736D8"/>
    <w:rsid w:val="00874D26"/>
    <w:rsid w:val="00874E0F"/>
    <w:rsid w:val="0087544C"/>
    <w:rsid w:val="00877E0F"/>
    <w:rsid w:val="00882A29"/>
    <w:rsid w:val="00883321"/>
    <w:rsid w:val="00891981"/>
    <w:rsid w:val="00894529"/>
    <w:rsid w:val="00895F5A"/>
    <w:rsid w:val="008A245A"/>
    <w:rsid w:val="008A2DE7"/>
    <w:rsid w:val="008C005E"/>
    <w:rsid w:val="008C6937"/>
    <w:rsid w:val="008C7E3F"/>
    <w:rsid w:val="008D1722"/>
    <w:rsid w:val="008D260F"/>
    <w:rsid w:val="008D607D"/>
    <w:rsid w:val="008E1FC8"/>
    <w:rsid w:val="008E2092"/>
    <w:rsid w:val="008F2E04"/>
    <w:rsid w:val="008F46B9"/>
    <w:rsid w:val="00900434"/>
    <w:rsid w:val="009064EF"/>
    <w:rsid w:val="009300CE"/>
    <w:rsid w:val="009316AA"/>
    <w:rsid w:val="00942D44"/>
    <w:rsid w:val="00944FD0"/>
    <w:rsid w:val="00945930"/>
    <w:rsid w:val="009519DB"/>
    <w:rsid w:val="00952D0D"/>
    <w:rsid w:val="00962EFF"/>
    <w:rsid w:val="009706FC"/>
    <w:rsid w:val="009708B9"/>
    <w:rsid w:val="00973B2E"/>
    <w:rsid w:val="00975796"/>
    <w:rsid w:val="00991F40"/>
    <w:rsid w:val="00996B3F"/>
    <w:rsid w:val="0099773E"/>
    <w:rsid w:val="00997997"/>
    <w:rsid w:val="009B4E6E"/>
    <w:rsid w:val="009B5B6B"/>
    <w:rsid w:val="009B7861"/>
    <w:rsid w:val="009C05DD"/>
    <w:rsid w:val="009C07CE"/>
    <w:rsid w:val="009C3D24"/>
    <w:rsid w:val="009D1D85"/>
    <w:rsid w:val="009E70FD"/>
    <w:rsid w:val="009F08A8"/>
    <w:rsid w:val="00A002C5"/>
    <w:rsid w:val="00A01320"/>
    <w:rsid w:val="00A04865"/>
    <w:rsid w:val="00A0717C"/>
    <w:rsid w:val="00A20EDC"/>
    <w:rsid w:val="00A223AA"/>
    <w:rsid w:val="00A22BF1"/>
    <w:rsid w:val="00A33503"/>
    <w:rsid w:val="00A34249"/>
    <w:rsid w:val="00A34BC5"/>
    <w:rsid w:val="00A41F2F"/>
    <w:rsid w:val="00A4388D"/>
    <w:rsid w:val="00A506C6"/>
    <w:rsid w:val="00A55AB1"/>
    <w:rsid w:val="00A6346C"/>
    <w:rsid w:val="00A753BB"/>
    <w:rsid w:val="00A7609A"/>
    <w:rsid w:val="00A80F1F"/>
    <w:rsid w:val="00A871D6"/>
    <w:rsid w:val="00A90B61"/>
    <w:rsid w:val="00A927E7"/>
    <w:rsid w:val="00A930E8"/>
    <w:rsid w:val="00A932E4"/>
    <w:rsid w:val="00A93976"/>
    <w:rsid w:val="00A944BD"/>
    <w:rsid w:val="00A955A7"/>
    <w:rsid w:val="00AA6B46"/>
    <w:rsid w:val="00AA73E8"/>
    <w:rsid w:val="00AB1A66"/>
    <w:rsid w:val="00AB7583"/>
    <w:rsid w:val="00AC07AB"/>
    <w:rsid w:val="00AC154E"/>
    <w:rsid w:val="00AD09C4"/>
    <w:rsid w:val="00AD0AD1"/>
    <w:rsid w:val="00AD4114"/>
    <w:rsid w:val="00AD4292"/>
    <w:rsid w:val="00AD5A6B"/>
    <w:rsid w:val="00AE1425"/>
    <w:rsid w:val="00AE44B2"/>
    <w:rsid w:val="00AE75F6"/>
    <w:rsid w:val="00AF09E4"/>
    <w:rsid w:val="00AF46B2"/>
    <w:rsid w:val="00AF484E"/>
    <w:rsid w:val="00AF4B25"/>
    <w:rsid w:val="00AF70CB"/>
    <w:rsid w:val="00B00BE7"/>
    <w:rsid w:val="00B03A3D"/>
    <w:rsid w:val="00B04193"/>
    <w:rsid w:val="00B10D02"/>
    <w:rsid w:val="00B15184"/>
    <w:rsid w:val="00B15B3E"/>
    <w:rsid w:val="00B212A8"/>
    <w:rsid w:val="00B23BAE"/>
    <w:rsid w:val="00B31492"/>
    <w:rsid w:val="00B3587D"/>
    <w:rsid w:val="00B400E1"/>
    <w:rsid w:val="00B414A3"/>
    <w:rsid w:val="00B454F0"/>
    <w:rsid w:val="00B46FAD"/>
    <w:rsid w:val="00B50600"/>
    <w:rsid w:val="00B5142E"/>
    <w:rsid w:val="00B52BAE"/>
    <w:rsid w:val="00B546A2"/>
    <w:rsid w:val="00B61A39"/>
    <w:rsid w:val="00B61BF3"/>
    <w:rsid w:val="00B669BF"/>
    <w:rsid w:val="00B7141E"/>
    <w:rsid w:val="00B71C4C"/>
    <w:rsid w:val="00B72F70"/>
    <w:rsid w:val="00B7414D"/>
    <w:rsid w:val="00B74CB8"/>
    <w:rsid w:val="00B7740F"/>
    <w:rsid w:val="00B83663"/>
    <w:rsid w:val="00BB4CC1"/>
    <w:rsid w:val="00BB6DD8"/>
    <w:rsid w:val="00BC641A"/>
    <w:rsid w:val="00BC7570"/>
    <w:rsid w:val="00BD2401"/>
    <w:rsid w:val="00BD26CE"/>
    <w:rsid w:val="00BE6B94"/>
    <w:rsid w:val="00BE7967"/>
    <w:rsid w:val="00BF348F"/>
    <w:rsid w:val="00C0461D"/>
    <w:rsid w:val="00C064D5"/>
    <w:rsid w:val="00C07E20"/>
    <w:rsid w:val="00C106B4"/>
    <w:rsid w:val="00C107AC"/>
    <w:rsid w:val="00C10996"/>
    <w:rsid w:val="00C13DED"/>
    <w:rsid w:val="00C215DC"/>
    <w:rsid w:val="00C263D1"/>
    <w:rsid w:val="00C32A95"/>
    <w:rsid w:val="00C341E9"/>
    <w:rsid w:val="00C35D73"/>
    <w:rsid w:val="00C40EE3"/>
    <w:rsid w:val="00C4366C"/>
    <w:rsid w:val="00C438B6"/>
    <w:rsid w:val="00C50422"/>
    <w:rsid w:val="00C51BBF"/>
    <w:rsid w:val="00C61545"/>
    <w:rsid w:val="00C63BCB"/>
    <w:rsid w:val="00C76208"/>
    <w:rsid w:val="00C77D31"/>
    <w:rsid w:val="00C86EDA"/>
    <w:rsid w:val="00C95696"/>
    <w:rsid w:val="00C969B2"/>
    <w:rsid w:val="00CA0240"/>
    <w:rsid w:val="00CA0602"/>
    <w:rsid w:val="00CA6E9A"/>
    <w:rsid w:val="00CB288D"/>
    <w:rsid w:val="00CB4527"/>
    <w:rsid w:val="00CC11E4"/>
    <w:rsid w:val="00CC2435"/>
    <w:rsid w:val="00CD0969"/>
    <w:rsid w:val="00CD458D"/>
    <w:rsid w:val="00CE24D2"/>
    <w:rsid w:val="00CF0152"/>
    <w:rsid w:val="00CF40E3"/>
    <w:rsid w:val="00CF48AA"/>
    <w:rsid w:val="00CF55F1"/>
    <w:rsid w:val="00CF7CD3"/>
    <w:rsid w:val="00D01170"/>
    <w:rsid w:val="00D14936"/>
    <w:rsid w:val="00D24028"/>
    <w:rsid w:val="00D2532B"/>
    <w:rsid w:val="00D318F5"/>
    <w:rsid w:val="00D31ACD"/>
    <w:rsid w:val="00D345E4"/>
    <w:rsid w:val="00D34FC8"/>
    <w:rsid w:val="00D46470"/>
    <w:rsid w:val="00D510D9"/>
    <w:rsid w:val="00D51ED4"/>
    <w:rsid w:val="00D56485"/>
    <w:rsid w:val="00D63807"/>
    <w:rsid w:val="00D659DC"/>
    <w:rsid w:val="00D65F60"/>
    <w:rsid w:val="00D67A09"/>
    <w:rsid w:val="00D81542"/>
    <w:rsid w:val="00D816A5"/>
    <w:rsid w:val="00D82773"/>
    <w:rsid w:val="00D8498B"/>
    <w:rsid w:val="00D87A72"/>
    <w:rsid w:val="00D92400"/>
    <w:rsid w:val="00D9678B"/>
    <w:rsid w:val="00DA386A"/>
    <w:rsid w:val="00DA6998"/>
    <w:rsid w:val="00DA748A"/>
    <w:rsid w:val="00DB0907"/>
    <w:rsid w:val="00DB420F"/>
    <w:rsid w:val="00DB76B6"/>
    <w:rsid w:val="00DC232C"/>
    <w:rsid w:val="00DC5D41"/>
    <w:rsid w:val="00DD101B"/>
    <w:rsid w:val="00DD10C8"/>
    <w:rsid w:val="00DD1D75"/>
    <w:rsid w:val="00DD52E9"/>
    <w:rsid w:val="00DE26C1"/>
    <w:rsid w:val="00DE6F6A"/>
    <w:rsid w:val="00DF09F6"/>
    <w:rsid w:val="00DF1DA8"/>
    <w:rsid w:val="00DF35C4"/>
    <w:rsid w:val="00DF7363"/>
    <w:rsid w:val="00E00E0C"/>
    <w:rsid w:val="00E10A05"/>
    <w:rsid w:val="00E117F9"/>
    <w:rsid w:val="00E17936"/>
    <w:rsid w:val="00E35B6F"/>
    <w:rsid w:val="00E40343"/>
    <w:rsid w:val="00E4319F"/>
    <w:rsid w:val="00E44740"/>
    <w:rsid w:val="00E45CFC"/>
    <w:rsid w:val="00E63725"/>
    <w:rsid w:val="00E66C13"/>
    <w:rsid w:val="00E70AAC"/>
    <w:rsid w:val="00E72C44"/>
    <w:rsid w:val="00E819C9"/>
    <w:rsid w:val="00E8344F"/>
    <w:rsid w:val="00E8478A"/>
    <w:rsid w:val="00E849CE"/>
    <w:rsid w:val="00E87F04"/>
    <w:rsid w:val="00E921BE"/>
    <w:rsid w:val="00E93E51"/>
    <w:rsid w:val="00E93FC4"/>
    <w:rsid w:val="00E960F3"/>
    <w:rsid w:val="00EA0263"/>
    <w:rsid w:val="00EA22E4"/>
    <w:rsid w:val="00EA50EC"/>
    <w:rsid w:val="00EA5C91"/>
    <w:rsid w:val="00EB2F9A"/>
    <w:rsid w:val="00EB3DBB"/>
    <w:rsid w:val="00EB5AE9"/>
    <w:rsid w:val="00EB62AA"/>
    <w:rsid w:val="00ED02A0"/>
    <w:rsid w:val="00ED0A31"/>
    <w:rsid w:val="00ED4B72"/>
    <w:rsid w:val="00ED7140"/>
    <w:rsid w:val="00EE016A"/>
    <w:rsid w:val="00EE1373"/>
    <w:rsid w:val="00EE2514"/>
    <w:rsid w:val="00EE30E1"/>
    <w:rsid w:val="00EE36C4"/>
    <w:rsid w:val="00EF4A36"/>
    <w:rsid w:val="00EF7129"/>
    <w:rsid w:val="00F108CA"/>
    <w:rsid w:val="00F219ED"/>
    <w:rsid w:val="00F21C90"/>
    <w:rsid w:val="00F226FE"/>
    <w:rsid w:val="00F22D89"/>
    <w:rsid w:val="00F24692"/>
    <w:rsid w:val="00F24905"/>
    <w:rsid w:val="00F332BB"/>
    <w:rsid w:val="00F4259A"/>
    <w:rsid w:val="00F45479"/>
    <w:rsid w:val="00F47E39"/>
    <w:rsid w:val="00F5395B"/>
    <w:rsid w:val="00F53C90"/>
    <w:rsid w:val="00F54F36"/>
    <w:rsid w:val="00F6508C"/>
    <w:rsid w:val="00F65E56"/>
    <w:rsid w:val="00F6661C"/>
    <w:rsid w:val="00F66B8E"/>
    <w:rsid w:val="00F73590"/>
    <w:rsid w:val="00F76954"/>
    <w:rsid w:val="00F837F2"/>
    <w:rsid w:val="00F914E8"/>
    <w:rsid w:val="00F95BB6"/>
    <w:rsid w:val="00FA2B33"/>
    <w:rsid w:val="00FA3C0E"/>
    <w:rsid w:val="00FA4821"/>
    <w:rsid w:val="00FA65B1"/>
    <w:rsid w:val="00FB14FC"/>
    <w:rsid w:val="00FB1EA0"/>
    <w:rsid w:val="00FB1F76"/>
    <w:rsid w:val="00FB5775"/>
    <w:rsid w:val="00FC4CA5"/>
    <w:rsid w:val="00FC6AB7"/>
    <w:rsid w:val="00FC7BDA"/>
    <w:rsid w:val="00FD2838"/>
    <w:rsid w:val="00FE3D5E"/>
    <w:rsid w:val="00FE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D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265D4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tyme.com/intr/rb-2552.htm" TargetMode="External"/><Relationship Id="rId2" Type="http://schemas.openxmlformats.org/officeDocument/2006/relationships/hyperlink" Target="https://www.ctyme.com/intr/int-21.htm" TargetMode="External"/><Relationship Id="rId1" Type="http://schemas.openxmlformats.org/officeDocument/2006/relationships/hyperlink" Target="https://www.ctyme.com/intr/cat-010.htm" TargetMode="External"/><Relationship Id="rId6" Type="http://schemas.openxmlformats.org/officeDocument/2006/relationships/hyperlink" Target="https://www.ctyme.com/intr/rb-2974.htm" TargetMode="External"/><Relationship Id="rId5" Type="http://schemas.openxmlformats.org/officeDocument/2006/relationships/hyperlink" Target="https://www.ctyme.com/intr/rb-2562.htm" TargetMode="External"/><Relationship Id="rId4" Type="http://schemas.openxmlformats.org/officeDocument/2006/relationships/hyperlink" Target="https://www.oocities.org/mc_introtocomputers/Instruction_Timing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0</TotalTime>
  <Pages>16</Pages>
  <Words>1472</Words>
  <Characters>12548</Characters>
  <Application>Microsoft Office Word</Application>
  <DocSecurity>0</DocSecurity>
  <Lines>697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3</cp:revision>
  <cp:lastPrinted>2024-11-27T20:45:00Z</cp:lastPrinted>
  <dcterms:created xsi:type="dcterms:W3CDTF">2024-11-27T20:45:00Z</dcterms:created>
  <dcterms:modified xsi:type="dcterms:W3CDTF">2024-11-27T20:48:00Z</dcterms:modified>
  <cp:category/>
</cp:coreProperties>
</file>
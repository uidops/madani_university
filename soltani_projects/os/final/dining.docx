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53CF341A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proofErr w:type="spellStart"/>
      <w:r w:rsidRPr="0069726E">
        <w:rPr>
          <w:rFonts w:hint="cs"/>
          <w:sz w:val="26"/>
          <w:szCs w:val="26"/>
          <w:rtl/>
        </w:rPr>
        <w:t>بسمه</w:t>
      </w:r>
      <w:proofErr w:type="spellEnd"/>
      <w:r w:rsidRPr="0069726E">
        <w:rPr>
          <w:rFonts w:hint="cs"/>
          <w:sz w:val="26"/>
          <w:szCs w:val="26"/>
          <w:rtl/>
        </w:rPr>
        <w:t xml:space="preserve">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6096528B" w:rsidR="00B04193" w:rsidRPr="0069726E" w:rsidRDefault="00B04193" w:rsidP="00B04193">
      <w:pPr>
        <w:bidi/>
        <w:jc w:val="center"/>
        <w:rPr>
          <w:sz w:val="28"/>
          <w:szCs w:val="28"/>
          <w:rtl/>
          <w:lang w:bidi="fa-IR"/>
        </w:rPr>
      </w:pPr>
      <w:proofErr w:type="spellStart"/>
      <w:r w:rsidRPr="00BE6B94">
        <w:rPr>
          <w:rFonts w:cs="B Nazanin" w:hint="cs"/>
          <w:sz w:val="28"/>
          <w:szCs w:val="28"/>
          <w:rtl/>
          <w:lang w:bidi="fa-IR"/>
        </w:rPr>
        <w:t>گزارش‌کار</w:t>
      </w:r>
      <w:proofErr w:type="spellEnd"/>
      <w:r w:rsidRPr="0069726E"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 w:rsidR="009A29EC">
        <w:rPr>
          <w:rFonts w:cs="B Nazanin" w:hint="cs"/>
          <w:sz w:val="28"/>
          <w:szCs w:val="28"/>
          <w:rtl/>
          <w:lang w:bidi="fa-IR"/>
        </w:rPr>
        <w:t>سیستم‌عامل</w:t>
      </w:r>
      <w:proofErr w:type="spellEnd"/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06EC3CB6" w:rsidR="00991F40" w:rsidRPr="00300E59" w:rsidRDefault="00891FDC" w:rsidP="000A6FFA">
      <w:pPr>
        <w:pStyle w:val="Heading1"/>
        <w:bidi/>
        <w:spacing w:line="360" w:lineRule="auto"/>
        <w:rPr>
          <w:sz w:val="72"/>
          <w:szCs w:val="72"/>
        </w:rPr>
      </w:pPr>
      <w:r>
        <w:rPr>
          <w:sz w:val="72"/>
          <w:szCs w:val="72"/>
        </w:rPr>
        <w:t>Dining Philosophers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2F606FAE" w:rsidR="0018048F" w:rsidRDefault="000A6FFA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دکتر </w:t>
      </w:r>
      <w:r w:rsidR="007F0980">
        <w:rPr>
          <w:rFonts w:cs="B Nazanin" w:hint="cs"/>
          <w:b/>
          <w:bCs/>
          <w:sz w:val="40"/>
          <w:szCs w:val="40"/>
          <w:rtl/>
          <w:lang w:bidi="fa-IR"/>
        </w:rPr>
        <w:t>سلطانی</w:t>
      </w:r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38745648" w14:textId="382CB867" w:rsidR="0018048F" w:rsidRDefault="0018048F" w:rsidP="0018048F">
      <w:pPr>
        <w:bidi/>
        <w:spacing w:after="0" w:line="240" w:lineRule="auto"/>
        <w:jc w:val="center"/>
        <w:rPr>
          <w:rFonts w:cs="Cambria"/>
          <w:sz w:val="36"/>
          <w:szCs w:val="36"/>
          <w:rtl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0F38C65E" w14:textId="77777777" w:rsidR="00F54F36" w:rsidRPr="00F54F36" w:rsidRDefault="00F54F36" w:rsidP="00F54F36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</w:p>
    <w:p w14:paraId="53CB5C96" w14:textId="3CBC9E55" w:rsidR="00300E59" w:rsidRPr="00300E59" w:rsidRDefault="000A6FFA" w:rsidP="008D787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جواد </w:t>
      </w:r>
      <w:proofErr w:type="spellStart"/>
      <w:r>
        <w:rPr>
          <w:rFonts w:cs="B Nazanin" w:hint="cs"/>
          <w:b/>
          <w:bCs/>
          <w:sz w:val="36"/>
          <w:szCs w:val="36"/>
          <w:rtl/>
          <w:lang w:bidi="fa-IR"/>
        </w:rPr>
        <w:t>باجلان</w:t>
      </w:r>
      <w:proofErr w:type="spellEnd"/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26C0FA77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41947B54" w14:textId="77777777" w:rsidR="002E0A7D" w:rsidRDefault="002E0A7D" w:rsidP="002E0A7D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19A6CB64" w14:textId="77777777" w:rsidR="002E0A7D" w:rsidRDefault="002E0A7D" w:rsidP="002E0A7D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70D4898F" w14:textId="77777777" w:rsidR="00456897" w:rsidRDefault="00456897" w:rsidP="00456897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45610537" w14:textId="77777777" w:rsidR="00456897" w:rsidRPr="00300E59" w:rsidRDefault="00456897" w:rsidP="00456897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54421D5E" w:rsidR="00150522" w:rsidRDefault="00B84220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بهار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>
        <w:rPr>
          <w:rFonts w:cs="B Nazanin"/>
          <w:b/>
          <w:bCs/>
          <w:sz w:val="40"/>
          <w:szCs w:val="40"/>
          <w:lang w:bidi="fa-IR"/>
        </w:rPr>
        <w:t>1404</w:t>
      </w:r>
    </w:p>
    <w:p w14:paraId="037B7A31" w14:textId="6BA34963" w:rsidR="00150522" w:rsidRDefault="00150522" w:rsidP="00150522">
      <w:pPr>
        <w:rPr>
          <w:lang w:bidi="fa-IR"/>
        </w:rPr>
      </w:pPr>
    </w:p>
    <w:p w14:paraId="330B50B1" w14:textId="77777777" w:rsidR="00085ECB" w:rsidRDefault="00085ECB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6A61B6FC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27FDBA62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2541FAF5" w14:textId="77777777" w:rsidR="000A6FFA" w:rsidRDefault="000A6FFA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39A01E3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فهرست</w:t>
      </w:r>
    </w:p>
    <w:p w14:paraId="50DFED51" w14:textId="77777777" w:rsidR="000A6FFA" w:rsidRDefault="000A6FFA" w:rsidP="000A6FFA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4BE401E4" w14:textId="27CDF8D4" w:rsidR="00300E59" w:rsidRDefault="00150522" w:rsidP="000A6FFA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عنوان                                           </w:t>
      </w:r>
      <w:r w:rsidR="00156823">
        <w:rPr>
          <w:rFonts w:cs="B Nazanin"/>
          <w:b/>
          <w:bCs/>
          <w:sz w:val="40"/>
          <w:szCs w:val="40"/>
          <w:lang w:bidi="fa-IR"/>
        </w:rPr>
        <w:t xml:space="preserve">    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                 </w:t>
      </w:r>
      <w:r w:rsidR="000A6FFA">
        <w:rPr>
          <w:rFonts w:cs="B Nazanin"/>
          <w:b/>
          <w:bCs/>
          <w:sz w:val="40"/>
          <w:szCs w:val="40"/>
          <w:lang w:bidi="fa-IR"/>
        </w:rPr>
        <w:t xml:space="preserve">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F54F36">
        <w:rPr>
          <w:rFonts w:cs="B Nazanin" w:hint="cs"/>
          <w:b/>
          <w:bCs/>
          <w:sz w:val="40"/>
          <w:szCs w:val="40"/>
          <w:rtl/>
          <w:lang w:bidi="fa-IR"/>
        </w:rPr>
        <w:t>صفحه</w:t>
      </w:r>
    </w:p>
    <w:p w14:paraId="05295BD4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1EB478E2" w14:textId="6F6AE679" w:rsidR="00150522" w:rsidRDefault="000A6FFA" w:rsidP="00150522">
      <w:pPr>
        <w:bidi/>
        <w:spacing w:after="0" w:line="240" w:lineRule="auto"/>
        <w:rPr>
          <w:rFonts w:cs="B Nazanin"/>
          <w:sz w:val="36"/>
          <w:szCs w:val="36"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مقدمه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4D7B13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156823">
        <w:rPr>
          <w:rFonts w:ascii="B Nazanin" w:hAnsi="B Nazanin" w:cs="B Nazanin" w:hint="cs"/>
          <w:sz w:val="36"/>
          <w:szCs w:val="36"/>
          <w:lang w:bidi="fa-IR"/>
        </w:rPr>
        <w:t>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..................................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</w:t>
      </w:r>
      <w:r w:rsidR="00F54F36">
        <w:rPr>
          <w:rFonts w:cs="B Nazanin" w:hint="cs"/>
          <w:sz w:val="36"/>
          <w:szCs w:val="36"/>
          <w:rtl/>
          <w:lang w:bidi="fa-IR"/>
        </w:rPr>
        <w:t>۳</w:t>
      </w:r>
    </w:p>
    <w:p w14:paraId="3DFAF8D8" w14:textId="0045150B" w:rsidR="000D2828" w:rsidRDefault="000D2828" w:rsidP="000D2828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اهمیت مسئله در سیستم‌عامل..........................................................................................۳</w:t>
      </w:r>
    </w:p>
    <w:p w14:paraId="4D18F7E7" w14:textId="774D9EBC" w:rsidR="003719A7" w:rsidRPr="00085ECB" w:rsidRDefault="003719A7" w:rsidP="003719A7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راه‌حل‌ها..................................................................................................................................۴</w:t>
      </w:r>
    </w:p>
    <w:p w14:paraId="0C8E37AB" w14:textId="28A7CC1D" w:rsidR="00300E59" w:rsidRDefault="00E25F63" w:rsidP="00A04071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روش </w:t>
      </w:r>
      <w:proofErr w:type="spellStart"/>
      <w:r w:rsidR="00A04071" w:rsidRPr="00A04071">
        <w:rPr>
          <w:rFonts w:cs="B Nazanin"/>
          <w:sz w:val="36"/>
          <w:szCs w:val="36"/>
          <w:rtl/>
        </w:rPr>
        <w:t>دایکسترا</w:t>
      </w:r>
      <w:proofErr w:type="spellEnd"/>
      <w:r w:rsidR="00085ECB" w:rsidRPr="00085ECB">
        <w:rPr>
          <w:rFonts w:cs="B Nazanin" w:hint="cs"/>
          <w:sz w:val="36"/>
          <w:szCs w:val="36"/>
          <w:rtl/>
          <w:lang w:bidi="fa-IR"/>
        </w:rPr>
        <w:t>..................</w:t>
      </w:r>
      <w:r w:rsidR="00085ECB">
        <w:rPr>
          <w:rFonts w:cs="B Nazanin" w:hint="cs"/>
          <w:sz w:val="36"/>
          <w:szCs w:val="36"/>
          <w:rtl/>
          <w:lang w:bidi="fa-IR"/>
        </w:rPr>
        <w:t>.........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...................................................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</w:t>
      </w:r>
      <w:r w:rsidR="00F54F36">
        <w:rPr>
          <w:rFonts w:cs="B Nazanin" w:hint="cs"/>
          <w:sz w:val="36"/>
          <w:szCs w:val="36"/>
          <w:rtl/>
          <w:lang w:bidi="fa-IR"/>
        </w:rPr>
        <w:t>.</w:t>
      </w:r>
      <w:r w:rsidR="00156823">
        <w:rPr>
          <w:rFonts w:ascii="B Nazanin" w:hAnsi="B Nazanin" w:cs="B Nazanin"/>
          <w:sz w:val="36"/>
          <w:szCs w:val="36"/>
          <w:lang w:bidi="fa-IR"/>
        </w:rPr>
        <w:t>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</w:t>
      </w:r>
      <w:r w:rsidR="0024538F">
        <w:rPr>
          <w:rFonts w:cs="B Nazanin" w:hint="cs"/>
          <w:sz w:val="36"/>
          <w:szCs w:val="36"/>
          <w:rtl/>
          <w:lang w:bidi="fa-IR"/>
        </w:rPr>
        <w:t>۵</w:t>
      </w:r>
    </w:p>
    <w:p w14:paraId="5CD6B3D5" w14:textId="270A7807" w:rsidR="00A0306B" w:rsidRPr="00085ECB" w:rsidRDefault="00A0306B" w:rsidP="00A0306B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پیاده‌سازی..............................................................................................................................۷</w:t>
      </w:r>
    </w:p>
    <w:p w14:paraId="549E74BC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DF1401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B348C7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79FEAB51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39FF31B2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E22497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4691EDD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FD1ECC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21B3AAF6" w14:textId="77777777" w:rsidR="00751993" w:rsidRPr="0067239B" w:rsidRDefault="00751993" w:rsidP="00CF48AA">
      <w:pPr>
        <w:bidi/>
        <w:spacing w:after="0" w:line="240" w:lineRule="auto"/>
        <w:jc w:val="lowKashida"/>
        <w:rPr>
          <w:rFonts w:cs="B Nazanin"/>
          <w:sz w:val="24"/>
          <w:szCs w:val="24"/>
          <w:rtl/>
          <w:lang w:bidi="fa-IR"/>
        </w:rPr>
      </w:pPr>
    </w:p>
    <w:p w14:paraId="5D174FA0" w14:textId="137E5BFD" w:rsidR="000A6FFA" w:rsidRDefault="000A6FFA" w:rsidP="00C106B4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rtl/>
        </w:rPr>
      </w:pPr>
    </w:p>
    <w:p w14:paraId="719BA80A" w14:textId="77777777" w:rsidR="000A6FFA" w:rsidRDefault="000A6FFA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1E408B95" w14:textId="23D95A07" w:rsidR="0068365E" w:rsidRDefault="000A6FFA" w:rsidP="00822C69">
      <w:pPr>
        <w:bidi/>
        <w:spacing w:after="0" w:line="240" w:lineRule="auto"/>
        <w:jc w:val="lowKashida"/>
        <w:rPr>
          <w:rFonts w:cs="B Nazanin"/>
          <w:b/>
          <w:bCs/>
          <w:sz w:val="48"/>
          <w:szCs w:val="48"/>
        </w:rPr>
      </w:pPr>
      <w:r w:rsidRPr="00F332BB">
        <w:rPr>
          <w:rFonts w:cs="B Nazanin" w:hint="cs"/>
          <w:b/>
          <w:bCs/>
          <w:sz w:val="48"/>
          <w:szCs w:val="48"/>
          <w:rtl/>
        </w:rPr>
        <w:lastRenderedPageBreak/>
        <w:t>مقدمه</w:t>
      </w:r>
    </w:p>
    <w:p w14:paraId="64CD14BF" w14:textId="77777777" w:rsidR="00822C69" w:rsidRDefault="00822C69" w:rsidP="00822C69">
      <w:pPr>
        <w:bidi/>
        <w:spacing w:after="0" w:line="240" w:lineRule="auto"/>
        <w:jc w:val="lowKashida"/>
        <w:rPr>
          <w:rFonts w:cs="B Nazanin"/>
          <w:b/>
          <w:bCs/>
          <w:sz w:val="48"/>
          <w:szCs w:val="48"/>
        </w:rPr>
      </w:pPr>
    </w:p>
    <w:p w14:paraId="11BEE39D" w14:textId="32068760" w:rsidR="004B6DEA" w:rsidRPr="00E64314" w:rsidRDefault="00822C69" w:rsidP="00E937A9">
      <w:pPr>
        <w:bidi/>
        <w:spacing w:after="0" w:line="240" w:lineRule="auto"/>
        <w:ind w:firstLine="720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مسئله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r w:rsidR="00FC12FE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غذا </w:t>
      </w:r>
      <w:proofErr w:type="spellStart"/>
      <w:r w:rsidR="00FC12FE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خوردن</w:t>
      </w:r>
      <w:proofErr w:type="spellEnd"/>
      <w:r w:rsidR="00FC12FE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FC12FE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فیلسوف‌ها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(</w:t>
      </w:r>
      <w:r w:rsidRPr="00A3679E">
        <w:rPr>
          <w:rFonts w:asciiTheme="majorHAnsi" w:hAnsiTheme="majorHAnsi" w:cs="B Nazanin"/>
          <w:sz w:val="28"/>
          <w:szCs w:val="28"/>
        </w:rPr>
        <w:t>Dining Philosophers Problem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)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یکی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از مسائل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کلاسیک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gram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و مشهور</w:t>
      </w:r>
      <w:proofErr w:type="gram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در علوم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کامپیوتر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است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که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برای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اولین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بار توسط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ادگر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دایکسترا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(</w:t>
      </w:r>
      <w:proofErr w:type="spellStart"/>
      <w:r w:rsidRPr="00C23ED3">
        <w:rPr>
          <w:rStyle w:val="NoSpacingChar"/>
          <w:rFonts w:asciiTheme="majorHAnsi" w:eastAsia="Calibri" w:hAnsiTheme="majorHAnsi" w:cs="B Nazanin"/>
          <w:sz w:val="28"/>
          <w:szCs w:val="28"/>
        </w:rPr>
        <w:t>Edsger</w:t>
      </w:r>
      <w:proofErr w:type="spellEnd"/>
      <w:r w:rsidRPr="00C23ED3">
        <w:rPr>
          <w:rStyle w:val="NoSpacingChar"/>
          <w:rFonts w:asciiTheme="majorHAnsi" w:eastAsia="Calibri" w:hAnsiTheme="majorHAnsi" w:cs="B Nazanin"/>
          <w:sz w:val="28"/>
          <w:szCs w:val="28"/>
        </w:rPr>
        <w:t xml:space="preserve"> Dijkstra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) در سال 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۱۹۶۵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مطرح شد.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این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مسئله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به عنوان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یک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مثال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آموزشی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برای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نمایش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چالش‌های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همزمانی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(</w:t>
      </w:r>
      <w:r w:rsidRPr="00201804">
        <w:rPr>
          <w:rStyle w:val="NoSpacingChar"/>
          <w:rFonts w:asciiTheme="majorHAnsi" w:eastAsia="Calibri" w:hAnsiTheme="majorHAnsi" w:cs="B Nazanin"/>
          <w:sz w:val="28"/>
          <w:szCs w:val="28"/>
        </w:rPr>
        <w:t>Concurrency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) </w:t>
      </w:r>
      <w:proofErr w:type="gram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و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هماهنگی</w:t>
      </w:r>
      <w:proofErr w:type="spellEnd"/>
      <w:proofErr w:type="gram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(</w:t>
      </w:r>
      <w:r w:rsidRPr="00F134C8">
        <w:rPr>
          <w:rStyle w:val="NoSpacingChar"/>
          <w:rFonts w:asciiTheme="majorHAnsi" w:eastAsia="Calibri" w:hAnsiTheme="majorHAnsi" w:cs="B Nazanin"/>
          <w:sz w:val="28"/>
          <w:szCs w:val="28"/>
        </w:rPr>
        <w:t>Synchronization</w:t>
      </w:r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) در</w:t>
      </w:r>
      <w:r w:rsidR="00BE775D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E775D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سیستم‌های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عامل و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برنامه‌نویسی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موازی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استفاده</w:t>
      </w:r>
      <w:proofErr w:type="spellEnd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می‌شود</w:t>
      </w:r>
      <w:proofErr w:type="spellEnd"/>
      <w:r w:rsidR="00EF0349" w:rsidRPr="00E6431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.</w:t>
      </w:r>
    </w:p>
    <w:p w14:paraId="23A0FCC0" w14:textId="77777777" w:rsidR="00CA6FAE" w:rsidRDefault="00CA6FAE" w:rsidP="00CA6FAE">
      <w:pPr>
        <w:bidi/>
        <w:spacing w:after="0" w:line="240" w:lineRule="auto"/>
        <w:ind w:firstLine="720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7999A7B6" w14:textId="77777777" w:rsidR="00CA6FAE" w:rsidRDefault="00CA6FAE" w:rsidP="00CA6FAE">
      <w:pPr>
        <w:bidi/>
        <w:spacing w:after="0" w:line="240" w:lineRule="auto"/>
        <w:ind w:firstLine="720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0F171F77" w14:textId="00AD65BE" w:rsidR="00BF62B3" w:rsidRDefault="00CA6FAE" w:rsidP="002D0B9D">
      <w:pPr>
        <w:bidi/>
        <w:spacing w:after="0" w:line="240" w:lineRule="auto"/>
        <w:ind w:firstLine="720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در </w:t>
      </w: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این</w:t>
      </w:r>
      <w:proofErr w:type="spellEnd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مسئله</w:t>
      </w:r>
      <w:proofErr w:type="spellEnd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۵ </w:t>
      </w: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</w:t>
      </w:r>
      <w:proofErr w:type="spellEnd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در </w:t>
      </w: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یک</w:t>
      </w:r>
      <w:proofErr w:type="spellEnd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خانه</w:t>
      </w:r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که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با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اعداد ۰ تا ۴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نام‌گذاری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شده‌اند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،</w:t>
      </w: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به دور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یک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میز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غذاخوری</w:t>
      </w:r>
      <w:proofErr w:type="spellEnd"/>
      <w:r w:rsidR="000C35B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EC16BE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صندلی</w:t>
      </w:r>
      <w:proofErr w:type="spellEnd"/>
      <w:r w:rsidR="00EC16BE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مخصوص خود را </w:t>
      </w:r>
      <w:proofErr w:type="spellStart"/>
      <w:r w:rsidR="00EC16BE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دارند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gram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و مقابل</w:t>
      </w:r>
      <w:proofErr w:type="gram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هر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، نوع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خاصی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از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اسپاگتی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است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که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فقط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با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دو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چنگال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قابل </w:t>
      </w:r>
      <w:proofErr w:type="spellStart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خوردن</w:t>
      </w:r>
      <w:proofErr w:type="spellEnd"/>
      <w:r w:rsidR="004B135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است.</w:t>
      </w:r>
      <w:r w:rsidR="002D0B9D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هر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r w:rsidR="0076791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در دور </w:t>
      </w:r>
      <w:proofErr w:type="spellStart"/>
      <w:r w:rsidR="0076791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میز</w:t>
      </w:r>
      <w:proofErr w:type="spellEnd"/>
      <w:r w:rsidR="0076791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یا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درحال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تفکر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است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یا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درحال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میل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کردن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اسپاگتی</w:t>
      </w:r>
      <w:proofErr w:type="spellEnd"/>
      <w:r w:rsidR="00BF62B3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.</w:t>
      </w:r>
    </w:p>
    <w:p w14:paraId="2296CB54" w14:textId="019C14FB" w:rsidR="00745C18" w:rsidRDefault="00745C18" w:rsidP="00745C18">
      <w:pPr>
        <w:bidi/>
        <w:spacing w:after="0" w:line="240" w:lineRule="auto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74B8EFD1" w14:textId="15AF5D8D" w:rsidR="00A12473" w:rsidRDefault="00745C18" w:rsidP="00A12473">
      <w:pPr>
        <w:bidi/>
        <w:spacing w:after="0" w:line="240" w:lineRule="auto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ab/>
      </w:r>
      <w:proofErr w:type="spellStart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مشکل</w:t>
      </w:r>
      <w:proofErr w:type="spellEnd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اساسی</w:t>
      </w:r>
      <w:proofErr w:type="spellEnd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آن‌جا</w:t>
      </w:r>
      <w:proofErr w:type="spellEnd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است </w:t>
      </w:r>
      <w:proofErr w:type="spellStart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که</w:t>
      </w:r>
      <w:proofErr w:type="spellEnd"/>
      <w:r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در </w:t>
      </w:r>
      <w:proofErr w:type="spellStart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بین</w:t>
      </w:r>
      <w:proofErr w:type="spellEnd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هر دو </w:t>
      </w:r>
      <w:proofErr w:type="spellStart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</w:t>
      </w:r>
      <w:proofErr w:type="spellEnd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، </w:t>
      </w:r>
      <w:proofErr w:type="spellStart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یک</w:t>
      </w:r>
      <w:proofErr w:type="spellEnd"/>
      <w:r w:rsidR="00C73811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چنگال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قرار دارد </w:t>
      </w:r>
      <w:proofErr w:type="gram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و فقط</w:t>
      </w:r>
      <w:proofErr w:type="gram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می‌تواند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از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چنگال‌های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مجاور خود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استفاده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کند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.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این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مسئله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باعث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می‌شود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که</w:t>
      </w:r>
      <w:proofErr w:type="spellEnd"/>
      <w:r w:rsidR="00A1247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اگر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فیلسوفی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در حال غذا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خوردن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باشد، دو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فیلسوف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مجاور آن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نمی‌توانند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اسپاگتی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را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میل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نمایند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زیرا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هر دو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چنگال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را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نمی‌توانند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در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اختیار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بگیرند</w:t>
      </w:r>
      <w:proofErr w:type="spellEnd"/>
      <w:r w:rsidR="00A473B3" w:rsidRPr="00E715B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.</w:t>
      </w:r>
    </w:p>
    <w:p w14:paraId="0B89329B" w14:textId="77777777" w:rsidR="00892BD4" w:rsidRDefault="00892BD4" w:rsidP="00892BD4">
      <w:pPr>
        <w:bidi/>
        <w:spacing w:after="0" w:line="240" w:lineRule="auto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71EBB87E" w14:textId="77777777" w:rsidR="00892BD4" w:rsidRDefault="00892BD4" w:rsidP="00892BD4">
      <w:pPr>
        <w:bidi/>
        <w:spacing w:after="0" w:line="240" w:lineRule="auto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42D4C5B2" w14:textId="56002788" w:rsidR="00A670C1" w:rsidRPr="00F42532" w:rsidRDefault="00A670C1" w:rsidP="00A670C1">
      <w:pPr>
        <w:bidi/>
        <w:spacing w:after="0" w:line="240" w:lineRule="auto"/>
        <w:jc w:val="lowKashida"/>
        <w:rPr>
          <w:rStyle w:val="Strong"/>
          <w:rFonts w:ascii="B Nazanin" w:hAnsi="B Nazanin" w:cs="B Nazanin"/>
          <w:sz w:val="48"/>
          <w:szCs w:val="48"/>
          <w:rtl/>
        </w:rPr>
      </w:pP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اهمیت</w:t>
      </w:r>
      <w:proofErr w:type="spellEnd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 xml:space="preserve"> </w:t>
      </w: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مسئله</w:t>
      </w:r>
      <w:proofErr w:type="spellEnd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 xml:space="preserve"> در </w:t>
      </w: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سیستم‌عامل</w:t>
      </w:r>
      <w:proofErr w:type="spellEnd"/>
    </w:p>
    <w:p w14:paraId="6FEDB673" w14:textId="4DB9C531" w:rsidR="00892BD4" w:rsidRDefault="00892BD4" w:rsidP="00892BD4">
      <w:pPr>
        <w:bidi/>
        <w:spacing w:after="0" w:line="240" w:lineRule="auto"/>
        <w:jc w:val="lowKashida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  <w:r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  <w:tab/>
      </w:r>
    </w:p>
    <w:p w14:paraId="76403B69" w14:textId="49A43550" w:rsidR="00892BD4" w:rsidRPr="00892BD4" w:rsidRDefault="00892BD4" w:rsidP="00892BD4">
      <w:pPr>
        <w:spacing w:after="0" w:line="240" w:lineRule="auto"/>
        <w:jc w:val="right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  <w:proofErr w:type="spellStart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این</w:t>
      </w:r>
      <w:proofErr w:type="spellEnd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مسئله</w:t>
      </w:r>
      <w:proofErr w:type="spellEnd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به وضوح مسائل </w:t>
      </w:r>
      <w:proofErr w:type="spellStart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زیر</w:t>
      </w:r>
      <w:proofErr w:type="spellEnd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 xml:space="preserve"> را نشان </w:t>
      </w:r>
      <w:proofErr w:type="spellStart"/>
      <w:r w:rsidRPr="00892BD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می‌دهد</w:t>
      </w:r>
      <w:proofErr w:type="spellEnd"/>
      <w:r w:rsidR="000E183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</w:rPr>
        <w:t>:</w:t>
      </w:r>
    </w:p>
    <w:p w14:paraId="1AF68944" w14:textId="7470B047" w:rsidR="00892BD4" w:rsidRDefault="00892BD4" w:rsidP="00892BD4">
      <w:pPr>
        <w:bidi/>
        <w:spacing w:after="0"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rtl/>
        </w:rPr>
      </w:pPr>
    </w:p>
    <w:p w14:paraId="2A46A48A" w14:textId="06595DC7" w:rsidR="00284262" w:rsidRDefault="00284262" w:rsidP="00284262">
      <w:pPr>
        <w:pStyle w:val="ListParagraph"/>
        <w:numPr>
          <w:ilvl w:val="0"/>
          <w:numId w:val="9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بن‌بست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‌ (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Deadlock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  <w:r w:rsidR="0017196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171961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تمام </w:t>
      </w:r>
      <w:proofErr w:type="spellStart"/>
      <w:r w:rsidR="00C046E7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171961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ممکن است همزمان چنگال سمت چپ خود را بردارند و منتظر چنگال سمت راست بمانند</w:t>
      </w:r>
      <w:r w:rsidR="00414ABD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7133AAE1" w14:textId="618FCBBA" w:rsidR="00284262" w:rsidRDefault="00284262" w:rsidP="00284262">
      <w:pPr>
        <w:pStyle w:val="ListParagraph"/>
        <w:numPr>
          <w:ilvl w:val="0"/>
          <w:numId w:val="9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گرسنگی (</w:t>
      </w:r>
      <w:r w:rsidRPr="00284262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Starvation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  <w:r w:rsidR="00180F50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180F50" w:rsidRPr="00884DBC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ممکن است فیلسوفی هرگز نتواند غذا بخورد</w:t>
      </w:r>
      <w:r w:rsidR="00DE6385"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  <w:t>.</w:t>
      </w:r>
    </w:p>
    <w:p w14:paraId="237861C5" w14:textId="23607B8E" w:rsidR="00284262" w:rsidRDefault="00284262" w:rsidP="00284262">
      <w:pPr>
        <w:pStyle w:val="ListParagraph"/>
        <w:numPr>
          <w:ilvl w:val="0"/>
          <w:numId w:val="9"/>
        </w:numPr>
        <w:bidi/>
        <w:spacing w:after="0"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رقابت برای منابع (</w:t>
      </w:r>
      <w:r w:rsidRPr="00284262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Resource Competition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  <w:r w:rsidR="00445AD0" w:rsidRPr="00445AD0">
        <w:rPr>
          <w:rtl/>
        </w:rPr>
        <w:t xml:space="preserve"> </w:t>
      </w:r>
      <w:proofErr w:type="spellStart"/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چنگال‌ها</w:t>
      </w:r>
      <w:proofErr w:type="spellEnd"/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منابع محدود هستند که </w:t>
      </w:r>
      <w:proofErr w:type="spellStart"/>
      <w:r w:rsidR="002C296F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2C296F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برای </w:t>
      </w:r>
      <w:proofErr w:type="spellStart"/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آن‌ها</w:t>
      </w:r>
      <w:proofErr w:type="spellEnd"/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رقابت </w:t>
      </w:r>
      <w:proofErr w:type="spellStart"/>
      <w:r w:rsidR="00445AD0" w:rsidRPr="00445AD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می‌کنند</w:t>
      </w:r>
      <w:proofErr w:type="spellEnd"/>
      <w:r w:rsidR="00B62E57"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  <w:t>.</w:t>
      </w:r>
    </w:p>
    <w:p w14:paraId="45A0E402" w14:textId="77777777" w:rsidR="00141430" w:rsidRDefault="00141430" w:rsidP="00141430">
      <w:pPr>
        <w:bidi/>
        <w:spacing w:after="0"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</w:p>
    <w:p w14:paraId="0A1AAC16" w14:textId="77777777" w:rsidR="00F42532" w:rsidRDefault="00F42532" w:rsidP="00F42532">
      <w:pPr>
        <w:bidi/>
        <w:spacing w:after="0"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</w:p>
    <w:p w14:paraId="44E62E8F" w14:textId="77777777" w:rsidR="00F42532" w:rsidRDefault="00F42532" w:rsidP="00F42532">
      <w:pPr>
        <w:bidi/>
        <w:spacing w:after="0"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</w:p>
    <w:p w14:paraId="3769CAF2" w14:textId="1D0361EF" w:rsidR="00141430" w:rsidRDefault="00141430" w:rsidP="00141430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این مسئله را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می‌توان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فرآیندهای واقعی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مدلسازی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نمود به صورتی که:</w:t>
      </w:r>
    </w:p>
    <w:p w14:paraId="57D05366" w14:textId="77777777" w:rsidR="00141430" w:rsidRDefault="00141430" w:rsidP="00141430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4E966480" w14:textId="450E46EE" w:rsidR="00141430" w:rsidRDefault="00C44200" w:rsidP="00141430">
      <w:pPr>
        <w:pStyle w:val="ListParagraph"/>
        <w:numPr>
          <w:ilvl w:val="0"/>
          <w:numId w:val="10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14143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= فرآیندها (</w:t>
      </w:r>
      <w:r w:rsidR="00141430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Processes</w:t>
      </w:r>
      <w:r w:rsidR="0014143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) یا </w:t>
      </w:r>
      <w:proofErr w:type="spellStart"/>
      <w:r w:rsidR="0014143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نخ‌ها</w:t>
      </w:r>
      <w:proofErr w:type="spellEnd"/>
      <w:r w:rsidR="0014143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(</w:t>
      </w:r>
      <w:r w:rsidR="00141430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Threads</w:t>
      </w:r>
      <w:r w:rsidR="0014143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</w:t>
      </w:r>
    </w:p>
    <w:p w14:paraId="01FF02A1" w14:textId="6C389801" w:rsidR="00141430" w:rsidRDefault="00141430" w:rsidP="00141430">
      <w:pPr>
        <w:pStyle w:val="ListParagraph"/>
        <w:numPr>
          <w:ilvl w:val="0"/>
          <w:numId w:val="10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چنگال‌ها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= منابع مشترک (</w:t>
      </w:r>
      <w:r w:rsidR="00B40D52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Shared Resources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 مانند بخشی از حافظه</w:t>
      </w:r>
    </w:p>
    <w:p w14:paraId="1476178D" w14:textId="0D592A78" w:rsidR="00B65C6F" w:rsidRDefault="00551C08" w:rsidP="00B65C6F">
      <w:pPr>
        <w:pStyle w:val="ListParagraph"/>
        <w:numPr>
          <w:ilvl w:val="0"/>
          <w:numId w:val="10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غذا خوردن = استفاده از </w:t>
      </w:r>
      <w:r w:rsidR="00DB5878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منابع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مشترک</w:t>
      </w:r>
    </w:p>
    <w:p w14:paraId="6B2BE1B7" w14:textId="71A3664A" w:rsidR="00121CC3" w:rsidRDefault="00121CC3" w:rsidP="00121CC3">
      <w:pPr>
        <w:pStyle w:val="ListParagraph"/>
        <w:numPr>
          <w:ilvl w:val="0"/>
          <w:numId w:val="10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فکر کردن = پردازش محلی بدون استفاده از </w:t>
      </w:r>
      <w:r w:rsidR="005921B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مناب</w:t>
      </w:r>
      <w:r w:rsidR="00CC2AB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ع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مشترک</w:t>
      </w:r>
    </w:p>
    <w:p w14:paraId="3C9BA01E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0D107543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03F23ED0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2DCC5C6E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4705BBD6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29E80C2A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70A81AC2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29AC429A" w14:textId="77777777" w:rsidR="0043582E" w:rsidRDefault="0043582E" w:rsidP="0043582E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1C696B30" w14:textId="0839692F" w:rsidR="006335AA" w:rsidRDefault="00FD080F" w:rsidP="006335AA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48"/>
          <w:szCs w:val="48"/>
          <w:rtl/>
          <w:lang w:bidi="fa-IR"/>
        </w:rPr>
        <w:lastRenderedPageBreak/>
        <w:t>راه‌حل‌ها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48"/>
          <w:szCs w:val="48"/>
          <w:rtl/>
          <w:lang w:bidi="fa-IR"/>
        </w:rPr>
        <w:t>:</w:t>
      </w:r>
    </w:p>
    <w:p w14:paraId="0D5132F3" w14:textId="77777777" w:rsidR="00FD080F" w:rsidRDefault="00FD080F" w:rsidP="00FD080F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rtl/>
          <w:lang w:bidi="fa-IR"/>
        </w:rPr>
      </w:pPr>
    </w:p>
    <w:p w14:paraId="7DE4E728" w14:textId="59F65BC8" w:rsidR="00FD080F" w:rsidRPr="009A2111" w:rsidRDefault="00FD080F" w:rsidP="00FD080F">
      <w:pPr>
        <w:pStyle w:val="ListParagraph"/>
        <w:numPr>
          <w:ilvl w:val="0"/>
          <w:numId w:val="12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48"/>
          <w:szCs w:val="4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مرتب‌سازی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منابع (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Resource Ordering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</w:p>
    <w:p w14:paraId="35D354A7" w14:textId="5F29E48A" w:rsidR="00616D3E" w:rsidRDefault="009A2111" w:rsidP="00B92490">
      <w:pPr>
        <w:bidi/>
        <w:spacing w:after="0" w:line="240" w:lineRule="auto"/>
        <w:ind w:left="720" w:firstLine="720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به هر چنگال یک شماره مرتب اختصاص </w:t>
      </w:r>
      <w:r w:rsidR="00CA5FBA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دهیم و</w:t>
      </w:r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</w:t>
      </w:r>
      <w:proofErr w:type="spellStart"/>
      <w:r w:rsidR="00CC13E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CC13E9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باید </w:t>
      </w:r>
      <w:proofErr w:type="spellStart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را به ترتیب صعودی بردار</w:t>
      </w:r>
      <w:r w:rsidR="00CA5FBA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ند</w:t>
      </w:r>
    </w:p>
    <w:p w14:paraId="69F8714D" w14:textId="25FB5407" w:rsidR="009A2111" w:rsidRPr="009A2111" w:rsidRDefault="009A2111" w:rsidP="00277157">
      <w:pPr>
        <w:bidi/>
        <w:spacing w:after="0" w:line="240" w:lineRule="auto"/>
        <w:ind w:left="720"/>
        <w:rPr>
          <w:rStyle w:val="Strong"/>
          <w:rFonts w:ascii="B Nazanin" w:hAnsi="B Nazanin" w:cs="B Nazanin"/>
          <w:b w:val="0"/>
          <w:bCs w:val="0"/>
          <w:sz w:val="26"/>
          <w:szCs w:val="26"/>
          <w:lang w:bidi="fa-IR"/>
        </w:rPr>
      </w:pPr>
      <w:r>
        <w:rPr>
          <w:rStyle w:val="Strong"/>
          <w:rFonts w:ascii="B Nazanin" w:hAnsi="B Nazanin" w:cs="B Nazanin"/>
          <w:b w:val="0"/>
          <w:bCs w:val="0"/>
          <w:sz w:val="26"/>
          <w:szCs w:val="26"/>
          <w:lang w:bidi="fa-IR"/>
        </w:rPr>
        <w:tab/>
      </w:r>
    </w:p>
    <w:p w14:paraId="2A785648" w14:textId="77777777" w:rsidR="00CA5FBA" w:rsidRDefault="00CA5FBA" w:rsidP="00277157">
      <w:pPr>
        <w:bidi/>
        <w:spacing w:after="0" w:line="240" w:lineRule="auto"/>
        <w:ind w:left="720"/>
        <w:rPr>
          <w:rStyle w:val="Strong"/>
          <w:rFonts w:ascii="Cambria" w:hAnsi="Cambria" w:cs="B Nazanin"/>
          <w:b w:val="0"/>
          <w:bCs w:val="0"/>
          <w:sz w:val="26"/>
          <w:szCs w:val="26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6"/>
          <w:szCs w:val="26"/>
          <w:rtl/>
          <w:lang w:bidi="fa-IR"/>
        </w:rPr>
        <w:t>مثال:</w:t>
      </w:r>
    </w:p>
    <w:p w14:paraId="66F51D20" w14:textId="77777777" w:rsidR="008D3497" w:rsidRDefault="009A2111" w:rsidP="001D4734">
      <w:pPr>
        <w:bidi/>
        <w:spacing w:after="0" w:line="240" w:lineRule="auto"/>
        <w:ind w:left="720" w:firstLine="720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فیلسوف ۱ چنگال ۱ را قبل از چنگال ۲ </w:t>
      </w:r>
      <w:proofErr w:type="spellStart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برمی‌دارد</w:t>
      </w:r>
      <w:proofErr w:type="spellEnd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، در حالی که فیلسوف ۲ چنگال ۲ را قبل از چنگال ۳ </w:t>
      </w:r>
      <w:proofErr w:type="spellStart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برمی‌دارد</w:t>
      </w:r>
      <w:proofErr w:type="spellEnd"/>
      <w:r w:rsidRPr="009A2111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، و به همین ترتیب.</w:t>
      </w:r>
    </w:p>
    <w:p w14:paraId="49ED3386" w14:textId="77777777" w:rsidR="008906DB" w:rsidRDefault="008906DB" w:rsidP="008906DB">
      <w:pPr>
        <w:bidi/>
        <w:spacing w:after="0" w:line="240" w:lineRule="auto"/>
        <w:ind w:left="1440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</w:p>
    <w:p w14:paraId="12B0A593" w14:textId="77777777" w:rsidR="008906DB" w:rsidRDefault="008906DB" w:rsidP="008906DB">
      <w:pPr>
        <w:bidi/>
        <w:spacing w:after="0" w:line="240" w:lineRule="auto"/>
        <w:ind w:left="1440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</w:p>
    <w:p w14:paraId="4BDB8641" w14:textId="0007B801" w:rsidR="00081027" w:rsidRDefault="0042351B" w:rsidP="00081027">
      <w:pPr>
        <w:bidi/>
        <w:spacing w:after="0" w:line="240" w:lineRule="auto"/>
        <w:ind w:left="360"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(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Semaphore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</w:t>
      </w:r>
      <w:r w:rsidR="00DB183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:</w:t>
      </w:r>
    </w:p>
    <w:p w14:paraId="39F85CD1" w14:textId="6BC5A37C" w:rsidR="00426884" w:rsidRPr="00C6524B" w:rsidRDefault="00081027" w:rsidP="00BF3FA1">
      <w:pPr>
        <w:bidi/>
        <w:spacing w:after="0" w:line="240" w:lineRule="auto"/>
        <w:ind w:left="720" w:firstLine="720"/>
        <w:rPr>
          <w:rStyle w:val="Strong"/>
          <w:rFonts w:ascii="Cambria" w:hAnsi="Cambria" w:cs="B Nazanin"/>
          <w:b w:val="0"/>
          <w:bCs w:val="0"/>
          <w:sz w:val="26"/>
          <w:szCs w:val="26"/>
          <w:rtl/>
          <w:lang w:bidi="fa-IR"/>
        </w:rPr>
      </w:pPr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از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سمافورها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برای کنترل دسترسی به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استفاده </w:t>
      </w:r>
      <w:proofErr w:type="spellStart"/>
      <w:r w:rsidR="00137985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می‌کنیم</w:t>
      </w:r>
      <w:proofErr w:type="spellEnd"/>
      <w:r w:rsidR="00874597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.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سمافور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</w:t>
      </w:r>
      <w:r w:rsidR="002C5DB3" w:rsidRPr="00C6524B">
        <w:rPr>
          <w:rStyle w:val="Strong"/>
          <w:rFonts w:ascii="Cambria" w:hAnsi="Cambria" w:cs="B Nazanin"/>
          <w:b w:val="0"/>
          <w:bCs w:val="0"/>
          <w:sz w:val="26"/>
          <w:szCs w:val="26"/>
          <w:lang w:bidi="fa-IR"/>
        </w:rPr>
        <w:t>mutex</w:t>
      </w:r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از برداشتن همزمان یک چنگال توسط چندین فیلسوف جلوگیری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می‌کند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.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سمافورهای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چنگال به فیلسوف اجازه غذا خوردن را فقط زمانی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می‌دهند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که هر دو چنگال در دسترس باشند.</w:t>
      </w:r>
    </w:p>
    <w:p w14:paraId="2407B624" w14:textId="677CA290" w:rsidR="00426884" w:rsidRPr="00CE0926" w:rsidRDefault="00426884" w:rsidP="00426884">
      <w:pPr>
        <w:bidi/>
        <w:spacing w:after="0" w:line="240" w:lineRule="auto"/>
        <w:ind w:left="360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40371956" w14:textId="1DAB6C72" w:rsidR="00DB183F" w:rsidRPr="009F7A05" w:rsidRDefault="00DB183F" w:rsidP="009F7A05">
      <w:pPr>
        <w:pStyle w:val="ListParagraph"/>
        <w:numPr>
          <w:ilvl w:val="0"/>
          <w:numId w:val="12"/>
        </w:numPr>
        <w:bidi/>
        <w:spacing w:after="0" w:line="240" w:lineRule="auto"/>
        <w:jc w:val="both"/>
        <w:rPr>
          <w:rStyle w:val="Strong"/>
          <w:rFonts w:ascii="B Nazanin" w:hAnsi="B Nazanin" w:cs="B Nazanin"/>
          <w:b w:val="0"/>
          <w:bCs w:val="0"/>
          <w:sz w:val="48"/>
          <w:szCs w:val="48"/>
          <w:lang w:bidi="fa-IR"/>
        </w:rPr>
      </w:pPr>
      <w:r w:rsidRPr="009F7A05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میانجی (</w:t>
      </w:r>
      <w:r w:rsidRPr="009F7A05">
        <w:rPr>
          <w:rStyle w:val="Strong"/>
          <w:rFonts w:ascii="B Nazanin" w:hAnsi="B Nazanin" w:cs="B Nazanin" w:hint="cs"/>
          <w:b w:val="0"/>
          <w:bCs w:val="0"/>
          <w:sz w:val="28"/>
          <w:szCs w:val="28"/>
          <w:lang w:bidi="fa-IR"/>
        </w:rPr>
        <w:t>Waiter</w:t>
      </w:r>
      <w:r w:rsidRPr="009F7A05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):</w:t>
      </w:r>
    </w:p>
    <w:p w14:paraId="3550BFE4" w14:textId="33D597C8" w:rsidR="00D674C0" w:rsidRPr="00C6524B" w:rsidRDefault="009F7A05" w:rsidP="00B14A8B">
      <w:pPr>
        <w:bidi/>
        <w:spacing w:after="0" w:line="240" w:lineRule="auto"/>
        <w:ind w:left="720" w:firstLine="720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یک</w:t>
      </w:r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پیشخدمت معرفی</w:t>
      </w:r>
      <w:r w:rsidR="00C6524B">
        <w:rPr>
          <w:rStyle w:val="Strong"/>
          <w:rFonts w:ascii="Cambria" w:hAnsi="Cambria" w:cs="B Nazanin"/>
          <w:b w:val="0"/>
          <w:bCs w:val="0"/>
          <w:sz w:val="26"/>
          <w:szCs w:val="26"/>
          <w:lang w:bidi="fa-IR"/>
        </w:rPr>
        <w:t xml:space="preserve"> </w:t>
      </w:r>
      <w:proofErr w:type="spellStart"/>
      <w:r w:rsidR="00C6524B">
        <w:rPr>
          <w:rStyle w:val="Strong"/>
          <w:rFonts w:ascii="Cambria" w:hAnsi="Cambria" w:cs="B Nazanin" w:hint="cs"/>
          <w:b w:val="0"/>
          <w:bCs w:val="0"/>
          <w:sz w:val="26"/>
          <w:szCs w:val="26"/>
          <w:rtl/>
          <w:lang w:bidi="fa-IR"/>
        </w:rPr>
        <w:t>می‌کنیم</w:t>
      </w:r>
      <w:proofErr w:type="spellEnd"/>
      <w:r w:rsidR="00C6524B">
        <w:rPr>
          <w:rStyle w:val="Strong"/>
          <w:rFonts w:ascii="Cambria" w:hAnsi="Cambria" w:cs="B Nazanin" w:hint="cs"/>
          <w:b w:val="0"/>
          <w:bCs w:val="0"/>
          <w:sz w:val="26"/>
          <w:szCs w:val="26"/>
          <w:rtl/>
          <w:lang w:bidi="fa-IR"/>
        </w:rPr>
        <w:t xml:space="preserve"> </w:t>
      </w:r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که دسترسی به </w:t>
      </w:r>
      <w:proofErr w:type="spellStart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را کنترل </w:t>
      </w:r>
      <w:proofErr w:type="spellStart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می‌کند</w:t>
      </w:r>
      <w:proofErr w:type="spellEnd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. </w:t>
      </w:r>
      <w:proofErr w:type="spellStart"/>
      <w:r w:rsidR="00CC13E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CC13E9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را از پیشخدمت درخواست </w:t>
      </w:r>
      <w:proofErr w:type="spellStart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می‌کنند</w:t>
      </w:r>
      <w:proofErr w:type="spellEnd"/>
      <w:r w:rsidR="00D674C0"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lang w:bidi="fa-IR"/>
        </w:rPr>
        <w:t>.</w:t>
      </w:r>
    </w:p>
    <w:p w14:paraId="36497872" w14:textId="4044B3E8" w:rsidR="00B007A5" w:rsidRPr="00C6524B" w:rsidRDefault="00D674C0" w:rsidP="00A5451B">
      <w:pPr>
        <w:bidi/>
        <w:spacing w:after="0" w:line="240" w:lineRule="auto"/>
        <w:ind w:left="720"/>
        <w:jc w:val="both"/>
        <w:rPr>
          <w:rStyle w:val="Strong"/>
          <w:rFonts w:ascii="B Nazanin" w:hAnsi="B Nazanin" w:cs="B Nazanin"/>
          <w:b w:val="0"/>
          <w:bCs w:val="0"/>
          <w:sz w:val="26"/>
          <w:szCs w:val="26"/>
          <w:rtl/>
          <w:lang w:bidi="fa-IR"/>
        </w:rPr>
      </w:pPr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پیشخدمت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را فقط زمانی اعطا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می‌کند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که در دسترس باشند و منجر به </w:t>
      </w:r>
      <w:proofErr w:type="spellStart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بن‌بست</w:t>
      </w:r>
      <w:proofErr w:type="spellEnd"/>
      <w:r w:rsidRPr="00C6524B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نشوند</w:t>
      </w:r>
      <w:r w:rsidR="00361922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.</w:t>
      </w:r>
    </w:p>
    <w:p w14:paraId="05BBB1F3" w14:textId="77777777" w:rsidR="00B007A5" w:rsidRPr="00B007A5" w:rsidRDefault="00B007A5" w:rsidP="00B007A5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lang w:bidi="fa-IR"/>
        </w:rPr>
      </w:pPr>
    </w:p>
    <w:p w14:paraId="07433440" w14:textId="68530D79" w:rsidR="00DB183F" w:rsidRPr="00C3226C" w:rsidRDefault="00DB183F" w:rsidP="00DB183F">
      <w:pPr>
        <w:pStyle w:val="ListParagraph"/>
        <w:numPr>
          <w:ilvl w:val="0"/>
          <w:numId w:val="12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مانیتور (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Monitor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</w:p>
    <w:p w14:paraId="1AE94B9C" w14:textId="243C6854" w:rsidR="00C3226C" w:rsidRPr="00C3226C" w:rsidRDefault="00C3226C" w:rsidP="00FE3E79">
      <w:pPr>
        <w:bidi/>
        <w:spacing w:after="0" w:line="240" w:lineRule="auto"/>
        <w:ind w:left="720" w:firstLine="720"/>
        <w:rPr>
          <w:rStyle w:val="Strong"/>
          <w:rFonts w:ascii="B Nazanin" w:hAnsi="B Nazanin" w:cs="B Nazanin"/>
          <w:b w:val="0"/>
          <w:bCs w:val="0"/>
          <w:sz w:val="26"/>
          <w:szCs w:val="26"/>
          <w:lang w:bidi="fa-IR"/>
        </w:rPr>
      </w:pPr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از مانیتور برای مدیریت دسترسی به </w:t>
      </w:r>
      <w:proofErr w:type="spellStart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استفاده </w:t>
      </w:r>
      <w:proofErr w:type="spellStart"/>
      <w:r w:rsidR="00C218CE">
        <w:rPr>
          <w:rStyle w:val="Strong"/>
          <w:rFonts w:ascii="Cambria" w:hAnsi="Cambria" w:cs="B Nazanin" w:hint="cs"/>
          <w:b w:val="0"/>
          <w:bCs w:val="0"/>
          <w:sz w:val="26"/>
          <w:szCs w:val="26"/>
          <w:rtl/>
          <w:lang w:bidi="fa-IR"/>
        </w:rPr>
        <w:t>می‌کنیم</w:t>
      </w:r>
      <w:proofErr w:type="spellEnd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. مانیتور انحصار متقابل را تضمین </w:t>
      </w:r>
      <w:proofErr w:type="spellStart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می‌کند</w:t>
      </w:r>
      <w:proofErr w:type="spellEnd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، و متغیرهای شرطی حالات فیلسوف (درحال غذا خوردن، فکر کردن) را مدیریت </w:t>
      </w:r>
      <w:proofErr w:type="spellStart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می‌کنند</w:t>
      </w:r>
      <w:proofErr w:type="spellEnd"/>
      <w:r w:rsidRPr="00C3226C">
        <w:rPr>
          <w:rStyle w:val="Strong"/>
          <w:rFonts w:ascii="B Nazanin" w:hAnsi="B Nazanin" w:cs="B Nazanin" w:hint="cs"/>
          <w:b w:val="0"/>
          <w:bCs w:val="0"/>
          <w:sz w:val="26"/>
          <w:szCs w:val="26"/>
          <w:lang w:bidi="fa-IR"/>
        </w:rPr>
        <w:t>.</w:t>
      </w:r>
    </w:p>
    <w:p w14:paraId="0A34F0CC" w14:textId="77777777" w:rsidR="00C3226C" w:rsidRPr="00C3226C" w:rsidRDefault="00C3226C" w:rsidP="00C3226C">
      <w:p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lang w:bidi="fa-IR"/>
        </w:rPr>
      </w:pPr>
    </w:p>
    <w:p w14:paraId="41D82084" w14:textId="542B7F53" w:rsidR="00FD080F" w:rsidRPr="00DB183F" w:rsidRDefault="00DB183F" w:rsidP="00DB183F">
      <w:pPr>
        <w:pStyle w:val="ListParagraph"/>
        <w:numPr>
          <w:ilvl w:val="0"/>
          <w:numId w:val="12"/>
        </w:numPr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48"/>
          <w:szCs w:val="4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نامتقارن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(</w:t>
      </w:r>
      <w:r w:rsidRPr="00DB183F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Asymmetric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):</w:t>
      </w:r>
    </w:p>
    <w:p w14:paraId="597D3B9F" w14:textId="2BF6B088" w:rsidR="00BF1B8C" w:rsidRPr="008C2A98" w:rsidRDefault="004565E6" w:rsidP="00956293">
      <w:pPr>
        <w:pStyle w:val="ListParagraph"/>
        <w:bidi/>
        <w:spacing w:after="0" w:line="240" w:lineRule="auto"/>
        <w:ind w:firstLine="720"/>
        <w:rPr>
          <w:rStyle w:val="Strong"/>
          <w:rFonts w:ascii="B Nazanin" w:hAnsi="B Nazanin" w:cs="B Nazanin"/>
          <w:b w:val="0"/>
          <w:bCs w:val="0"/>
          <w:sz w:val="26"/>
          <w:szCs w:val="26"/>
          <w:lang w:bidi="fa-IR"/>
        </w:rPr>
      </w:pP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چنگال‌ها</w:t>
      </w:r>
      <w:proofErr w:type="spellEnd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را به ترتیب </w:t>
      </w:r>
      <w:proofErr w:type="spellStart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غیریکنواخت</w:t>
      </w:r>
      <w:proofErr w:type="spellEnd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 </w:t>
      </w:r>
      <w:proofErr w:type="spellStart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برمی‌دارند</w:t>
      </w:r>
      <w:proofErr w:type="spellEnd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lang w:bidi="fa-IR"/>
        </w:rPr>
        <w:t>.</w:t>
      </w:r>
    </w:p>
    <w:p w14:paraId="72874008" w14:textId="7DC82824" w:rsidR="00FD080F" w:rsidRDefault="004565E6" w:rsidP="00BF1B8C">
      <w:pPr>
        <w:pStyle w:val="ListParagraph"/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شماره فرد ابتدا چنگال چپ را </w:t>
      </w:r>
      <w:proofErr w:type="spellStart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برمی‌دارند</w:t>
      </w:r>
      <w:proofErr w:type="spellEnd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، در حالی که </w:t>
      </w:r>
      <w:proofErr w:type="spellStart"/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 xml:space="preserve">شماره زوج ابتدا چنگال راست را </w:t>
      </w:r>
      <w:proofErr w:type="spellStart"/>
      <w:r w:rsidR="00BF1B8C" w:rsidRPr="00BF1B8C">
        <w:rPr>
          <w:rStyle w:val="Strong"/>
          <w:rFonts w:ascii="B Nazanin" w:hAnsi="B Nazanin" w:cs="B Nazanin" w:hint="cs"/>
          <w:b w:val="0"/>
          <w:bCs w:val="0"/>
          <w:sz w:val="26"/>
          <w:szCs w:val="26"/>
          <w:rtl/>
          <w:lang w:bidi="fa-IR"/>
        </w:rPr>
        <w:t>برمی‌دارند</w:t>
      </w:r>
      <w:proofErr w:type="spellEnd"/>
      <w:r w:rsidR="00BF1B8C" w:rsidRPr="00BF1B8C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.</w:t>
      </w:r>
    </w:p>
    <w:p w14:paraId="2CAFD8CF" w14:textId="77777777" w:rsidR="003646ED" w:rsidRDefault="003646ED" w:rsidP="003646ED">
      <w:pPr>
        <w:pStyle w:val="ListParagraph"/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08A7859A" w14:textId="77777777" w:rsidR="003646ED" w:rsidRDefault="003646ED" w:rsidP="003646ED">
      <w:pPr>
        <w:pStyle w:val="ListParagraph"/>
        <w:bidi/>
        <w:spacing w:after="0"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0E7B67BC" w14:textId="6EBECF63" w:rsidR="00AD4695" w:rsidRPr="00AD4695" w:rsidRDefault="003646ED" w:rsidP="001B7B8A">
      <w:pPr>
        <w:pStyle w:val="ListParagraph"/>
        <w:bidi/>
        <w:spacing w:after="0"/>
        <w:ind w:firstLine="720"/>
        <w:rPr>
          <w:rStyle w:val="Hyperlink"/>
          <w:rFonts w:ascii="Cambria" w:hAnsi="Cambria" w:cs="B Nazanin"/>
          <w:color w:val="auto"/>
          <w:sz w:val="28"/>
          <w:szCs w:val="28"/>
          <w:u w:val="none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در این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پیاده‌سازی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، ما از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راه‌حل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استفاده خواهیم کرد که توسط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ادگر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دایکسترا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در </w:t>
      </w:r>
      <w:r w:rsidR="00DD141E">
        <w:rPr>
          <w:rStyle w:val="FootnoteReference"/>
          <w:rFonts w:ascii="Cambria" w:hAnsi="Cambria" w:cs="B Nazanin"/>
          <w:sz w:val="28"/>
          <w:szCs w:val="28"/>
          <w:rtl/>
          <w:lang w:bidi="fa-IR"/>
        </w:rPr>
        <w:footnoteReference w:id="1"/>
      </w:r>
      <w:r w:rsidR="00AD469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EWD310</w:t>
      </w:r>
      <w:r w:rsidR="00AD469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DD141E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AD469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با عنوان </w:t>
      </w:r>
      <w:r w:rsidR="00AD4695" w:rsidRPr="00AD469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Hierarchical ordering of sequential processes</w:t>
      </w:r>
      <w:r w:rsidR="00AD469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معرفی شده است، استفاده خواهیم کرد.</w:t>
      </w:r>
      <w:r w:rsidR="00AD4695" w:rsidRPr="00AD4695">
        <w:rPr>
          <w:rFonts w:ascii="Cambria" w:hAnsi="Cambria" w:cs="B Nazanin"/>
          <w:sz w:val="28"/>
          <w:szCs w:val="28"/>
          <w:lang w:val="en" w:bidi="fa-IR"/>
        </w:rPr>
        <w:fldChar w:fldCharType="begin"/>
      </w:r>
      <w:r w:rsidR="00AD4695" w:rsidRPr="00AD4695">
        <w:rPr>
          <w:rFonts w:ascii="Cambria" w:hAnsi="Cambria" w:cs="B Nazanin"/>
          <w:sz w:val="28"/>
          <w:szCs w:val="28"/>
          <w:lang w:val="en" w:bidi="fa-IR"/>
        </w:rPr>
        <w:instrText>HYPERLINK "https://www.cs.utexas.edu/~EWD/ewd03xx/EWD310.PDF"</w:instrText>
      </w:r>
      <w:r w:rsidR="00AD4695" w:rsidRPr="00AD4695">
        <w:rPr>
          <w:rFonts w:ascii="Cambria" w:hAnsi="Cambria" w:cs="B Nazanin"/>
          <w:sz w:val="28"/>
          <w:szCs w:val="28"/>
          <w:lang w:val="en" w:bidi="fa-IR"/>
        </w:rPr>
      </w:r>
      <w:r w:rsidR="00AD4695" w:rsidRPr="00AD4695">
        <w:rPr>
          <w:rFonts w:ascii="Cambria" w:hAnsi="Cambria" w:cs="B Nazanin"/>
          <w:sz w:val="28"/>
          <w:szCs w:val="28"/>
          <w:lang w:val="en" w:bidi="fa-IR"/>
        </w:rPr>
        <w:fldChar w:fldCharType="separate"/>
      </w:r>
    </w:p>
    <w:p w14:paraId="77F1D4D6" w14:textId="6C2C797F" w:rsidR="003646ED" w:rsidRDefault="00AD4695" w:rsidP="00AD4695">
      <w:pPr>
        <w:bidi/>
        <w:rPr>
          <w:lang w:bidi="fa-IR"/>
        </w:rPr>
      </w:pPr>
      <w:r w:rsidRPr="00AD4695">
        <w:rPr>
          <w:lang w:bidi="fa-IR"/>
        </w:rPr>
        <w:fldChar w:fldCharType="end"/>
      </w:r>
    </w:p>
    <w:p w14:paraId="3AEB138E" w14:textId="77777777" w:rsidR="00387187" w:rsidRDefault="00387187" w:rsidP="00387187">
      <w:pPr>
        <w:bidi/>
        <w:rPr>
          <w:lang w:bidi="fa-IR"/>
        </w:rPr>
      </w:pPr>
    </w:p>
    <w:p w14:paraId="718FD19A" w14:textId="77777777" w:rsidR="00387187" w:rsidRDefault="00387187" w:rsidP="00387187">
      <w:pPr>
        <w:bidi/>
        <w:rPr>
          <w:lang w:bidi="fa-IR"/>
        </w:rPr>
      </w:pPr>
    </w:p>
    <w:p w14:paraId="181EA366" w14:textId="77777777" w:rsidR="00387187" w:rsidRDefault="00387187" w:rsidP="00387187">
      <w:pPr>
        <w:bidi/>
        <w:rPr>
          <w:lang w:bidi="fa-IR"/>
        </w:rPr>
      </w:pPr>
    </w:p>
    <w:p w14:paraId="2EB56C92" w14:textId="77777777" w:rsidR="00387187" w:rsidRDefault="00387187" w:rsidP="00387187">
      <w:pPr>
        <w:bidi/>
        <w:rPr>
          <w:lang w:bidi="fa-IR"/>
        </w:rPr>
      </w:pPr>
    </w:p>
    <w:p w14:paraId="4B2F973B" w14:textId="79A0B272" w:rsidR="0093767B" w:rsidRDefault="00D365C0" w:rsidP="000D6D65">
      <w:pPr>
        <w:bidi/>
        <w:rPr>
          <w:rFonts w:ascii="B Nazanin" w:hAnsi="B Nazanin" w:cs="B Nazanin"/>
          <w:sz w:val="48"/>
          <w:szCs w:val="48"/>
          <w:rtl/>
          <w:lang w:bidi="fa-IR"/>
        </w:rPr>
      </w:pPr>
      <w:r w:rsidRPr="0093767B">
        <w:rPr>
          <w:rFonts w:ascii="B Nazanin" w:hAnsi="B Nazanin" w:cs="B Nazanin" w:hint="cs"/>
          <w:sz w:val="48"/>
          <w:szCs w:val="48"/>
          <w:rtl/>
          <w:lang w:bidi="fa-IR"/>
        </w:rPr>
        <w:lastRenderedPageBreak/>
        <w:t xml:space="preserve">روش </w:t>
      </w:r>
      <w:proofErr w:type="spellStart"/>
      <w:r w:rsidRPr="0093767B">
        <w:rPr>
          <w:rFonts w:ascii="B Nazanin" w:hAnsi="B Nazanin" w:cs="B Nazanin" w:hint="cs"/>
          <w:sz w:val="48"/>
          <w:szCs w:val="48"/>
          <w:rtl/>
          <w:lang w:bidi="fa-IR"/>
        </w:rPr>
        <w:t>دایکسترا</w:t>
      </w:r>
      <w:proofErr w:type="spellEnd"/>
    </w:p>
    <w:p w14:paraId="5DABD7CC" w14:textId="77777777" w:rsidR="000D6D65" w:rsidRDefault="000D6D65" w:rsidP="000D6D65">
      <w:pPr>
        <w:bidi/>
        <w:rPr>
          <w:rFonts w:ascii="B Nazanin" w:hAnsi="B Nazanin" w:cs="B Nazanin"/>
          <w:sz w:val="48"/>
          <w:szCs w:val="48"/>
          <w:rtl/>
          <w:lang w:bidi="fa-IR"/>
        </w:rPr>
      </w:pPr>
    </w:p>
    <w:p w14:paraId="7BF223CD" w14:textId="5EA776C5" w:rsidR="0093767B" w:rsidRDefault="00391780" w:rsidP="00B4152A">
      <w:pPr>
        <w:bidi/>
        <w:ind w:firstLine="720"/>
        <w:rPr>
          <w:rFonts w:ascii="Cambria" w:hAnsi="Cambria" w:cs="B Nazanin"/>
          <w:sz w:val="28"/>
          <w:szCs w:val="28"/>
          <w:rtl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عقیده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دایکسترا</w:t>
      </w:r>
      <w:proofErr w:type="spellEnd"/>
      <w:r w:rsidR="00743F59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یک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راه‌حل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r w:rsidR="004131FD">
        <w:rPr>
          <w:rFonts w:ascii="Cambria" w:hAnsi="Cambria" w:cs="B Nazanin" w:hint="cs"/>
          <w:sz w:val="28"/>
          <w:szCs w:val="28"/>
          <w:rtl/>
          <w:lang w:bidi="fa-IR"/>
        </w:rPr>
        <w:t xml:space="preserve">ابتدایی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برای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مسئله‌ی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r w:rsidR="00BF5589" w:rsidRPr="00BF5589">
        <w:rPr>
          <w:rFonts w:ascii="B Nazanin" w:hAnsi="B Nazanin" w:cs="B Nazanin" w:hint="cs"/>
          <w:sz w:val="28"/>
          <w:szCs w:val="28"/>
          <w:rtl/>
        </w:rPr>
        <w:t xml:space="preserve">غذا </w:t>
      </w:r>
      <w:proofErr w:type="spellStart"/>
      <w:r w:rsidR="00BF5589" w:rsidRPr="00BF5589">
        <w:rPr>
          <w:rFonts w:ascii="B Nazanin" w:hAnsi="B Nazanin" w:cs="B Nazanin" w:hint="cs"/>
          <w:sz w:val="28"/>
          <w:szCs w:val="28"/>
          <w:rtl/>
        </w:rPr>
        <w:t>خوردن</w:t>
      </w:r>
      <w:proofErr w:type="spellEnd"/>
      <w:r w:rsidR="00BF5589" w:rsidRPr="00BF5589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="00BF5589" w:rsidRPr="00BF5589">
        <w:rPr>
          <w:rFonts w:ascii="B Nazanin" w:hAnsi="B Nazanin" w:cs="B Nazanin" w:hint="cs"/>
          <w:sz w:val="28"/>
          <w:szCs w:val="28"/>
          <w:rtl/>
        </w:rPr>
        <w:t>فیلسوف‌ها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این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است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که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برای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هر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چنگال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یک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EB36D8">
        <w:rPr>
          <w:rFonts w:ascii="Cambria" w:hAnsi="Cambria" w:cs="B Nazanin" w:hint="cs"/>
          <w:sz w:val="28"/>
          <w:szCs w:val="28"/>
          <w:rtl/>
        </w:rPr>
        <w:t>سمافور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دودویی</w:t>
      </w:r>
      <w:proofErr w:type="spellEnd"/>
      <w:r w:rsidR="00A24CB3">
        <w:rPr>
          <w:rFonts w:ascii="Cambria" w:hAnsi="Cambria" w:cs="B Nazanin" w:hint="cs"/>
          <w:sz w:val="28"/>
          <w:szCs w:val="28"/>
          <w:rtl/>
        </w:rPr>
        <w:t xml:space="preserve"> (‌</w:t>
      </w:r>
      <w:r w:rsidR="00A24CB3">
        <w:rPr>
          <w:rFonts w:ascii="Cambria" w:hAnsi="Cambria" w:cs="B Nazanin"/>
          <w:sz w:val="28"/>
          <w:szCs w:val="28"/>
        </w:rPr>
        <w:t>Mutex</w:t>
      </w:r>
      <w:r w:rsidR="00A24CB3">
        <w:rPr>
          <w:rFonts w:ascii="Cambria" w:hAnsi="Cambria" w:cs="B Nazanin" w:hint="cs"/>
          <w:sz w:val="28"/>
          <w:szCs w:val="28"/>
          <w:rtl/>
        </w:rPr>
        <w:t>)</w:t>
      </w:r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با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مقدار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اولیه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r w:rsidR="00743F59" w:rsidRPr="00743F59">
        <w:rPr>
          <w:rFonts w:ascii="Cambria" w:hAnsi="Cambria" w:cs="B Nazanin"/>
          <w:sz w:val="28"/>
          <w:szCs w:val="28"/>
          <w:rtl/>
          <w:lang w:bidi="fa-IR"/>
        </w:rPr>
        <w:t>۱ (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که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نشان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می‌دهد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چنگال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آزاد است) در نظر </w:t>
      </w:r>
      <w:proofErr w:type="spellStart"/>
      <w:r w:rsidR="00743F59" w:rsidRPr="00743F59">
        <w:rPr>
          <w:rFonts w:ascii="Cambria" w:hAnsi="Cambria" w:cs="B Nazanin"/>
          <w:sz w:val="28"/>
          <w:szCs w:val="28"/>
          <w:rtl/>
        </w:rPr>
        <w:t>گرفته</w:t>
      </w:r>
      <w:proofErr w:type="spellEnd"/>
      <w:r w:rsidR="00743F59" w:rsidRPr="00743F59">
        <w:rPr>
          <w:rFonts w:ascii="Cambria" w:hAnsi="Cambria" w:cs="B Nazanin"/>
          <w:sz w:val="28"/>
          <w:szCs w:val="28"/>
          <w:rtl/>
        </w:rPr>
        <w:t xml:space="preserve"> شود.</w:t>
      </w:r>
    </w:p>
    <w:p w14:paraId="203C3FF2" w14:textId="77777777" w:rsidR="003F7C89" w:rsidRDefault="003F7C89" w:rsidP="003F7C89">
      <w:pPr>
        <w:bidi/>
        <w:rPr>
          <w:rFonts w:ascii="Cambria" w:hAnsi="Cambria" w:cs="B Nazanin"/>
          <w:sz w:val="28"/>
          <w:szCs w:val="28"/>
          <w:rtl/>
        </w:rPr>
      </w:pPr>
    </w:p>
    <w:p w14:paraId="06860966" w14:textId="77777777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cycle begin</w:t>
      </w:r>
      <w:r w:rsidRPr="003F7C89">
        <w:rPr>
          <w:rFonts w:ascii="Agave" w:hAnsi="Agave" w:cs="B Nazanin"/>
          <w:sz w:val="24"/>
          <w:szCs w:val="24"/>
          <w:lang w:bidi="fa-IR"/>
        </w:rPr>
        <w:t xml:space="preserve"> think;</w:t>
      </w:r>
    </w:p>
    <w:p w14:paraId="5F233FBB" w14:textId="0595D243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     </w:t>
      </w:r>
      <w:proofErr w:type="gramStart"/>
      <w:r w:rsidRPr="003F7C89">
        <w:rPr>
          <w:rFonts w:ascii="Agave" w:hAnsi="Agave" w:cs="B Nazanin"/>
          <w:sz w:val="24"/>
          <w:szCs w:val="24"/>
          <w:lang w:bidi="fa-IR"/>
        </w:rPr>
        <w:t>P(</w:t>
      </w:r>
      <w:proofErr w:type="gramEnd"/>
      <w:r w:rsidR="00CC6E97">
        <w:rPr>
          <w:rFonts w:ascii="Agave" w:hAnsi="Agave" w:cs="B Nazanin"/>
          <w:sz w:val="24"/>
          <w:szCs w:val="24"/>
          <w:lang w:bidi="fa-IR"/>
        </w:rPr>
        <w:t>l</w:t>
      </w:r>
      <w:r w:rsidRPr="003F7C89">
        <w:rPr>
          <w:rFonts w:ascii="Agave" w:hAnsi="Agave" w:cs="B Nazanin"/>
          <w:sz w:val="24"/>
          <w:szCs w:val="24"/>
          <w:lang w:bidi="fa-IR"/>
        </w:rPr>
        <w:t>eft</w:t>
      </w:r>
      <w:r w:rsidR="000437A6">
        <w:rPr>
          <w:rFonts w:ascii="Agave" w:hAnsi="Agave" w:cs="B Nazanin"/>
          <w:sz w:val="24"/>
          <w:szCs w:val="24"/>
          <w:lang w:bidi="fa-IR"/>
        </w:rPr>
        <w:t>-</w:t>
      </w:r>
      <w:r w:rsidRPr="003F7C89">
        <w:rPr>
          <w:rFonts w:ascii="Agave" w:hAnsi="Agave" w:cs="B Nazanin"/>
          <w:sz w:val="24"/>
          <w:szCs w:val="24"/>
          <w:lang w:bidi="fa-IR"/>
        </w:rPr>
        <w:t>hand fork);</w:t>
      </w:r>
    </w:p>
    <w:p w14:paraId="6650D32E" w14:textId="00DD9AF2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     </w:t>
      </w:r>
      <w:proofErr w:type="gramStart"/>
      <w:r w:rsidRPr="003F7C89">
        <w:rPr>
          <w:rFonts w:ascii="Agave" w:hAnsi="Agave" w:cs="B Nazanin"/>
          <w:sz w:val="24"/>
          <w:szCs w:val="24"/>
          <w:lang w:bidi="fa-IR"/>
        </w:rPr>
        <w:t>P(</w:t>
      </w:r>
      <w:proofErr w:type="gramEnd"/>
      <w:r w:rsidRPr="003F7C89">
        <w:rPr>
          <w:rFonts w:ascii="Agave" w:hAnsi="Agave" w:cs="B Nazanin"/>
          <w:sz w:val="24"/>
          <w:szCs w:val="24"/>
          <w:lang w:bidi="fa-IR"/>
        </w:rPr>
        <w:t>right</w:t>
      </w:r>
      <w:r w:rsidR="000437A6">
        <w:rPr>
          <w:rFonts w:ascii="Agave" w:hAnsi="Agave" w:cs="B Nazanin"/>
          <w:sz w:val="24"/>
          <w:szCs w:val="24"/>
          <w:lang w:bidi="fa-IR"/>
        </w:rPr>
        <w:t>-</w:t>
      </w:r>
      <w:r w:rsidRPr="003F7C89">
        <w:rPr>
          <w:rFonts w:ascii="Agave" w:hAnsi="Agave" w:cs="B Nazanin"/>
          <w:sz w:val="24"/>
          <w:szCs w:val="24"/>
          <w:lang w:bidi="fa-IR"/>
        </w:rPr>
        <w:t>hand fork);</w:t>
      </w:r>
    </w:p>
    <w:p w14:paraId="45C27B47" w14:textId="39988859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     </w:t>
      </w:r>
      <w:r w:rsidRPr="003F7C89">
        <w:rPr>
          <w:rFonts w:ascii="Agave" w:hAnsi="Agave" w:cs="B Nazanin"/>
          <w:sz w:val="24"/>
          <w:szCs w:val="24"/>
          <w:lang w:bidi="fa-IR"/>
        </w:rPr>
        <w:t>eat;</w:t>
      </w:r>
    </w:p>
    <w:p w14:paraId="51003E64" w14:textId="3154C1E4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     </w:t>
      </w:r>
      <w:proofErr w:type="gramStart"/>
      <w:r w:rsidRPr="003F7C89">
        <w:rPr>
          <w:rFonts w:ascii="Agave" w:hAnsi="Agave" w:cs="B Nazanin"/>
          <w:sz w:val="24"/>
          <w:szCs w:val="24"/>
          <w:lang w:bidi="fa-IR"/>
        </w:rPr>
        <w:t>V(</w:t>
      </w:r>
      <w:proofErr w:type="gramEnd"/>
      <w:r w:rsidR="00C032A7">
        <w:rPr>
          <w:rFonts w:ascii="Agave" w:hAnsi="Agave" w:cs="B Nazanin"/>
          <w:sz w:val="24"/>
          <w:szCs w:val="24"/>
          <w:lang w:bidi="fa-IR"/>
        </w:rPr>
        <w:t>l</w:t>
      </w:r>
      <w:r w:rsidRPr="003F7C89">
        <w:rPr>
          <w:rFonts w:ascii="Agave" w:hAnsi="Agave" w:cs="B Nazanin"/>
          <w:sz w:val="24"/>
          <w:szCs w:val="24"/>
          <w:lang w:bidi="fa-IR"/>
        </w:rPr>
        <w:t>eft</w:t>
      </w:r>
      <w:r w:rsidR="00A35DDF">
        <w:rPr>
          <w:rFonts w:ascii="Agave" w:hAnsi="Agave" w:cs="B Nazanin"/>
          <w:sz w:val="24"/>
          <w:szCs w:val="24"/>
          <w:lang w:bidi="fa-IR"/>
        </w:rPr>
        <w:t>-</w:t>
      </w:r>
      <w:r w:rsidRPr="003F7C89">
        <w:rPr>
          <w:rFonts w:ascii="Agave" w:hAnsi="Agave" w:cs="B Nazanin"/>
          <w:sz w:val="24"/>
          <w:szCs w:val="24"/>
          <w:lang w:bidi="fa-IR"/>
        </w:rPr>
        <w:t>hand fork);</w:t>
      </w:r>
    </w:p>
    <w:p w14:paraId="116655E0" w14:textId="42F26DC2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    </w:t>
      </w:r>
      <w:r>
        <w:rPr>
          <w:rFonts w:ascii="Agave" w:hAnsi="Agave" w:cs="B Nazanin" w:hint="cs"/>
          <w:b/>
          <w:bCs/>
          <w:sz w:val="24"/>
          <w:szCs w:val="24"/>
          <w:rtl/>
          <w:lang w:bidi="fa-IR"/>
        </w:rPr>
        <w:t xml:space="preserve">  </w:t>
      </w:r>
      <w:proofErr w:type="gramStart"/>
      <w:r w:rsidRPr="003F7C89">
        <w:rPr>
          <w:rFonts w:ascii="Agave" w:hAnsi="Agave" w:cs="B Nazanin"/>
          <w:sz w:val="24"/>
          <w:szCs w:val="24"/>
          <w:lang w:bidi="fa-IR"/>
        </w:rPr>
        <w:t>V(</w:t>
      </w:r>
      <w:proofErr w:type="gramEnd"/>
      <w:r w:rsidRPr="003F7C89">
        <w:rPr>
          <w:rFonts w:ascii="Agave" w:hAnsi="Agave" w:cs="B Nazanin"/>
          <w:sz w:val="24"/>
          <w:szCs w:val="24"/>
          <w:lang w:bidi="fa-IR"/>
        </w:rPr>
        <w:t>right</w:t>
      </w:r>
      <w:r w:rsidR="00A35DDF">
        <w:rPr>
          <w:rFonts w:ascii="Agave" w:hAnsi="Agave" w:cs="B Nazanin"/>
          <w:sz w:val="24"/>
          <w:szCs w:val="24"/>
          <w:lang w:bidi="fa-IR"/>
        </w:rPr>
        <w:t>-</w:t>
      </w:r>
      <w:r w:rsidRPr="003F7C89">
        <w:rPr>
          <w:rFonts w:ascii="Agave" w:hAnsi="Agave" w:cs="B Nazanin"/>
          <w:sz w:val="24"/>
          <w:szCs w:val="24"/>
          <w:lang w:bidi="fa-IR"/>
        </w:rPr>
        <w:t>hand fork)</w:t>
      </w:r>
    </w:p>
    <w:p w14:paraId="1DF93A29" w14:textId="7FDC1E38" w:rsidR="003F7C89" w:rsidRPr="003F7C89" w:rsidRDefault="003F7C89" w:rsidP="003F7C89">
      <w:pPr>
        <w:spacing w:line="240" w:lineRule="auto"/>
        <w:rPr>
          <w:rFonts w:ascii="Agave" w:hAnsi="Agave" w:cs="B Nazanin"/>
          <w:sz w:val="24"/>
          <w:szCs w:val="24"/>
          <w:lang w:bidi="fa-IR"/>
        </w:rPr>
      </w:pPr>
      <w:r w:rsidRPr="003F7C89">
        <w:rPr>
          <w:rFonts w:ascii="Agave" w:hAnsi="Agave" w:cs="B Nazanin"/>
          <w:b/>
          <w:bCs/>
          <w:sz w:val="24"/>
          <w:szCs w:val="24"/>
          <w:lang w:bidi="fa-IR"/>
        </w:rPr>
        <w:t>end</w:t>
      </w:r>
    </w:p>
    <w:p w14:paraId="3BF7C2A0" w14:textId="6A266218" w:rsidR="007D0A16" w:rsidRDefault="007D0A16" w:rsidP="007D0A16">
      <w:pPr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val="en" w:bidi="fa-IR"/>
        </w:rPr>
      </w:pPr>
    </w:p>
    <w:p w14:paraId="10AB9288" w14:textId="319CDECA" w:rsidR="007D0A16" w:rsidRDefault="007D0A16" w:rsidP="00005F78">
      <w:pPr>
        <w:bidi/>
        <w:ind w:firstLine="720"/>
        <w:rPr>
          <w:rStyle w:val="Strong"/>
          <w:rFonts w:ascii="Cambria" w:hAnsi="Cambria" w:cs="B Nazanin"/>
          <w:b w:val="0"/>
          <w:bCs w:val="0"/>
          <w:sz w:val="28"/>
          <w:szCs w:val="28"/>
          <w:lang w:val="en"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اما مشکلی که این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راه‌حل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دارد این است که اگر </w:t>
      </w:r>
      <w:proofErr w:type="spellStart"/>
      <w:r w:rsidR="00D02858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D02858" w:rsidRPr="009749BB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به طور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هم‌زمان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چنگال سمت چپ خود را بردارد، دیگر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نمی‌توانند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چنگال راست خود را بردارند و در حالت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گیرکرده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قرار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می‌گیرند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(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val="en" w:bidi="fa-IR"/>
        </w:rPr>
        <w:t>deadlock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)</w:t>
      </w:r>
    </w:p>
    <w:p w14:paraId="20583927" w14:textId="008DA784" w:rsidR="00EF49B4" w:rsidRDefault="00317FC4" w:rsidP="00FA646F">
      <w:pPr>
        <w:bidi/>
        <w:spacing w:line="192" w:lineRule="auto"/>
        <w:ind w:firstLine="720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بنابر این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>می‌توان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val="en" w:bidi="fa-IR"/>
        </w:rPr>
        <w:t xml:space="preserve">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P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طوری تغییر دهیم که چنگال چپ و راست را به طور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هم</w:t>
      </w:r>
      <w:r w:rsidR="00D11BD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‌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زمان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و در یک عملیات بردارد</w:t>
      </w:r>
    </w:p>
    <w:p w14:paraId="0F429375" w14:textId="54C861AE" w:rsidR="00820EBF" w:rsidRDefault="00820EBF" w:rsidP="00E3100F">
      <w:pPr>
        <w:bidi/>
        <w:spacing w:line="192" w:lineRule="auto"/>
        <w:ind w:firstLine="720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اما این روش</w:t>
      </w:r>
      <w:r w:rsidR="0009449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BF367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مدنظر </w:t>
      </w:r>
      <w:proofErr w:type="spellStart"/>
      <w:r w:rsidR="00BF367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دایکسترا</w:t>
      </w:r>
      <w:proofErr w:type="spellEnd"/>
      <w:r w:rsidR="00BF367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نبود</w:t>
      </w:r>
      <w:r w:rsidR="0092409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و </w:t>
      </w:r>
      <w:proofErr w:type="spellStart"/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راه‌حل</w:t>
      </w:r>
      <w:proofErr w:type="spellEnd"/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دیگری را بدون </w:t>
      </w:r>
      <w:proofErr w:type="spellStart"/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هم‌زمان‌سازی</w:t>
      </w:r>
      <w:proofErr w:type="spellEnd"/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1F4EFB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P</w:t>
      </w:r>
      <w:r w:rsidR="001F4EF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ارائه کرد.</w:t>
      </w:r>
    </w:p>
    <w:p w14:paraId="4B0E7223" w14:textId="77777777" w:rsidR="00D0005A" w:rsidRDefault="00D0005A" w:rsidP="00D0005A">
      <w:pPr>
        <w:bidi/>
        <w:spacing w:line="192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3F15D0AB" w14:textId="2712CFFE" w:rsidR="00D0005A" w:rsidRDefault="00B72960" w:rsidP="00D93C99">
      <w:pPr>
        <w:bidi/>
        <w:spacing w:line="240" w:lineRule="auto"/>
        <w:ind w:firstLine="720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دایکسترا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برا</w:t>
      </w:r>
      <w:r w:rsidR="0001435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ی هر </w:t>
      </w:r>
      <w:r w:rsidR="003D3C5D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فیلسوف </w:t>
      </w:r>
      <w:r w:rsidR="00512B63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یک 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متغیر </w:t>
      </w:r>
      <w:r w:rsidR="005F262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سه </w:t>
      </w:r>
      <w:proofErr w:type="spellStart"/>
      <w:r w:rsidR="005F262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حالته</w:t>
      </w:r>
      <w:proofErr w:type="spellEnd"/>
      <w:r w:rsidR="005F262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شامل </w:t>
      </w:r>
      <w:proofErr w:type="spellStart"/>
      <w:r w:rsidR="00F20FA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حالت‌های</w:t>
      </w:r>
      <w:proofErr w:type="spellEnd"/>
      <w:r w:rsidR="00F20FA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درحال </w:t>
      </w:r>
      <w:r w:rsidR="00E60DA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غذا 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خوردن</w:t>
      </w:r>
      <w:r w:rsidR="00BE2976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(۲)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، درحال تفکر </w:t>
      </w:r>
      <w:r w:rsidR="00BE2976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(۰) </w:t>
      </w:r>
      <w:r w:rsidR="003C58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و گرسنه</w:t>
      </w:r>
      <w:r w:rsidR="00BE2976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(۱)</w:t>
      </w:r>
      <w:r w:rsidR="00760B8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، تعریف نمود</w:t>
      </w:r>
      <w:r w:rsidR="0051558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طوری که همه </w:t>
      </w:r>
      <w:proofErr w:type="spellStart"/>
      <w:r w:rsidR="0051558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51558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در ابتدا </w:t>
      </w:r>
      <w:proofErr w:type="spellStart"/>
      <w:r w:rsidR="0051558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درحالت</w:t>
      </w:r>
      <w:proofErr w:type="spellEnd"/>
      <w:r w:rsidR="0051558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تفکر هستند.</w:t>
      </w:r>
    </w:p>
    <w:p w14:paraId="2CDAA059" w14:textId="44396058" w:rsidR="001478B8" w:rsidRDefault="001478B8" w:rsidP="00D35B1B">
      <w:pPr>
        <w:bidi/>
        <w:spacing w:line="240" w:lineRule="auto"/>
        <w:ind w:firstLine="720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همچنین محدودیت زیر را نیز معرفی کرد</w:t>
      </w:r>
    </w:p>
    <w:p w14:paraId="5BBB94B3" w14:textId="3397BFC1" w:rsidR="001478B8" w:rsidRDefault="001478B8" w:rsidP="00A47A72">
      <w:pPr>
        <w:bidi/>
        <w:spacing w:line="240" w:lineRule="auto"/>
        <w:jc w:val="right"/>
        <w:rPr>
          <w:rFonts w:ascii="Agave" w:hAnsi="Agave" w:cs="B Nazanin"/>
          <w:sz w:val="24"/>
          <w:szCs w:val="24"/>
          <w:lang w:bidi="fa-IR"/>
        </w:rPr>
      </w:pPr>
      <w:r w:rsidRPr="001478B8">
        <w:rPr>
          <w:rFonts w:ascii="Agave" w:hAnsi="Agave" w:cs="B Nazanin"/>
          <w:sz w:val="24"/>
          <w:szCs w:val="24"/>
          <w:lang w:bidi="fa-IR"/>
        </w:rPr>
        <w:t>(</w:t>
      </w:r>
      <w:r w:rsidR="00A47A72" w:rsidRPr="00A47A72">
        <w:rPr>
          <w:rFonts w:ascii="Agave" w:hAnsi="Agave" w:cs="B Nazanin"/>
          <w:sz w:val="24"/>
          <w:szCs w:val="24"/>
          <w:lang w:val="en" w:bidi="fa-IR"/>
        </w:rPr>
        <w:t>∄</w:t>
      </w:r>
      <w:proofErr w:type="spellStart"/>
      <w:proofErr w:type="gramStart"/>
      <w:r w:rsidRPr="001478B8">
        <w:rPr>
          <w:rFonts w:ascii="Agave" w:hAnsi="Agave" w:cs="B Nazanin"/>
          <w:sz w:val="24"/>
          <w:szCs w:val="24"/>
          <w:lang w:bidi="fa-IR"/>
        </w:rPr>
        <w:t>i</w:t>
      </w:r>
      <w:proofErr w:type="spellEnd"/>
      <w:r w:rsidRPr="001478B8">
        <w:rPr>
          <w:rFonts w:ascii="Agave" w:hAnsi="Agave" w:cs="B Nazanin"/>
          <w:sz w:val="24"/>
          <w:szCs w:val="24"/>
          <w:lang w:bidi="fa-IR"/>
        </w:rPr>
        <w:t xml:space="preserve"> :</w:t>
      </w:r>
      <w:proofErr w:type="gramEnd"/>
      <w:r w:rsidRPr="001478B8">
        <w:rPr>
          <w:rFonts w:ascii="Agave" w:hAnsi="Agave" w:cs="B Nazanin"/>
          <w:sz w:val="24"/>
          <w:szCs w:val="24"/>
          <w:lang w:bidi="fa-IR"/>
        </w:rPr>
        <w:t>: C[</w:t>
      </w:r>
      <w:proofErr w:type="spellStart"/>
      <w:r w:rsidRPr="001478B8">
        <w:rPr>
          <w:rFonts w:ascii="Agave" w:hAnsi="Agave" w:cs="B Nazanin"/>
          <w:sz w:val="24"/>
          <w:szCs w:val="24"/>
          <w:lang w:bidi="fa-IR"/>
        </w:rPr>
        <w:t>i</w:t>
      </w:r>
      <w:proofErr w:type="spellEnd"/>
      <w:r w:rsidRPr="001478B8">
        <w:rPr>
          <w:rFonts w:ascii="Agave" w:hAnsi="Agave" w:cs="B Nazanin"/>
          <w:sz w:val="24"/>
          <w:szCs w:val="24"/>
          <w:lang w:bidi="fa-IR"/>
        </w:rPr>
        <w:t>] = 2 ∧ C[(i+1) mod 5] = 2)</w:t>
      </w:r>
    </w:p>
    <w:p w14:paraId="425E8252" w14:textId="3644C397" w:rsidR="008D6E7F" w:rsidRDefault="002361A6" w:rsidP="00030E0E">
      <w:pPr>
        <w:bidi/>
        <w:spacing w:line="240" w:lineRule="auto"/>
        <w:ind w:firstLine="720"/>
        <w:rPr>
          <w:rFonts w:ascii="Agave" w:hAnsi="Agave" w:cs="B Nazanin"/>
          <w:sz w:val="28"/>
          <w:szCs w:val="28"/>
          <w:rtl/>
          <w:lang w:bidi="fa-IR"/>
        </w:rPr>
      </w:pPr>
      <w:r w:rsidRPr="00AC5649">
        <w:rPr>
          <w:rFonts w:ascii="Agave" w:hAnsi="Agave" w:cs="B Nazanin" w:hint="cs"/>
          <w:sz w:val="28"/>
          <w:szCs w:val="28"/>
          <w:rtl/>
          <w:lang w:bidi="fa-IR"/>
        </w:rPr>
        <w:t xml:space="preserve">یعنی هیچ دو فیلسوف کنار یکدیگر </w:t>
      </w:r>
      <w:proofErr w:type="spellStart"/>
      <w:r w:rsidRPr="00AC5649">
        <w:rPr>
          <w:rFonts w:ascii="Agave" w:hAnsi="Agave" w:cs="B Nazanin" w:hint="cs"/>
          <w:sz w:val="28"/>
          <w:szCs w:val="28"/>
          <w:rtl/>
          <w:lang w:bidi="fa-IR"/>
        </w:rPr>
        <w:t>نمی‌توانند</w:t>
      </w:r>
      <w:proofErr w:type="spellEnd"/>
      <w:r w:rsidRPr="00AC5649">
        <w:rPr>
          <w:rFonts w:ascii="Agave" w:hAnsi="Agave" w:cs="B Nazanin" w:hint="cs"/>
          <w:sz w:val="28"/>
          <w:szCs w:val="28"/>
          <w:rtl/>
          <w:lang w:bidi="fa-IR"/>
        </w:rPr>
        <w:t xml:space="preserve"> هر دو درحال </w:t>
      </w:r>
      <w:r w:rsidR="00EE288A" w:rsidRPr="00AC5649">
        <w:rPr>
          <w:rFonts w:ascii="Agave" w:hAnsi="Agave" w:cs="B Nazanin" w:hint="cs"/>
          <w:sz w:val="28"/>
          <w:szCs w:val="28"/>
          <w:rtl/>
          <w:lang w:bidi="fa-IR"/>
        </w:rPr>
        <w:t xml:space="preserve">غذا </w:t>
      </w:r>
      <w:r w:rsidRPr="00AC5649">
        <w:rPr>
          <w:rFonts w:ascii="Agave" w:hAnsi="Agave" w:cs="B Nazanin" w:hint="cs"/>
          <w:sz w:val="28"/>
          <w:szCs w:val="28"/>
          <w:rtl/>
          <w:lang w:bidi="fa-IR"/>
        </w:rPr>
        <w:t>خوردن باشند.</w:t>
      </w:r>
    </w:p>
    <w:p w14:paraId="0CA9F20E" w14:textId="564E8EB8" w:rsidR="008D6E7F" w:rsidRDefault="008D6E7F" w:rsidP="00536936">
      <w:pPr>
        <w:bidi/>
        <w:spacing w:line="240" w:lineRule="auto"/>
        <w:ind w:firstLine="720"/>
        <w:rPr>
          <w:rFonts w:ascii="B Nazanin" w:hAnsi="B Nazanin" w:cs="B Nazanin"/>
          <w:sz w:val="28"/>
          <w:szCs w:val="28"/>
          <w:rtl/>
        </w:rPr>
      </w:pPr>
      <w:r w:rsidRPr="005A19AC">
        <w:rPr>
          <w:rFonts w:ascii="B Nazanin" w:hAnsi="B Nazanin" w:cs="B Nazanin" w:hint="cs"/>
          <w:sz w:val="28"/>
          <w:szCs w:val="28"/>
          <w:rtl/>
        </w:rPr>
        <w:t xml:space="preserve">از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این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فرمول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نتیجه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می‌گیریم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که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تغییر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وضعیت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از </w:t>
      </w:r>
      <w:r w:rsidRPr="005A19AC">
        <w:rPr>
          <w:rFonts w:ascii="B Nazanin" w:hAnsi="B Nazanin" w:cs="B Nazanin" w:hint="cs"/>
          <w:sz w:val="28"/>
          <w:szCs w:val="28"/>
          <w:rtl/>
          <w:lang w:bidi="fa-IR"/>
        </w:rPr>
        <w:t>۲</w:t>
      </w:r>
      <w:r w:rsidRPr="005A19AC">
        <w:rPr>
          <w:rFonts w:ascii="B Nazanin" w:hAnsi="B Nazanin" w:cs="B Nazanin" w:hint="cs"/>
          <w:sz w:val="28"/>
          <w:szCs w:val="28"/>
          <w:rtl/>
        </w:rPr>
        <w:t xml:space="preserve"> به </w:t>
      </w:r>
      <w:r w:rsidRPr="005A19AC">
        <w:rPr>
          <w:rFonts w:ascii="B Nazanin" w:hAnsi="B Nazanin" w:cs="B Nazanin" w:hint="cs"/>
          <w:sz w:val="28"/>
          <w:szCs w:val="28"/>
          <w:rtl/>
          <w:lang w:bidi="fa-IR"/>
        </w:rPr>
        <w:t>۰ (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یعنی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وقتی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="0041784E">
        <w:rPr>
          <w:rFonts w:ascii="B Nazanin" w:hAnsi="B Nazanin" w:cs="B Nazanin" w:hint="cs"/>
          <w:sz w:val="28"/>
          <w:szCs w:val="28"/>
          <w:rtl/>
        </w:rPr>
        <w:t>که</w:t>
      </w:r>
      <w:proofErr w:type="spellEnd"/>
      <w:r w:rsidR="0041784E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فیلسوف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از غذا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خوردن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به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تفکر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بازمی‌گردد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)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هرگز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باعث نقض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این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محدودیت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نمی‌شود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. اما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تغییر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از </w:t>
      </w:r>
      <w:r w:rsidRPr="005A19AC">
        <w:rPr>
          <w:rFonts w:ascii="B Nazanin" w:hAnsi="B Nazanin" w:cs="B Nazanin" w:hint="cs"/>
          <w:sz w:val="28"/>
          <w:szCs w:val="28"/>
          <w:rtl/>
          <w:lang w:bidi="fa-IR"/>
        </w:rPr>
        <w:t>۰</w:t>
      </w:r>
      <w:r w:rsidRPr="005A19AC">
        <w:rPr>
          <w:rFonts w:ascii="B Nazanin" w:hAnsi="B Nazanin" w:cs="B Nazanin" w:hint="cs"/>
          <w:sz w:val="28"/>
          <w:szCs w:val="28"/>
          <w:rtl/>
        </w:rPr>
        <w:t xml:space="preserve"> به </w:t>
      </w:r>
      <w:r w:rsidRPr="005A19AC">
        <w:rPr>
          <w:rFonts w:ascii="B Nazanin" w:hAnsi="B Nazanin" w:cs="B Nazanin" w:hint="cs"/>
          <w:sz w:val="28"/>
          <w:szCs w:val="28"/>
          <w:rtl/>
          <w:lang w:bidi="fa-IR"/>
        </w:rPr>
        <w:t>۲</w:t>
      </w:r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ممکن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است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این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محدودیت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 را نقض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کند</w:t>
      </w:r>
      <w:proofErr w:type="spellEnd"/>
      <w:r w:rsidRPr="005A19AC">
        <w:rPr>
          <w:rFonts w:ascii="B Nazanin" w:hAnsi="B Nazanin" w:cs="B Nazanin" w:hint="cs"/>
          <w:sz w:val="28"/>
          <w:szCs w:val="28"/>
          <w:rtl/>
        </w:rPr>
        <w:t xml:space="preserve">. </w:t>
      </w:r>
      <w:proofErr w:type="spellStart"/>
      <w:r w:rsidRPr="005A19AC">
        <w:rPr>
          <w:rFonts w:ascii="B Nazanin" w:hAnsi="B Nazanin" w:cs="B Nazanin" w:hint="cs"/>
          <w:sz w:val="28"/>
          <w:szCs w:val="28"/>
          <w:rtl/>
        </w:rPr>
        <w:t>بنابراین</w:t>
      </w:r>
      <w:proofErr w:type="spellEnd"/>
      <w:r w:rsidR="00F24F6A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="00F24F6A">
        <w:rPr>
          <w:rFonts w:ascii="B Nazanin" w:hAnsi="B Nazanin" w:cs="B Nazanin" w:hint="cs"/>
          <w:sz w:val="28"/>
          <w:szCs w:val="28"/>
          <w:rtl/>
        </w:rPr>
        <w:t>برای</w:t>
      </w:r>
      <w:proofErr w:type="spellEnd"/>
      <w:r w:rsidR="00F24F6A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="00F24F6A">
        <w:rPr>
          <w:rFonts w:ascii="B Nazanin" w:hAnsi="B Nazanin" w:cs="B Nazanin" w:hint="cs"/>
          <w:sz w:val="28"/>
          <w:szCs w:val="28"/>
          <w:rtl/>
        </w:rPr>
        <w:t>این</w:t>
      </w:r>
      <w:proofErr w:type="spellEnd"/>
      <w:r w:rsidR="00F24F6A">
        <w:rPr>
          <w:rFonts w:ascii="B Nazanin" w:hAnsi="B Nazanin" w:cs="B Nazanin" w:hint="cs"/>
          <w:sz w:val="28"/>
          <w:szCs w:val="28"/>
          <w:rtl/>
        </w:rPr>
        <w:t xml:space="preserve"> حالت، حالت </w:t>
      </w:r>
      <w:proofErr w:type="spellStart"/>
      <w:r w:rsidR="00F24F6A">
        <w:rPr>
          <w:rFonts w:ascii="B Nazanin" w:hAnsi="B Nazanin" w:cs="B Nazanin" w:hint="cs"/>
          <w:sz w:val="28"/>
          <w:szCs w:val="28"/>
          <w:rtl/>
        </w:rPr>
        <w:t>گرسنگی</w:t>
      </w:r>
      <w:proofErr w:type="spellEnd"/>
      <w:r w:rsidR="00195397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="00195397">
        <w:rPr>
          <w:rFonts w:ascii="B Nazanin" w:hAnsi="B Nazanin" w:cs="B Nazanin" w:hint="cs"/>
          <w:sz w:val="28"/>
          <w:szCs w:val="28"/>
          <w:rtl/>
        </w:rPr>
        <w:t>معرفی</w:t>
      </w:r>
      <w:proofErr w:type="spellEnd"/>
      <w:r w:rsidR="00195397">
        <w:rPr>
          <w:rFonts w:ascii="B Nazanin" w:hAnsi="B Nazanin" w:cs="B Nazanin" w:hint="cs"/>
          <w:sz w:val="28"/>
          <w:szCs w:val="28"/>
          <w:rtl/>
        </w:rPr>
        <w:t xml:space="preserve"> شد</w:t>
      </w:r>
      <w:r w:rsidR="00F24F6A">
        <w:rPr>
          <w:rFonts w:ascii="B Nazanin" w:hAnsi="B Nazanin" w:cs="B Nazanin" w:hint="cs"/>
          <w:sz w:val="28"/>
          <w:szCs w:val="28"/>
          <w:rtl/>
        </w:rPr>
        <w:t>.</w:t>
      </w:r>
    </w:p>
    <w:p w14:paraId="28A2CE3D" w14:textId="7787524F" w:rsidR="00932DC3" w:rsidRDefault="00932DC3" w:rsidP="00932DC3">
      <w:pPr>
        <w:bidi/>
        <w:spacing w:line="240" w:lineRule="auto"/>
        <w:rPr>
          <w:rFonts w:ascii="B Nazanin" w:hAnsi="B Nazanin" w:cs="B Nazanin"/>
          <w:sz w:val="28"/>
          <w:szCs w:val="28"/>
          <w:rtl/>
        </w:rPr>
      </w:pPr>
    </w:p>
    <w:p w14:paraId="0F052F39" w14:textId="64630CCC" w:rsidR="00932DC3" w:rsidRDefault="00932DC3" w:rsidP="00FC7A11">
      <w:pPr>
        <w:bidi/>
        <w:spacing w:line="240" w:lineRule="auto"/>
        <w:ind w:firstLine="720"/>
        <w:rPr>
          <w:rFonts w:ascii="B Nazanin" w:hAnsi="B Nazanin" w:cs="B Nazanin"/>
          <w:sz w:val="28"/>
          <w:szCs w:val="28"/>
          <w:rtl/>
        </w:rPr>
      </w:pPr>
      <w:r>
        <w:rPr>
          <w:rFonts w:ascii="B Nazanin" w:hAnsi="B Nazanin" w:cs="B Nazanin" w:hint="cs"/>
          <w:sz w:val="28"/>
          <w:szCs w:val="28"/>
          <w:rtl/>
        </w:rPr>
        <w:t xml:space="preserve">هر </w:t>
      </w:r>
      <w:proofErr w:type="spellStart"/>
      <w:r>
        <w:rPr>
          <w:rFonts w:ascii="B Nazanin" w:hAnsi="B Nazanin" w:cs="B Nazanin" w:hint="cs"/>
          <w:sz w:val="28"/>
          <w:szCs w:val="28"/>
          <w:rtl/>
        </w:rPr>
        <w:t>فیلسوف</w:t>
      </w:r>
      <w:proofErr w:type="spellEnd"/>
      <w:r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زمانی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می‌تواند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 از حالت ۱ (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گرسنه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) به حالت ۲ (غذا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خوردن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)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تغییر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وضعیت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بدهد</w:t>
      </w:r>
      <w:proofErr w:type="spellEnd"/>
      <w:r w:rsidRPr="00932DC3">
        <w:rPr>
          <w:rFonts w:ascii="B Nazanin" w:hAnsi="B Nazanin" w:cs="B Nazanin" w:hint="cs"/>
          <w:sz w:val="28"/>
          <w:szCs w:val="28"/>
          <w:rtl/>
        </w:rPr>
        <w:t xml:space="preserve"> </w:t>
      </w:r>
      <w:proofErr w:type="spellStart"/>
      <w:r w:rsidRPr="00932DC3">
        <w:rPr>
          <w:rFonts w:ascii="B Nazanin" w:hAnsi="B Nazanin" w:cs="B Nazanin" w:hint="cs"/>
          <w:sz w:val="28"/>
          <w:szCs w:val="28"/>
          <w:rtl/>
        </w:rPr>
        <w:t>که</w:t>
      </w:r>
      <w:proofErr w:type="spellEnd"/>
      <w:r w:rsidR="00064EBD">
        <w:rPr>
          <w:rFonts w:ascii="B Nazanin" w:hAnsi="B Nazanin" w:cs="B Nazanin" w:hint="cs"/>
          <w:sz w:val="28"/>
          <w:szCs w:val="28"/>
          <w:rtl/>
        </w:rPr>
        <w:t xml:space="preserve"> </w:t>
      </w:r>
    </w:p>
    <w:p w14:paraId="53315329" w14:textId="558D2D0F" w:rsidR="00064EBD" w:rsidRDefault="00064EBD" w:rsidP="00064EBD">
      <w:pPr>
        <w:pStyle w:val="ListParagraph"/>
        <w:numPr>
          <w:ilvl w:val="0"/>
          <w:numId w:val="13"/>
        </w:numPr>
        <w:bidi/>
        <w:spacing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خودش گرسنه باش</w:t>
      </w:r>
      <w:r w:rsidR="00D16DB5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د (در وضعیت شماره ۱)</w:t>
      </w:r>
    </w:p>
    <w:p w14:paraId="4C4417C6" w14:textId="43EB41BC" w:rsidR="007B433F" w:rsidRDefault="00D16DB5" w:rsidP="007B433F">
      <w:pPr>
        <w:pStyle w:val="ListParagraph"/>
        <w:numPr>
          <w:ilvl w:val="0"/>
          <w:numId w:val="13"/>
        </w:numPr>
        <w:bidi/>
        <w:spacing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lastRenderedPageBreak/>
        <w:t xml:space="preserve"> </w:t>
      </w:r>
      <w:r w:rsidR="00BB508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همسایه سمت چپ او در حال غذا خوردن</w:t>
      </w:r>
      <w:r w:rsidR="006C287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(در وضعیت شماره ۲</w:t>
      </w:r>
      <w:r w:rsidR="00BB508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) نباشد</w:t>
      </w:r>
      <w:r w:rsidR="00DE54C1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565C083F" w14:textId="7BDB057F" w:rsidR="007B433F" w:rsidRDefault="007B433F" w:rsidP="007B433F">
      <w:pPr>
        <w:pStyle w:val="ListParagraph"/>
        <w:numPr>
          <w:ilvl w:val="0"/>
          <w:numId w:val="13"/>
        </w:numPr>
        <w:bidi/>
        <w:spacing w:line="240" w:lineRule="auto"/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همسایه سمت راست او در حال غذا خوردن (</w:t>
      </w:r>
      <w:r w:rsidR="006C287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در وضعیت شماره ۲</w:t>
      </w: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) نباشد</w:t>
      </w:r>
      <w:r w:rsidR="00DE54C1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41E1B737" w14:textId="311B7659" w:rsidR="008D2B79" w:rsidRPr="004513C9" w:rsidRDefault="008D2B79" w:rsidP="004513C9">
      <w:pPr>
        <w:bidi/>
        <w:spacing w:line="240" w:lineRule="auto"/>
        <w:ind w:left="851"/>
        <w:jc w:val="right"/>
        <w:rPr>
          <w:rStyle w:val="Strong"/>
          <w:rFonts w:ascii="Agave" w:hAnsi="Agave" w:cs="B Nazanin"/>
          <w:b w:val="0"/>
          <w:bCs w:val="0"/>
          <w:sz w:val="24"/>
          <w:szCs w:val="24"/>
          <w:rtl/>
          <w:lang w:bidi="fa-IR"/>
        </w:rPr>
      </w:pPr>
      <w:r w:rsidRPr="004513C9">
        <w:rPr>
          <w:rFonts w:ascii="Agave" w:hAnsi="Agave" w:cs="B Nazanin"/>
          <w:sz w:val="24"/>
          <w:szCs w:val="24"/>
          <w:lang w:bidi="fa-IR"/>
        </w:rPr>
        <w:t>(</w:t>
      </w:r>
      <w:r w:rsidRPr="004513C9">
        <w:rPr>
          <w:rFonts w:ascii="Agave" w:hAnsi="Agave" w:cs="Cambria Math"/>
          <w:sz w:val="24"/>
          <w:szCs w:val="24"/>
          <w:lang w:bidi="fa-IR"/>
        </w:rPr>
        <w:t>∃</w:t>
      </w:r>
      <w:proofErr w:type="gramStart"/>
      <w:r w:rsidRPr="004513C9">
        <w:rPr>
          <w:rFonts w:ascii="Agave" w:hAnsi="Agave" w:cs="B Nazanin"/>
          <w:sz w:val="24"/>
          <w:szCs w:val="24"/>
          <w:lang w:bidi="fa-IR"/>
        </w:rPr>
        <w:t>K :</w:t>
      </w:r>
      <w:proofErr w:type="gramEnd"/>
      <w:r w:rsidRPr="004513C9">
        <w:rPr>
          <w:rFonts w:ascii="Agave" w:hAnsi="Agave" w:cs="B Nazanin"/>
          <w:sz w:val="24"/>
          <w:szCs w:val="24"/>
          <w:lang w:bidi="fa-IR"/>
        </w:rPr>
        <w:t xml:space="preserve">: C[(K-1) mod 5] </w:t>
      </w:r>
      <w:r w:rsidRPr="004513C9">
        <w:rPr>
          <w:rFonts w:ascii="Agave" w:hAnsi="Agave" w:cs="Cambria Math"/>
          <w:sz w:val="24"/>
          <w:szCs w:val="24"/>
          <w:lang w:bidi="fa-IR"/>
        </w:rPr>
        <w:t>≠</w:t>
      </w:r>
      <w:r w:rsidRPr="004513C9">
        <w:rPr>
          <w:rFonts w:ascii="Agave" w:hAnsi="Agave" w:cs="B Nazanin"/>
          <w:sz w:val="24"/>
          <w:szCs w:val="24"/>
          <w:lang w:bidi="fa-IR"/>
        </w:rPr>
        <w:t xml:space="preserve"> 2 </w:t>
      </w:r>
      <w:r w:rsidRPr="004513C9">
        <w:rPr>
          <w:rFonts w:ascii="Agave" w:hAnsi="Agave" w:cs="Cambria Math"/>
          <w:sz w:val="24"/>
          <w:szCs w:val="24"/>
          <w:lang w:bidi="fa-IR"/>
        </w:rPr>
        <w:t>∧</w:t>
      </w:r>
      <w:r w:rsidRPr="004513C9">
        <w:rPr>
          <w:rFonts w:ascii="Agave" w:hAnsi="Agave" w:cs="B Nazanin"/>
          <w:sz w:val="24"/>
          <w:szCs w:val="24"/>
          <w:lang w:bidi="fa-IR"/>
        </w:rPr>
        <w:t xml:space="preserve"> C[K] = 1 </w:t>
      </w:r>
      <w:r w:rsidRPr="004513C9">
        <w:rPr>
          <w:rFonts w:ascii="Agave" w:hAnsi="Agave" w:cs="Cambria Math"/>
          <w:sz w:val="24"/>
          <w:szCs w:val="24"/>
          <w:lang w:bidi="fa-IR"/>
        </w:rPr>
        <w:t>∧</w:t>
      </w:r>
      <w:r w:rsidRPr="004513C9">
        <w:rPr>
          <w:rFonts w:ascii="Agave" w:hAnsi="Agave" w:cs="B Nazanin"/>
          <w:sz w:val="24"/>
          <w:szCs w:val="24"/>
          <w:lang w:bidi="fa-IR"/>
        </w:rPr>
        <w:t xml:space="preserve"> C[(K+1) mod 5] </w:t>
      </w:r>
      <w:r w:rsidRPr="004513C9">
        <w:rPr>
          <w:rFonts w:ascii="Agave" w:hAnsi="Agave" w:cs="Cambria Math"/>
          <w:sz w:val="24"/>
          <w:szCs w:val="24"/>
          <w:lang w:bidi="fa-IR"/>
        </w:rPr>
        <w:t>≠</w:t>
      </w:r>
      <w:r w:rsidRPr="004513C9">
        <w:rPr>
          <w:rFonts w:ascii="Agave" w:hAnsi="Agave" w:cs="B Nazanin"/>
          <w:sz w:val="24"/>
          <w:szCs w:val="24"/>
          <w:lang w:bidi="fa-IR"/>
        </w:rPr>
        <w:t xml:space="preserve"> 2)</w:t>
      </w:r>
    </w:p>
    <w:p w14:paraId="69DC6B2D" w14:textId="77777777" w:rsidR="009427CF" w:rsidRDefault="009427CF" w:rsidP="00A47A72">
      <w:pPr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12053B0C" w14:textId="17BF8DFD" w:rsidR="000E0A53" w:rsidRDefault="000E0A53" w:rsidP="000E0A53">
      <w:p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بنابراین راه حال شامل</w:t>
      </w:r>
    </w:p>
    <w:p w14:paraId="47BDB26C" w14:textId="77777777" w:rsidR="000E0A53" w:rsidRDefault="000E0A53" w:rsidP="000E0A53">
      <w:p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74E1D3D4" w14:textId="282C2125" w:rsidR="000E0A53" w:rsidRDefault="000E0A53" w:rsidP="000E0A53">
      <w:pPr>
        <w:pStyle w:val="ListParagraph"/>
        <w:numPr>
          <w:ilvl w:val="0"/>
          <w:numId w:val="14"/>
        </w:num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یک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mutex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با مقدار اولیه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1</w:t>
      </w:r>
    </w:p>
    <w:p w14:paraId="68DAB3F9" w14:textId="369B5AA7" w:rsidR="00556FD0" w:rsidRDefault="00556FD0" w:rsidP="00556FD0">
      <w:pPr>
        <w:pStyle w:val="ListParagraph"/>
        <w:numPr>
          <w:ilvl w:val="0"/>
          <w:numId w:val="14"/>
        </w:num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یک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آرایه‌ای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با مقدار اولیه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0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برای ت</w:t>
      </w:r>
      <w:r w:rsidR="00D92344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عیین حالت هر فیلسو</w:t>
      </w:r>
      <w:r w:rsidR="00400A8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ف</w:t>
      </w:r>
      <w:r w:rsidR="00C9623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عنوان</w:t>
      </w:r>
      <w:r w:rsidR="00400A8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400A8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400A85" w:rsidRPr="00C96239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c[0..4]</w:t>
      </w:r>
    </w:p>
    <w:p w14:paraId="425071C1" w14:textId="21492F0A" w:rsidR="008B6F62" w:rsidRDefault="00FD6972" w:rsidP="008B6F62">
      <w:pPr>
        <w:pStyle w:val="ListParagraph"/>
        <w:numPr>
          <w:ilvl w:val="0"/>
          <w:numId w:val="14"/>
        </w:num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یک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mutex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برای هر فیلسوف </w:t>
      </w:r>
      <w:r w:rsidR="00550BE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با مقدار اولیه </w:t>
      </w:r>
      <w:r w:rsidR="00550BEF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0</w:t>
      </w:r>
      <w:r w:rsidR="00D2555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عنوان </w:t>
      </w:r>
      <w:proofErr w:type="spellStart"/>
      <w:r w:rsidR="00D25551" w:rsidRPr="007F0284">
        <w:rPr>
          <w:rFonts w:ascii="Agave" w:hAnsi="Agave" w:cs="B Nazanin"/>
          <w:sz w:val="24"/>
          <w:szCs w:val="24"/>
          <w:lang w:bidi="fa-IR"/>
        </w:rPr>
        <w:t>prisem</w:t>
      </w:r>
      <w:proofErr w:type="spellEnd"/>
      <w:r w:rsidR="00D25551">
        <w:rPr>
          <w:rFonts w:ascii="Agave" w:hAnsi="Agave" w:cs="B Nazanin"/>
          <w:sz w:val="24"/>
          <w:szCs w:val="24"/>
          <w:lang w:bidi="fa-IR"/>
        </w:rPr>
        <w:t>[</w:t>
      </w:r>
      <w:r w:rsidR="00984146">
        <w:rPr>
          <w:rFonts w:ascii="Agave" w:hAnsi="Agave" w:cs="B Nazanin"/>
          <w:sz w:val="24"/>
          <w:szCs w:val="24"/>
          <w:lang w:bidi="fa-IR"/>
        </w:rPr>
        <w:t>0</w:t>
      </w:r>
      <w:r w:rsidR="00D25551">
        <w:rPr>
          <w:rFonts w:ascii="Agave" w:hAnsi="Agave" w:cs="B Nazanin"/>
          <w:sz w:val="24"/>
          <w:szCs w:val="24"/>
          <w:lang w:bidi="fa-IR"/>
        </w:rPr>
        <w:t>..4]</w:t>
      </w:r>
    </w:p>
    <w:p w14:paraId="73017790" w14:textId="14079963" w:rsidR="008B6F62" w:rsidRDefault="008B6F62" w:rsidP="008B6F62">
      <w:pPr>
        <w:pStyle w:val="ListParagraph"/>
        <w:numPr>
          <w:ilvl w:val="0"/>
          <w:numId w:val="14"/>
        </w:numPr>
        <w:bidi/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تابع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test</w:t>
      </w:r>
    </w:p>
    <w:p w14:paraId="7C658265" w14:textId="77777777" w:rsidR="008B6F62" w:rsidRPr="008B6F62" w:rsidRDefault="008B6F62" w:rsidP="00E76857">
      <w:pPr>
        <w:pStyle w:val="continue"/>
        <w:spacing w:line="192" w:lineRule="auto"/>
        <w:rPr>
          <w:rFonts w:ascii="Agave" w:hAnsi="Agave"/>
          <w:sz w:val="36"/>
          <w:szCs w:val="36"/>
        </w:rPr>
      </w:pPr>
      <w:r w:rsidRPr="008B6F62">
        <w:rPr>
          <w:rStyle w:val="HTMLCode"/>
          <w:rFonts w:ascii="Agave" w:hAnsi="Agave"/>
          <w:b/>
          <w:bCs/>
          <w:sz w:val="24"/>
          <w:szCs w:val="24"/>
        </w:rPr>
        <w:t>procedure</w:t>
      </w:r>
      <w:r w:rsidRPr="008B6F62">
        <w:rPr>
          <w:rStyle w:val="HTMLCode"/>
          <w:rFonts w:ascii="Agave" w:hAnsi="Agave"/>
          <w:sz w:val="24"/>
          <w:szCs w:val="24"/>
        </w:rPr>
        <w:t xml:space="preserve"> test (</w:t>
      </w:r>
      <w:r w:rsidRPr="008B6F62">
        <w:rPr>
          <w:rStyle w:val="HTMLCode"/>
          <w:rFonts w:ascii="Agave" w:hAnsi="Agave"/>
          <w:b/>
          <w:bCs/>
          <w:sz w:val="24"/>
          <w:szCs w:val="24"/>
        </w:rPr>
        <w:t>integer</w:t>
      </w:r>
      <w:r w:rsidRPr="008B6F62">
        <w:rPr>
          <w:rStyle w:val="HTMLCode"/>
          <w:rFonts w:ascii="Agave" w:hAnsi="Agave"/>
          <w:sz w:val="24"/>
          <w:szCs w:val="24"/>
        </w:rPr>
        <w:t xml:space="preserve"> </w:t>
      </w:r>
      <w:r w:rsidRPr="008B6F62">
        <w:rPr>
          <w:rStyle w:val="HTMLCode"/>
          <w:rFonts w:ascii="Agave" w:hAnsi="Agave"/>
          <w:b/>
          <w:bCs/>
          <w:sz w:val="24"/>
          <w:szCs w:val="24"/>
        </w:rPr>
        <w:t>value</w:t>
      </w:r>
      <w:r w:rsidRPr="008B6F62">
        <w:rPr>
          <w:rStyle w:val="HTMLCode"/>
          <w:rFonts w:ascii="Agave" w:hAnsi="Agave"/>
          <w:sz w:val="24"/>
          <w:szCs w:val="24"/>
        </w:rPr>
        <w:t xml:space="preserve"> K);</w:t>
      </w:r>
    </w:p>
    <w:p w14:paraId="5D48618A" w14:textId="07148E87" w:rsidR="008B6F62" w:rsidRPr="008B6F62" w:rsidRDefault="004337FA" w:rsidP="00E76857">
      <w:pPr>
        <w:pStyle w:val="continue"/>
        <w:spacing w:line="192" w:lineRule="auto"/>
        <w:rPr>
          <w:rFonts w:ascii="Agave" w:hAnsi="Agave"/>
          <w:sz w:val="36"/>
          <w:szCs w:val="36"/>
        </w:rPr>
      </w:pPr>
      <w:r>
        <w:rPr>
          <w:rStyle w:val="HTMLCode"/>
          <w:rFonts w:ascii="Agave" w:hAnsi="Agave" w:hint="cs"/>
          <w:b/>
          <w:bCs/>
          <w:sz w:val="24"/>
          <w:szCs w:val="24"/>
          <w:rtl/>
        </w:rPr>
        <w:t xml:space="preserve">  </w:t>
      </w:r>
      <w:r w:rsidR="008B6F62" w:rsidRPr="008B6F62">
        <w:rPr>
          <w:rStyle w:val="HTMLCode"/>
          <w:rFonts w:ascii="Agave" w:hAnsi="Agave"/>
          <w:b/>
          <w:bCs/>
          <w:sz w:val="24"/>
          <w:szCs w:val="24"/>
        </w:rPr>
        <w:t>if</w:t>
      </w:r>
      <w:r w:rsidR="008B6F62" w:rsidRPr="008B6F62">
        <w:rPr>
          <w:rStyle w:val="HTMLCode"/>
          <w:rFonts w:ascii="Agave" w:hAnsi="Agave"/>
          <w:sz w:val="24"/>
          <w:szCs w:val="24"/>
        </w:rPr>
        <w:t xml:space="preserve"> C[(K-1) </w:t>
      </w:r>
      <w:r w:rsidR="008B6F62" w:rsidRPr="008B6F62">
        <w:rPr>
          <w:rStyle w:val="HTMLCode"/>
          <w:rFonts w:ascii="Agave" w:hAnsi="Agave"/>
          <w:b/>
          <w:bCs/>
          <w:sz w:val="24"/>
          <w:szCs w:val="24"/>
        </w:rPr>
        <w:t>mod</w:t>
      </w:r>
      <w:r w:rsidR="008B6F62" w:rsidRPr="008B6F62">
        <w:rPr>
          <w:rStyle w:val="HTMLCode"/>
          <w:rFonts w:ascii="Agave" w:hAnsi="Agave"/>
          <w:sz w:val="24"/>
          <w:szCs w:val="24"/>
        </w:rPr>
        <w:t xml:space="preserve"> 5] ≠ 2 </w:t>
      </w:r>
      <w:r w:rsidR="006F5538" w:rsidRPr="006F5538">
        <w:rPr>
          <w:rStyle w:val="HTMLCode"/>
          <w:rFonts w:ascii="Agave" w:hAnsi="Agave"/>
          <w:b/>
          <w:bCs/>
          <w:sz w:val="24"/>
          <w:szCs w:val="24"/>
        </w:rPr>
        <w:t>∧</w:t>
      </w:r>
      <w:r w:rsidR="006F5538">
        <w:rPr>
          <w:rStyle w:val="HTMLCode"/>
          <w:rFonts w:ascii="Agave" w:hAnsi="Agave" w:hint="cs"/>
          <w:b/>
          <w:bCs/>
          <w:sz w:val="24"/>
          <w:szCs w:val="24"/>
          <w:rtl/>
        </w:rPr>
        <w:t xml:space="preserve"> </w:t>
      </w:r>
      <w:r w:rsidR="008B6F62" w:rsidRPr="008B6F62">
        <w:rPr>
          <w:rStyle w:val="HTMLCode"/>
          <w:rFonts w:ascii="Agave" w:hAnsi="Agave"/>
          <w:sz w:val="24"/>
          <w:szCs w:val="24"/>
        </w:rPr>
        <w:t>C[K]= 1</w:t>
      </w:r>
      <w:r w:rsidR="0042282B">
        <w:rPr>
          <w:rFonts w:ascii="Agave" w:hAnsi="Agave" w:cs="Courier New" w:hint="cs"/>
          <w:rtl/>
        </w:rPr>
        <w:t xml:space="preserve"> </w:t>
      </w:r>
      <w:r w:rsidR="006F5538" w:rsidRPr="006F5538">
        <w:rPr>
          <w:rStyle w:val="HTMLCode"/>
          <w:rFonts w:ascii="Agave" w:hAnsi="Agave"/>
          <w:b/>
          <w:bCs/>
          <w:sz w:val="24"/>
          <w:szCs w:val="24"/>
        </w:rPr>
        <w:t>∧</w:t>
      </w:r>
      <w:r w:rsidR="0042282B">
        <w:rPr>
          <w:rStyle w:val="HTMLCode"/>
          <w:rFonts w:ascii="Agave" w:hAnsi="Agave" w:hint="cs"/>
          <w:b/>
          <w:bCs/>
          <w:sz w:val="24"/>
          <w:szCs w:val="24"/>
          <w:rtl/>
        </w:rPr>
        <w:t xml:space="preserve"> </w:t>
      </w:r>
      <w:r w:rsidR="008B6F62" w:rsidRPr="008B6F62">
        <w:rPr>
          <w:rStyle w:val="HTMLCode"/>
          <w:rFonts w:ascii="Agave" w:hAnsi="Agave"/>
          <w:sz w:val="24"/>
          <w:szCs w:val="24"/>
        </w:rPr>
        <w:t xml:space="preserve">C[(K+1) </w:t>
      </w:r>
      <w:r w:rsidR="008B6F62" w:rsidRPr="008B6F62">
        <w:rPr>
          <w:rStyle w:val="HTMLCode"/>
          <w:rFonts w:ascii="Agave" w:hAnsi="Agave"/>
          <w:b/>
          <w:bCs/>
          <w:sz w:val="24"/>
          <w:szCs w:val="24"/>
        </w:rPr>
        <w:t>mod</w:t>
      </w:r>
      <w:r w:rsidR="008B6F62" w:rsidRPr="008B6F62">
        <w:rPr>
          <w:rStyle w:val="HTMLCode"/>
          <w:rFonts w:ascii="Agave" w:hAnsi="Agave"/>
          <w:sz w:val="24"/>
          <w:szCs w:val="24"/>
        </w:rPr>
        <w:t xml:space="preserve"> 5] ≠ 2 </w:t>
      </w:r>
      <w:r w:rsidR="008B6F62" w:rsidRPr="008B6F62">
        <w:rPr>
          <w:rStyle w:val="HTMLCode"/>
          <w:rFonts w:ascii="Agave" w:hAnsi="Agave"/>
          <w:b/>
          <w:bCs/>
          <w:sz w:val="24"/>
          <w:szCs w:val="24"/>
        </w:rPr>
        <w:t>do</w:t>
      </w:r>
      <w:r w:rsidR="008B6F62" w:rsidRPr="008B6F62">
        <w:rPr>
          <w:rStyle w:val="HTMLCode"/>
          <w:rFonts w:ascii="Agave" w:hAnsi="Agave"/>
          <w:sz w:val="24"/>
          <w:szCs w:val="24"/>
        </w:rPr>
        <w:t xml:space="preserve"> </w:t>
      </w:r>
    </w:p>
    <w:p w14:paraId="0F045F89" w14:textId="77777777" w:rsidR="004337FA" w:rsidRDefault="008B6F62" w:rsidP="00E76857">
      <w:pPr>
        <w:pStyle w:val="continue"/>
        <w:spacing w:line="192" w:lineRule="auto"/>
        <w:rPr>
          <w:rStyle w:val="HTMLCode"/>
          <w:rFonts w:ascii="Agave" w:hAnsi="Agave"/>
          <w:b/>
          <w:bCs/>
          <w:sz w:val="24"/>
          <w:szCs w:val="24"/>
        </w:rPr>
      </w:pPr>
      <w:r w:rsidRPr="008B6F62">
        <w:rPr>
          <w:rStyle w:val="HTMLCode"/>
          <w:rFonts w:ascii="Agave" w:hAnsi="Agave"/>
          <w:b/>
          <w:bCs/>
          <w:sz w:val="24"/>
          <w:szCs w:val="24"/>
        </w:rPr>
        <w:t>  </w:t>
      </w:r>
      <w:r w:rsidR="004337FA">
        <w:rPr>
          <w:rStyle w:val="HTMLCode"/>
          <w:rFonts w:ascii="Agave" w:hAnsi="Agave"/>
          <w:b/>
          <w:bCs/>
          <w:sz w:val="24"/>
          <w:szCs w:val="24"/>
        </w:rPr>
        <w:t xml:space="preserve">   </w:t>
      </w:r>
      <w:r w:rsidRPr="008B6F62">
        <w:rPr>
          <w:rStyle w:val="HTMLCode"/>
          <w:rFonts w:ascii="Agave" w:hAnsi="Agave"/>
          <w:b/>
          <w:bCs/>
          <w:sz w:val="24"/>
          <w:szCs w:val="24"/>
        </w:rPr>
        <w:t>begi</w:t>
      </w:r>
      <w:r w:rsidR="004337FA">
        <w:rPr>
          <w:rStyle w:val="HTMLCode"/>
          <w:rFonts w:ascii="Agave" w:hAnsi="Agave"/>
          <w:b/>
          <w:bCs/>
          <w:sz w:val="24"/>
          <w:szCs w:val="24"/>
        </w:rPr>
        <w:t>n</w:t>
      </w:r>
    </w:p>
    <w:p w14:paraId="75134DC0" w14:textId="67A61AD4" w:rsidR="004337FA" w:rsidRDefault="004337FA" w:rsidP="00E76857">
      <w:pPr>
        <w:pStyle w:val="continue"/>
        <w:spacing w:line="192" w:lineRule="auto"/>
        <w:rPr>
          <w:rStyle w:val="HTMLCode"/>
          <w:rFonts w:ascii="Agave" w:hAnsi="Agave"/>
          <w:sz w:val="24"/>
          <w:szCs w:val="24"/>
        </w:rPr>
      </w:pPr>
      <w:r>
        <w:rPr>
          <w:rStyle w:val="HTMLCode"/>
          <w:rFonts w:ascii="Agave" w:hAnsi="Agave"/>
          <w:b/>
          <w:bCs/>
          <w:sz w:val="24"/>
          <w:szCs w:val="24"/>
        </w:rPr>
        <w:t xml:space="preserve">       </w:t>
      </w:r>
      <w:r w:rsidR="008B6F62" w:rsidRPr="008B6F62">
        <w:rPr>
          <w:rStyle w:val="HTMLCode"/>
          <w:rFonts w:ascii="Agave" w:hAnsi="Agave"/>
          <w:sz w:val="24"/>
          <w:szCs w:val="24"/>
        </w:rPr>
        <w:t>C[K</w:t>
      </w:r>
      <w:proofErr w:type="gramStart"/>
      <w:r w:rsidR="008B6F62" w:rsidRPr="008B6F62">
        <w:rPr>
          <w:rStyle w:val="HTMLCode"/>
          <w:rFonts w:ascii="Agave" w:hAnsi="Agave"/>
          <w:sz w:val="24"/>
          <w:szCs w:val="24"/>
        </w:rPr>
        <w:t>]</w:t>
      </w:r>
      <w:r w:rsidR="00BD47E9">
        <w:rPr>
          <w:rStyle w:val="HTMLCode"/>
          <w:rFonts w:ascii="Agave" w:hAnsi="Agave"/>
          <w:sz w:val="24"/>
          <w:szCs w:val="24"/>
        </w:rPr>
        <w:t xml:space="preserve"> </w:t>
      </w:r>
      <w:r w:rsidR="008B6F62" w:rsidRPr="008B6F62">
        <w:rPr>
          <w:rStyle w:val="HTMLCode"/>
          <w:rFonts w:ascii="Agave" w:hAnsi="Agave"/>
          <w:sz w:val="24"/>
          <w:szCs w:val="24"/>
        </w:rPr>
        <w:t>:</w:t>
      </w:r>
      <w:proofErr w:type="gramEnd"/>
      <w:r w:rsidR="008B6F62" w:rsidRPr="008B6F62">
        <w:rPr>
          <w:rStyle w:val="HTMLCode"/>
          <w:rFonts w:ascii="Agave" w:hAnsi="Agave"/>
          <w:sz w:val="24"/>
          <w:szCs w:val="24"/>
        </w:rPr>
        <w:t>= 2</w:t>
      </w:r>
      <w:r>
        <w:rPr>
          <w:rStyle w:val="HTMLCode"/>
          <w:rFonts w:ascii="Agave" w:hAnsi="Agave"/>
          <w:sz w:val="24"/>
          <w:szCs w:val="24"/>
        </w:rPr>
        <w:t>;</w:t>
      </w:r>
    </w:p>
    <w:p w14:paraId="26221BD1" w14:textId="77777777" w:rsidR="004337FA" w:rsidRDefault="004337FA" w:rsidP="00E76857">
      <w:pPr>
        <w:pStyle w:val="continue"/>
        <w:spacing w:line="192" w:lineRule="auto"/>
        <w:rPr>
          <w:rStyle w:val="HTMLCode"/>
          <w:rFonts w:ascii="Agave" w:hAnsi="Agave"/>
          <w:sz w:val="24"/>
          <w:szCs w:val="24"/>
        </w:rPr>
      </w:pPr>
      <w:r>
        <w:rPr>
          <w:rStyle w:val="HTMLCode"/>
          <w:rFonts w:ascii="Agave" w:hAnsi="Agave"/>
          <w:sz w:val="24"/>
          <w:szCs w:val="24"/>
        </w:rPr>
        <w:t xml:space="preserve">       </w:t>
      </w:r>
      <w:r w:rsidR="008B6F62" w:rsidRPr="008B6F62">
        <w:rPr>
          <w:rStyle w:val="HTMLCode"/>
          <w:rFonts w:ascii="Agave" w:hAnsi="Agave"/>
          <w:sz w:val="24"/>
          <w:szCs w:val="24"/>
        </w:rPr>
        <w:t>V(</w:t>
      </w:r>
      <w:proofErr w:type="spellStart"/>
      <w:r w:rsidR="008B6F62" w:rsidRPr="008B6F62">
        <w:rPr>
          <w:rStyle w:val="HTMLCode"/>
          <w:rFonts w:ascii="Agave" w:hAnsi="Agave"/>
          <w:sz w:val="24"/>
          <w:szCs w:val="24"/>
        </w:rPr>
        <w:t>prisem</w:t>
      </w:r>
      <w:proofErr w:type="spellEnd"/>
      <w:r w:rsidR="008B6F62" w:rsidRPr="008B6F62">
        <w:rPr>
          <w:rStyle w:val="HTMLCode"/>
          <w:rFonts w:ascii="Agave" w:hAnsi="Agave"/>
          <w:sz w:val="24"/>
          <w:szCs w:val="24"/>
        </w:rPr>
        <w:t>[K])</w:t>
      </w:r>
    </w:p>
    <w:p w14:paraId="3CD2C6EC" w14:textId="30E600BC" w:rsidR="008B6F62" w:rsidRDefault="004337FA" w:rsidP="00E76857">
      <w:pPr>
        <w:pStyle w:val="continue"/>
        <w:spacing w:line="192" w:lineRule="auto"/>
        <w:rPr>
          <w:rStyle w:val="HTMLCode"/>
          <w:rFonts w:ascii="Agave" w:hAnsi="Agave"/>
          <w:sz w:val="24"/>
          <w:szCs w:val="24"/>
          <w:rtl/>
          <w:lang w:bidi="fa-IR"/>
        </w:rPr>
      </w:pPr>
      <w:r>
        <w:rPr>
          <w:rStyle w:val="HTMLCode"/>
          <w:rFonts w:ascii="Agave" w:hAnsi="Agave"/>
          <w:sz w:val="24"/>
          <w:szCs w:val="24"/>
        </w:rPr>
        <w:t xml:space="preserve">      </w:t>
      </w:r>
      <w:r w:rsidR="008B6F62" w:rsidRPr="008B6F62">
        <w:rPr>
          <w:rStyle w:val="HTMLCode"/>
          <w:rFonts w:ascii="Agave" w:hAnsi="Agave"/>
          <w:b/>
          <w:bCs/>
          <w:sz w:val="24"/>
          <w:szCs w:val="24"/>
        </w:rPr>
        <w:t>end</w:t>
      </w:r>
      <w:r w:rsidR="008B6F62" w:rsidRPr="008B6F62">
        <w:rPr>
          <w:rStyle w:val="HTMLCode"/>
          <w:rFonts w:ascii="Agave" w:hAnsi="Agave"/>
          <w:sz w:val="24"/>
          <w:szCs w:val="24"/>
        </w:rPr>
        <w:t>;</w:t>
      </w:r>
    </w:p>
    <w:p w14:paraId="073F2959" w14:textId="77777777" w:rsidR="00585934" w:rsidRDefault="00585934" w:rsidP="00E76857">
      <w:pPr>
        <w:pStyle w:val="continue"/>
        <w:spacing w:line="192" w:lineRule="auto"/>
        <w:rPr>
          <w:rStyle w:val="HTMLCode"/>
          <w:rFonts w:ascii="Agave" w:hAnsi="Agave"/>
          <w:sz w:val="24"/>
          <w:szCs w:val="24"/>
          <w:rtl/>
          <w:lang w:bidi="fa-IR"/>
        </w:rPr>
      </w:pPr>
    </w:p>
    <w:p w14:paraId="3CBEAB3F" w14:textId="77EBCD1F" w:rsidR="00585934" w:rsidRDefault="007609B7" w:rsidP="00585934">
      <w:pPr>
        <w:pStyle w:val="continue"/>
        <w:bidi/>
        <w:rPr>
          <w:rStyle w:val="HTMLCode"/>
          <w:rFonts w:ascii="B Nazanin" w:hAnsi="B Nazanin" w:cs="B Nazanin"/>
          <w:sz w:val="28"/>
          <w:szCs w:val="28"/>
          <w:lang w:bidi="fa-IR"/>
        </w:rPr>
      </w:pPr>
      <w:r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‍</w:t>
      </w:r>
      <w:r>
        <w:rPr>
          <w:rStyle w:val="HTMLCode"/>
          <w:rFonts w:ascii="B Nazanin" w:hAnsi="B Nazanin" w:cs="B Nazanin"/>
          <w:sz w:val="28"/>
          <w:szCs w:val="28"/>
          <w:rtl/>
          <w:lang w:bidi="fa-IR"/>
        </w:rPr>
        <w:tab/>
      </w:r>
      <w:r w:rsidR="00102585">
        <w:rPr>
          <w:rStyle w:val="HTMLCode"/>
          <w:rFonts w:ascii="B Nazanin" w:hAnsi="B Nazanin" w:cs="B Nazanin"/>
          <w:sz w:val="28"/>
          <w:szCs w:val="28"/>
          <w:rtl/>
          <w:lang w:bidi="fa-IR"/>
        </w:rPr>
        <w:tab/>
      </w:r>
      <w:r w:rsidR="00585934" w:rsidRPr="00520A1D"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 xml:space="preserve">که وضعیت را برای امکان غذا خوردن فیلسوف </w:t>
      </w:r>
      <w:r w:rsidR="00585934" w:rsidRPr="00520A1D">
        <w:rPr>
          <w:rStyle w:val="HTMLCode"/>
          <w:rFonts w:ascii="B Nazanin" w:hAnsi="B Nazanin" w:cs="B Nazanin" w:hint="cs"/>
          <w:sz w:val="28"/>
          <w:szCs w:val="28"/>
          <w:lang w:bidi="fa-IR"/>
        </w:rPr>
        <w:t>k</w:t>
      </w:r>
      <w:r w:rsidR="00585934" w:rsidRPr="00520A1D"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 xml:space="preserve"> بررسی </w:t>
      </w:r>
      <w:proofErr w:type="spellStart"/>
      <w:r w:rsidR="00585934" w:rsidRPr="00520A1D"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می‌کند</w:t>
      </w:r>
      <w:proofErr w:type="spellEnd"/>
      <w:r w:rsidR="00310516" w:rsidRPr="00520A1D"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7381095B" w14:textId="7313A6D6" w:rsidR="00CE2FFD" w:rsidRDefault="00CE2FFD" w:rsidP="00CE2FFD">
      <w:pPr>
        <w:pStyle w:val="continue"/>
        <w:bidi/>
        <w:rPr>
          <w:rStyle w:val="HTMLCode"/>
          <w:rFonts w:ascii="B Nazanin" w:hAnsi="B Nazanin" w:cs="B Nazanin"/>
          <w:sz w:val="28"/>
          <w:szCs w:val="28"/>
          <w:rtl/>
          <w:lang w:bidi="fa-IR"/>
        </w:rPr>
      </w:pPr>
      <w:r>
        <w:rPr>
          <w:rStyle w:val="HTMLCode"/>
          <w:rFonts w:ascii="B Nazanin" w:hAnsi="B Nazanin" w:cs="B Nazanin"/>
          <w:sz w:val="28"/>
          <w:szCs w:val="28"/>
          <w:rtl/>
          <w:lang w:bidi="fa-IR"/>
        </w:rPr>
        <w:tab/>
      </w:r>
      <w:r>
        <w:rPr>
          <w:rStyle w:val="HTMLCode"/>
          <w:rFonts w:ascii="B Nazanin" w:hAnsi="B Nazanin" w:cs="B Nazanin"/>
          <w:sz w:val="28"/>
          <w:szCs w:val="28"/>
          <w:rtl/>
          <w:lang w:bidi="fa-IR"/>
        </w:rPr>
        <w:tab/>
      </w:r>
    </w:p>
    <w:p w14:paraId="5D71225B" w14:textId="6AE8BF9C" w:rsidR="00CE2FFD" w:rsidRPr="00520A1D" w:rsidRDefault="00CE2FFD" w:rsidP="006A5408">
      <w:pPr>
        <w:pStyle w:val="continue"/>
        <w:numPr>
          <w:ilvl w:val="0"/>
          <w:numId w:val="14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حلقه اصل</w:t>
      </w:r>
      <w:r w:rsidR="006A5408"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ی</w:t>
      </w:r>
      <w:r>
        <w:rPr>
          <w:rStyle w:val="HTMLCode"/>
          <w:rFonts w:ascii="B Nazanin" w:hAnsi="B Nazanin" w:cs="B Nazanin" w:hint="cs"/>
          <w:sz w:val="28"/>
          <w:szCs w:val="28"/>
          <w:rtl/>
          <w:lang w:bidi="fa-IR"/>
        </w:rPr>
        <w:t>:</w:t>
      </w:r>
    </w:p>
    <w:p w14:paraId="0A20E70B" w14:textId="1FB28491" w:rsidR="008B6F62" w:rsidRDefault="008B6F62" w:rsidP="009D1E05">
      <w:pPr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016F095E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cycle begin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 think;</w:t>
      </w:r>
    </w:p>
    <w:p w14:paraId="1BC70197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 xml:space="preserve">            </w:t>
      </w:r>
      <w:r w:rsidRPr="007F0284">
        <w:rPr>
          <w:rFonts w:ascii="Agave" w:hAnsi="Agave" w:cs="B Nazanin"/>
          <w:sz w:val="24"/>
          <w:szCs w:val="24"/>
          <w:lang w:bidi="fa-IR"/>
        </w:rPr>
        <w:t>P (mutex);</w:t>
      </w:r>
    </w:p>
    <w:p w14:paraId="7952D6D8" w14:textId="77777777" w:rsidR="00D8517D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               </w:t>
      </w:r>
      <w:r w:rsidRPr="007F0284">
        <w:rPr>
          <w:rFonts w:ascii="Agave" w:hAnsi="Agave" w:cs="B Nazanin"/>
          <w:sz w:val="24"/>
          <w:szCs w:val="24"/>
          <w:lang w:bidi="fa-IR"/>
        </w:rPr>
        <w:t>C[w</w:t>
      </w:r>
      <w:proofErr w:type="gramStart"/>
      <w:r w:rsidRPr="007F0284">
        <w:rPr>
          <w:rFonts w:ascii="Agave" w:hAnsi="Agave" w:cs="B Nazanin"/>
          <w:sz w:val="24"/>
          <w:szCs w:val="24"/>
          <w:lang w:bidi="fa-IR"/>
        </w:rPr>
        <w:t>]</w:t>
      </w:r>
      <w:r w:rsidR="009F1B7E">
        <w:rPr>
          <w:rFonts w:ascii="Agave" w:hAnsi="Agave" w:cs="B Nazanin"/>
          <w:sz w:val="24"/>
          <w:szCs w:val="24"/>
          <w:lang w:bidi="fa-IR"/>
        </w:rPr>
        <w:t xml:space="preserve"> </w:t>
      </w:r>
      <w:r w:rsidRPr="007F0284">
        <w:rPr>
          <w:rFonts w:ascii="Agave" w:hAnsi="Agave" w:cs="B Nazanin"/>
          <w:sz w:val="24"/>
          <w:szCs w:val="24"/>
          <w:lang w:bidi="fa-IR"/>
        </w:rPr>
        <w:t>:</w:t>
      </w:r>
      <w:proofErr w:type="gramEnd"/>
      <w:r w:rsidRPr="007F0284">
        <w:rPr>
          <w:rFonts w:ascii="Agave" w:hAnsi="Agave" w:cs="B Nazanin"/>
          <w:sz w:val="24"/>
          <w:szCs w:val="24"/>
          <w:lang w:bidi="fa-IR"/>
        </w:rPr>
        <w:t>= 1;</w:t>
      </w:r>
    </w:p>
    <w:p w14:paraId="3C94B84D" w14:textId="25208301" w:rsidR="007F0284" w:rsidRPr="007F0284" w:rsidRDefault="00D8517D" w:rsidP="00347D31">
      <w:pPr>
        <w:spacing w:line="192" w:lineRule="auto"/>
        <w:ind w:left="1440"/>
        <w:rPr>
          <w:rFonts w:ascii="Agave" w:hAnsi="Agave" w:cs="B Nazanin"/>
          <w:sz w:val="24"/>
          <w:szCs w:val="24"/>
          <w:lang w:bidi="fa-IR"/>
        </w:rPr>
      </w:pPr>
      <w:r>
        <w:rPr>
          <w:rFonts w:ascii="Agave" w:hAnsi="Agave" w:cs="B Nazanin"/>
          <w:sz w:val="24"/>
          <w:szCs w:val="24"/>
          <w:lang w:bidi="fa-IR"/>
        </w:rPr>
        <w:t xml:space="preserve">   </w:t>
      </w:r>
      <w:r w:rsidR="007F0284" w:rsidRPr="007F0284">
        <w:rPr>
          <w:rFonts w:ascii="Agave" w:hAnsi="Agave" w:cs="B Nazanin"/>
          <w:sz w:val="24"/>
          <w:szCs w:val="24"/>
          <w:lang w:bidi="fa-IR"/>
        </w:rPr>
        <w:t xml:space="preserve">test (w); </w:t>
      </w:r>
    </w:p>
    <w:p w14:paraId="306F3B07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 xml:space="preserve">            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V(mutex); </w:t>
      </w:r>
    </w:p>
    <w:p w14:paraId="36383DA1" w14:textId="7A13FD5B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 xml:space="preserve">            </w:t>
      </w:r>
      <w:r w:rsidRPr="007F0284">
        <w:rPr>
          <w:rFonts w:ascii="Agave" w:hAnsi="Agave" w:cs="B Nazanin"/>
          <w:sz w:val="24"/>
          <w:szCs w:val="24"/>
          <w:lang w:bidi="fa-IR"/>
        </w:rPr>
        <w:t>P(</w:t>
      </w:r>
      <w:proofErr w:type="spellStart"/>
      <w:r w:rsidRPr="007F0284">
        <w:rPr>
          <w:rFonts w:ascii="Agave" w:hAnsi="Agave" w:cs="B Nazanin"/>
          <w:sz w:val="24"/>
          <w:szCs w:val="24"/>
          <w:lang w:bidi="fa-IR"/>
        </w:rPr>
        <w:t>prisem</w:t>
      </w:r>
      <w:proofErr w:type="spellEnd"/>
      <w:r w:rsidRPr="007F0284">
        <w:rPr>
          <w:rFonts w:ascii="Agave" w:hAnsi="Agave" w:cs="B Nazanin"/>
          <w:sz w:val="24"/>
          <w:szCs w:val="24"/>
          <w:lang w:bidi="fa-IR"/>
        </w:rPr>
        <w:t>[w]);</w:t>
      </w:r>
      <w:r w:rsidR="00347D31">
        <w:rPr>
          <w:rFonts w:ascii="Agave" w:hAnsi="Agave" w:cs="B Nazanin"/>
          <w:sz w:val="24"/>
          <w:szCs w:val="24"/>
          <w:lang w:bidi="fa-IR"/>
        </w:rPr>
        <w:t xml:space="preserve"> </w:t>
      </w:r>
      <w:r w:rsidR="001F4312">
        <w:rPr>
          <w:rFonts w:ascii="Agave" w:hAnsi="Agave" w:cs="B Nazanin"/>
          <w:sz w:val="24"/>
          <w:szCs w:val="24"/>
          <w:lang w:bidi="fa-IR"/>
        </w:rPr>
        <w:t>e</w:t>
      </w:r>
      <w:r w:rsidRPr="007F0284">
        <w:rPr>
          <w:rFonts w:ascii="Agave" w:hAnsi="Agave" w:cs="B Nazanin"/>
          <w:sz w:val="24"/>
          <w:szCs w:val="24"/>
          <w:lang w:bidi="fa-IR"/>
        </w:rPr>
        <w:t>at</w:t>
      </w:r>
      <w:r w:rsidR="001F4312">
        <w:rPr>
          <w:rFonts w:ascii="Agave" w:hAnsi="Agave" w:cs="B Nazanin"/>
          <w:sz w:val="24"/>
          <w:szCs w:val="24"/>
          <w:lang w:bidi="fa-IR"/>
        </w:rPr>
        <w:t>;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 </w:t>
      </w:r>
    </w:p>
    <w:p w14:paraId="26A12B46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 xml:space="preserve">            </w:t>
      </w:r>
      <w:r w:rsidRPr="007F0284">
        <w:rPr>
          <w:rFonts w:ascii="Agave" w:hAnsi="Agave" w:cs="B Nazanin"/>
          <w:sz w:val="24"/>
          <w:szCs w:val="24"/>
          <w:lang w:bidi="fa-IR"/>
        </w:rPr>
        <w:t>P(mutex);</w:t>
      </w:r>
    </w:p>
    <w:p w14:paraId="3E293509" w14:textId="226D7159" w:rsidR="001F4312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               </w:t>
      </w:r>
      <w:r w:rsidRPr="007F0284">
        <w:rPr>
          <w:rFonts w:ascii="Agave" w:hAnsi="Agave" w:cs="B Nazanin"/>
          <w:sz w:val="24"/>
          <w:szCs w:val="24"/>
          <w:lang w:bidi="fa-IR"/>
        </w:rPr>
        <w:t>C[w</w:t>
      </w:r>
      <w:proofErr w:type="gramStart"/>
      <w:r w:rsidRPr="007F0284">
        <w:rPr>
          <w:rFonts w:ascii="Agave" w:hAnsi="Agave" w:cs="B Nazanin"/>
          <w:sz w:val="24"/>
          <w:szCs w:val="24"/>
          <w:lang w:bidi="fa-IR"/>
        </w:rPr>
        <w:t>]</w:t>
      </w:r>
      <w:r w:rsidR="00381B74">
        <w:rPr>
          <w:rFonts w:ascii="Agave" w:hAnsi="Agave" w:cs="B Nazanin"/>
          <w:sz w:val="24"/>
          <w:szCs w:val="24"/>
          <w:lang w:bidi="fa-IR"/>
        </w:rPr>
        <w:t xml:space="preserve"> </w:t>
      </w:r>
      <w:r w:rsidRPr="007F0284">
        <w:rPr>
          <w:rFonts w:ascii="Agave" w:hAnsi="Agave" w:cs="B Nazanin"/>
          <w:sz w:val="24"/>
          <w:szCs w:val="24"/>
          <w:lang w:bidi="fa-IR"/>
        </w:rPr>
        <w:t>:</w:t>
      </w:r>
      <w:proofErr w:type="gramEnd"/>
      <w:r w:rsidRPr="007F0284">
        <w:rPr>
          <w:rFonts w:ascii="Agave" w:hAnsi="Agave" w:cs="B Nazanin"/>
          <w:sz w:val="24"/>
          <w:szCs w:val="24"/>
          <w:lang w:bidi="fa-IR"/>
        </w:rPr>
        <w:t>= 0;</w:t>
      </w:r>
    </w:p>
    <w:p w14:paraId="1005D17B" w14:textId="1CCF17AF" w:rsidR="007F0284" w:rsidRPr="007F0284" w:rsidRDefault="001F4312" w:rsidP="00347D31">
      <w:pPr>
        <w:spacing w:line="192" w:lineRule="auto"/>
        <w:ind w:left="1440"/>
        <w:rPr>
          <w:rFonts w:ascii="Agave" w:hAnsi="Agave" w:cs="B Nazanin"/>
          <w:sz w:val="24"/>
          <w:szCs w:val="24"/>
          <w:lang w:bidi="fa-IR"/>
        </w:rPr>
      </w:pPr>
      <w:r>
        <w:rPr>
          <w:rFonts w:ascii="Agave" w:hAnsi="Agave" w:cs="B Nazanin"/>
          <w:sz w:val="24"/>
          <w:szCs w:val="24"/>
          <w:lang w:bidi="fa-IR"/>
        </w:rPr>
        <w:t xml:space="preserve">   </w:t>
      </w:r>
      <w:r w:rsidR="007F0284" w:rsidRPr="007F0284">
        <w:rPr>
          <w:rFonts w:ascii="Agave" w:hAnsi="Agave" w:cs="B Nazanin"/>
          <w:sz w:val="24"/>
          <w:szCs w:val="24"/>
          <w:lang w:bidi="fa-IR"/>
        </w:rPr>
        <w:t>test [(</w:t>
      </w:r>
      <w:proofErr w:type="spellStart"/>
      <w:r w:rsidR="007F0284" w:rsidRPr="007F0284">
        <w:rPr>
          <w:rFonts w:ascii="Agave" w:hAnsi="Agave" w:cs="B Nazanin"/>
          <w:sz w:val="24"/>
          <w:szCs w:val="24"/>
          <w:lang w:bidi="fa-IR"/>
        </w:rPr>
        <w:t>w+l</w:t>
      </w:r>
      <w:proofErr w:type="spellEnd"/>
      <w:r w:rsidR="007F0284" w:rsidRPr="007F0284">
        <w:rPr>
          <w:rFonts w:ascii="Agave" w:hAnsi="Agave" w:cs="B Nazanin"/>
          <w:sz w:val="24"/>
          <w:szCs w:val="24"/>
          <w:lang w:bidi="fa-IR"/>
        </w:rPr>
        <w:t xml:space="preserve">) </w:t>
      </w:r>
      <w:r w:rsidR="007F0284" w:rsidRPr="007F0284">
        <w:rPr>
          <w:rFonts w:ascii="Agave" w:hAnsi="Agave" w:cs="B Nazanin"/>
          <w:b/>
          <w:bCs/>
          <w:sz w:val="24"/>
          <w:szCs w:val="24"/>
          <w:lang w:bidi="fa-IR"/>
        </w:rPr>
        <w:t>mod</w:t>
      </w:r>
      <w:r w:rsidR="007F0284" w:rsidRPr="007F0284">
        <w:rPr>
          <w:rFonts w:ascii="Agave" w:hAnsi="Agave" w:cs="B Nazanin"/>
          <w:sz w:val="24"/>
          <w:szCs w:val="24"/>
          <w:lang w:bidi="fa-IR"/>
        </w:rPr>
        <w:t xml:space="preserve"> 5];</w:t>
      </w:r>
    </w:p>
    <w:p w14:paraId="4A42263D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lastRenderedPageBreak/>
        <w:t>               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test [(w-1) </w:t>
      </w: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mod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 5];</w:t>
      </w:r>
    </w:p>
    <w:p w14:paraId="66C1C1BB" w14:textId="77777777" w:rsidR="007F0284" w:rsidRPr="007F0284" w:rsidRDefault="007F0284" w:rsidP="00347D31">
      <w:pPr>
        <w:spacing w:line="192" w:lineRule="auto"/>
        <w:rPr>
          <w:rFonts w:ascii="Agave" w:hAnsi="Agave" w:cs="B Nazanin"/>
          <w:sz w:val="24"/>
          <w:szCs w:val="24"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 xml:space="preserve">            </w:t>
      </w:r>
      <w:r w:rsidRPr="007F0284">
        <w:rPr>
          <w:rFonts w:ascii="Agave" w:hAnsi="Agave" w:cs="B Nazanin"/>
          <w:sz w:val="24"/>
          <w:szCs w:val="24"/>
          <w:lang w:bidi="fa-IR"/>
        </w:rPr>
        <w:t>V(mutex)</w:t>
      </w:r>
    </w:p>
    <w:p w14:paraId="42490D01" w14:textId="416BAF73" w:rsidR="007F0284" w:rsidRDefault="007F0284" w:rsidP="008F10A4">
      <w:pPr>
        <w:spacing w:line="192" w:lineRule="auto"/>
        <w:ind w:left="720" w:hanging="720"/>
        <w:rPr>
          <w:rFonts w:ascii="Agave" w:hAnsi="Agave" w:cs="B Nazanin"/>
          <w:b/>
          <w:bCs/>
          <w:sz w:val="24"/>
          <w:szCs w:val="24"/>
          <w:rtl/>
          <w:lang w:bidi="fa-IR"/>
        </w:rPr>
      </w:pP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     </w:t>
      </w:r>
      <w:r w:rsidRPr="007F0284">
        <w:rPr>
          <w:rFonts w:ascii="Agave" w:hAnsi="Agave" w:cs="B Nazanin"/>
          <w:sz w:val="24"/>
          <w:szCs w:val="24"/>
          <w:lang w:bidi="fa-IR"/>
        </w:rPr>
        <w:t xml:space="preserve"> </w:t>
      </w:r>
      <w:r w:rsidR="003127E3">
        <w:rPr>
          <w:rFonts w:ascii="Agave" w:hAnsi="Agave" w:cs="B Nazanin"/>
          <w:b/>
          <w:bCs/>
          <w:sz w:val="24"/>
          <w:szCs w:val="24"/>
          <w:lang w:bidi="fa-IR"/>
        </w:rPr>
        <w:t>e</w:t>
      </w:r>
      <w:r w:rsidRPr="007F0284">
        <w:rPr>
          <w:rFonts w:ascii="Agave" w:hAnsi="Agave" w:cs="B Nazanin"/>
          <w:b/>
          <w:bCs/>
          <w:sz w:val="24"/>
          <w:szCs w:val="24"/>
          <w:lang w:bidi="fa-IR"/>
        </w:rPr>
        <w:t>nd</w:t>
      </w:r>
    </w:p>
    <w:p w14:paraId="5B1CD4A5" w14:textId="65F44AAA" w:rsidR="003127E3" w:rsidRDefault="00A4529D" w:rsidP="00A4529D">
      <w:pPr>
        <w:bidi/>
        <w:spacing w:line="192" w:lineRule="auto"/>
        <w:ind w:left="720" w:hanging="720"/>
        <w:rPr>
          <w:rStyle w:val="Strong"/>
          <w:rFonts w:ascii="Agave" w:hAnsi="Agave" w:cs="B Nazanin"/>
          <w:sz w:val="48"/>
          <w:szCs w:val="48"/>
          <w:rtl/>
          <w:lang w:bidi="fa-IR"/>
        </w:rPr>
      </w:pPr>
      <w:proofErr w:type="spellStart"/>
      <w:r w:rsidRPr="006625BD">
        <w:rPr>
          <w:rStyle w:val="Strong"/>
          <w:rFonts w:ascii="Agave" w:hAnsi="Agave" w:cs="B Nazanin" w:hint="cs"/>
          <w:sz w:val="48"/>
          <w:szCs w:val="48"/>
          <w:rtl/>
          <w:lang w:bidi="fa-IR"/>
        </w:rPr>
        <w:t>پیاده‌سازی</w:t>
      </w:r>
      <w:proofErr w:type="spellEnd"/>
    </w:p>
    <w:p w14:paraId="2DA6CB2A" w14:textId="77777777" w:rsidR="004B0CB3" w:rsidRDefault="004B0CB3" w:rsidP="004B0CB3">
      <w:pPr>
        <w:bidi/>
        <w:spacing w:line="192" w:lineRule="auto"/>
        <w:ind w:left="720" w:hanging="720"/>
        <w:rPr>
          <w:rStyle w:val="Strong"/>
          <w:rFonts w:ascii="Agave" w:hAnsi="Agave" w:cs="B Nazanin"/>
          <w:sz w:val="48"/>
          <w:szCs w:val="48"/>
          <w:rtl/>
          <w:lang w:bidi="fa-IR"/>
        </w:rPr>
      </w:pPr>
    </w:p>
    <w:p w14:paraId="34949B97" w14:textId="18C44BE9" w:rsidR="004B0CB3" w:rsidRDefault="004B0CB3" w:rsidP="00DD3E57">
      <w:pPr>
        <w:bidi/>
        <w:spacing w:line="240" w:lineRule="auto"/>
        <w:rPr>
          <w:rStyle w:val="Strong"/>
          <w:rFonts w:ascii="Agave" w:hAnsi="Agave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برای </w:t>
      </w:r>
      <w:proofErr w:type="spellStart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پیاده‌سازی</w:t>
      </w:r>
      <w:proofErr w:type="spellEnd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روش </w:t>
      </w:r>
      <w:proofErr w:type="spellStart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دایکسترا</w:t>
      </w:r>
      <w:proofErr w:type="spellEnd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برای حل مسئله غذا خوردن </w:t>
      </w:r>
      <w:proofErr w:type="spellStart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، ا</w:t>
      </w:r>
      <w:r w:rsidR="002637CB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ز زبان </w:t>
      </w:r>
      <w:r w:rsidR="002637CB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C</w:t>
      </w:r>
      <w:r w:rsidR="002637CB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استفاده خواهیم کر</w:t>
      </w:r>
      <w:r w:rsidR="00D1729F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د.</w:t>
      </w: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</w:t>
      </w:r>
    </w:p>
    <w:p w14:paraId="7B3569B9" w14:textId="18DAE8FE" w:rsidR="00646166" w:rsidRDefault="00646166" w:rsidP="00646166">
      <w:pPr>
        <w:bidi/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ساختار داده </w:t>
      </w:r>
      <w:proofErr w:type="spellStart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به صورت </w:t>
      </w:r>
    </w:p>
    <w:p w14:paraId="51BC6F1B" w14:textId="2655F472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 xml:space="preserve">struct </w:t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s_philo</w:t>
      </w:r>
      <w:proofErr w:type="spell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 xml:space="preserve"> {</w:t>
      </w:r>
    </w:p>
    <w:p w14:paraId="44FF4A2E" w14:textId="166E7F85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  <w:t>uint32_t id</w:t>
      </w:r>
      <w:r w:rsidR="00956F68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;</w:t>
      </w:r>
    </w:p>
    <w:p w14:paraId="10CDABB8" w14:textId="4036C87F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pthread_t</w:t>
      </w:r>
      <w:proofErr w:type="spell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 xml:space="preserve"> thread</w:t>
      </w:r>
      <w:r w:rsidR="00956F68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;</w:t>
      </w:r>
    </w:p>
    <w:p w14:paraId="3D415FA0" w14:textId="4368498E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state_t</w:t>
      </w:r>
      <w:proofErr w:type="spell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 xml:space="preserve"> state</w:t>
      </w:r>
      <w:r w:rsidR="00956F68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;</w:t>
      </w:r>
    </w:p>
    <w:p w14:paraId="0FFE564B" w14:textId="4E21F05B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  <w:t xml:space="preserve">char </w:t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sem_</w:t>
      </w:r>
      <w:proofErr w:type="gram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name</w:t>
      </w:r>
      <w:proofErr w:type="spell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[</w:t>
      </w:r>
      <w:proofErr w:type="gram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32</w:t>
      </w:r>
      <w:r w:rsidR="0054223E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]</w:t>
      </w:r>
      <w:r w:rsidR="00956F68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;</w:t>
      </w:r>
    </w:p>
    <w:p w14:paraId="2B413491" w14:textId="46EA92C1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sem_t</w:t>
      </w:r>
      <w:proofErr w:type="spellEnd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 xml:space="preserve"> *</w:t>
      </w:r>
      <w:proofErr w:type="spellStart"/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sem</w:t>
      </w:r>
      <w:proofErr w:type="spellEnd"/>
      <w:r w:rsidR="00956F68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>;</w:t>
      </w:r>
    </w:p>
    <w:p w14:paraId="7F8A76CA" w14:textId="1664B1C5" w:rsidR="00646166" w:rsidRPr="00646166" w:rsidRDefault="00646166" w:rsidP="00646166">
      <w:pPr>
        <w:spacing w:line="240" w:lineRule="auto"/>
        <w:ind w:left="720" w:hanging="720"/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</w:pPr>
      <w:r w:rsidRPr="00646166">
        <w:rPr>
          <w:rStyle w:val="Strong"/>
          <w:rFonts w:ascii="Agave" w:hAnsi="Agave" w:cs="B Nazanin"/>
          <w:b w:val="0"/>
          <w:bCs w:val="0"/>
          <w:sz w:val="24"/>
          <w:szCs w:val="24"/>
          <w:lang w:bidi="fa-IR"/>
        </w:rPr>
        <w:tab/>
        <w:t>uint8_t completed;</w:t>
      </w:r>
    </w:p>
    <w:p w14:paraId="3EA35733" w14:textId="5BBF2201" w:rsidR="00646166" w:rsidRDefault="00646166" w:rsidP="0038606B">
      <w:pPr>
        <w:bidi/>
        <w:spacing w:line="240" w:lineRule="auto"/>
        <w:ind w:left="720" w:hanging="720"/>
        <w:jc w:val="right"/>
        <w:rPr>
          <w:rStyle w:val="Strong"/>
          <w:rFonts w:ascii="Agave" w:hAnsi="Agave" w:cs="Times New Roman"/>
          <w:b w:val="0"/>
          <w:bCs w:val="0"/>
          <w:sz w:val="24"/>
          <w:szCs w:val="24"/>
          <w:rtl/>
          <w:lang w:bidi="fa-IR"/>
        </w:rPr>
      </w:pPr>
      <w:r w:rsidRPr="00646166">
        <w:rPr>
          <w:rStyle w:val="Strong"/>
          <w:rFonts w:ascii="Agave" w:hAnsi="Agave" w:cs="Times New Roman"/>
          <w:b w:val="0"/>
          <w:bCs w:val="0"/>
          <w:sz w:val="24"/>
          <w:szCs w:val="24"/>
          <w:rtl/>
          <w:lang w:bidi="fa-IR"/>
        </w:rPr>
        <w:t>{</w:t>
      </w:r>
    </w:p>
    <w:p w14:paraId="6CD07849" w14:textId="77777777" w:rsidR="0038606B" w:rsidRDefault="0038606B" w:rsidP="0038606B">
      <w:pPr>
        <w:bidi/>
        <w:spacing w:line="240" w:lineRule="auto"/>
        <w:ind w:left="720" w:hanging="720"/>
        <w:jc w:val="right"/>
        <w:rPr>
          <w:rStyle w:val="Strong"/>
          <w:rFonts w:ascii="Agave" w:hAnsi="Agave" w:cs="Times New Roman"/>
          <w:b w:val="0"/>
          <w:bCs w:val="0"/>
          <w:sz w:val="24"/>
          <w:szCs w:val="24"/>
          <w:rtl/>
          <w:lang w:bidi="fa-IR"/>
        </w:rPr>
      </w:pPr>
    </w:p>
    <w:p w14:paraId="0C2CDD4F" w14:textId="548CE7B8" w:rsidR="0038606B" w:rsidRPr="00377B29" w:rsidRDefault="0038606B" w:rsidP="0038606B">
      <w:pPr>
        <w:bidi/>
        <w:spacing w:line="240" w:lineRule="auto"/>
        <w:ind w:left="720" w:hanging="720"/>
        <w:rPr>
          <w:rStyle w:val="Strong"/>
          <w:rFonts w:ascii="B Nazanin" w:hAnsi="B Nazanin" w:cs="B Nazanin"/>
          <w:b w:val="0"/>
          <w:bCs w:val="0"/>
          <w:sz w:val="28"/>
          <w:szCs w:val="28"/>
          <w:rtl/>
          <w:lang w:bidi="fa-IR"/>
        </w:rPr>
      </w:pPr>
      <w:proofErr w:type="spellStart"/>
      <w:r w:rsidRPr="00377B2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می‌باشد</w:t>
      </w:r>
      <w:proofErr w:type="spellEnd"/>
      <w:r w:rsidRPr="00377B2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629BAAB2" w14:textId="77777777" w:rsidR="000566E6" w:rsidRDefault="000566E6" w:rsidP="000566E6">
      <w:pPr>
        <w:bidi/>
        <w:spacing w:line="240" w:lineRule="auto"/>
        <w:ind w:left="720" w:hanging="720"/>
        <w:rPr>
          <w:rStyle w:val="Strong"/>
          <w:rFonts w:ascii="B Nazanin" w:hAnsi="B Nazanin" w:cs="B Nazanin"/>
          <w:b w:val="0"/>
          <w:bCs w:val="0"/>
          <w:sz w:val="24"/>
          <w:szCs w:val="24"/>
          <w:rtl/>
          <w:lang w:bidi="fa-IR"/>
        </w:rPr>
      </w:pPr>
    </w:p>
    <w:p w14:paraId="0D360121" w14:textId="028CD046" w:rsidR="00E61C72" w:rsidRDefault="00E61C72" w:rsidP="004213B4">
      <w:pPr>
        <w:bidi/>
        <w:spacing w:line="240" w:lineRule="auto"/>
        <w:ind w:firstLine="720"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 w:rsidRPr="00377B2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برای </w:t>
      </w:r>
      <w:proofErr w:type="spellStart"/>
      <w:r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سمافورها</w:t>
      </w:r>
      <w:proofErr w:type="spellEnd"/>
      <w:r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از </w:t>
      </w:r>
      <w:r w:rsidRPr="00377B29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named semaphore</w:t>
      </w:r>
      <w:r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استفاده خواهیم نمود.</w:t>
      </w:r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این </w:t>
      </w:r>
      <w:proofErr w:type="spellStart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سمافورها</w:t>
      </w:r>
      <w:proofErr w:type="spellEnd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دارای نام </w:t>
      </w:r>
      <w:proofErr w:type="spellStart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می‌باشند</w:t>
      </w:r>
      <w:proofErr w:type="spellEnd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و فقط با دانستن نام </w:t>
      </w:r>
      <w:proofErr w:type="spellStart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آن‌ها</w:t>
      </w:r>
      <w:proofErr w:type="spellEnd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می‌توان</w:t>
      </w:r>
      <w:proofErr w:type="spellEnd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از پروسه دیگر به </w:t>
      </w:r>
      <w:proofErr w:type="spellStart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آن‌ها</w:t>
      </w:r>
      <w:proofErr w:type="spellEnd"/>
      <w:r w:rsidR="00CD1E4C" w:rsidRPr="00377B29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دسترسی داشت و به صورت شبه-فایل در دسترس خواهند بود.</w:t>
      </w:r>
    </w:p>
    <w:p w14:paraId="21F8EC42" w14:textId="77777777" w:rsidR="00A278F6" w:rsidRDefault="00A278F6" w:rsidP="00A278F6">
      <w:pPr>
        <w:bidi/>
        <w:spacing w:line="240" w:lineRule="auto"/>
        <w:ind w:firstLine="720"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53E5F540" w14:textId="6929FAB8" w:rsidR="00A278F6" w:rsidRDefault="00A278F6" w:rsidP="00A278F6">
      <w:pPr>
        <w:bidi/>
        <w:spacing w:line="240" w:lineRule="auto"/>
        <w:ind w:firstLine="720"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تابع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test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صورت زیر پیاده شده است</w:t>
      </w:r>
    </w:p>
    <w:p w14:paraId="5CFCC6D0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static void</w:t>
      </w:r>
    </w:p>
    <w:p w14:paraId="6863F220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proofErr w:type="gramStart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test(</w:t>
      </w:r>
      <w:proofErr w:type="spellStart"/>
      <w:proofErr w:type="gramEnd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philo_t</w:t>
      </w:r>
      <w:proofErr w:type="spellEnd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*philosopher)</w:t>
      </w:r>
    </w:p>
    <w:p w14:paraId="5D4CAA49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{</w:t>
      </w:r>
    </w:p>
    <w:p w14:paraId="37E14863" w14:textId="77777777" w:rsidR="005B4950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if (</w:t>
      </w:r>
      <w:proofErr w:type="gramStart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LEFT(</w:t>
      </w:r>
      <w:proofErr w:type="gramEnd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philosopher)-&gt;state != EATING &amp;&amp;</w:t>
      </w:r>
    </w:p>
    <w:p w14:paraId="17A78729" w14:textId="77777777" w:rsidR="00C63379" w:rsidRDefault="00C63379" w:rsidP="00FF355D">
      <w:pPr>
        <w:spacing w:after="160" w:line="192" w:lineRule="auto"/>
        <w:ind w:left="144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>
        <w:rPr>
          <w:rStyle w:val="Strong"/>
          <w:rFonts w:ascii="Agave" w:hAnsi="Agave" w:cs="B Nazanin" w:hint="cs"/>
          <w:b w:val="0"/>
          <w:bCs w:val="0"/>
          <w:sz w:val="21"/>
          <w:szCs w:val="21"/>
          <w:rtl/>
          <w:lang w:bidi="fa-IR"/>
        </w:rPr>
        <w:t xml:space="preserve">       </w:t>
      </w:r>
      <w:r w:rsidR="00A278F6"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philosopher-&gt;state == HUNGRY &amp;&amp; </w:t>
      </w:r>
    </w:p>
    <w:p w14:paraId="301D212B" w14:textId="2207CAA5" w:rsidR="00A278F6" w:rsidRPr="001917B7" w:rsidRDefault="00C63379" w:rsidP="00FF355D">
      <w:pPr>
        <w:spacing w:after="160" w:line="192" w:lineRule="auto"/>
        <w:ind w:left="144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>
        <w:rPr>
          <w:rStyle w:val="Strong"/>
          <w:rFonts w:ascii="Agave" w:hAnsi="Agave" w:cs="B Nazanin" w:hint="cs"/>
          <w:b w:val="0"/>
          <w:bCs w:val="0"/>
          <w:sz w:val="21"/>
          <w:szCs w:val="21"/>
          <w:rtl/>
          <w:lang w:bidi="fa-IR"/>
        </w:rPr>
        <w:t xml:space="preserve">       </w:t>
      </w:r>
      <w:proofErr w:type="gramStart"/>
      <w:r w:rsidR="00A278F6"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RIGHT(</w:t>
      </w:r>
      <w:proofErr w:type="gramEnd"/>
      <w:r w:rsidR="00A278F6"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philosopher)-&gt;state != EATING) {</w:t>
      </w:r>
    </w:p>
    <w:p w14:paraId="688E2983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philosopher-&gt;state = EATING;</w:t>
      </w:r>
    </w:p>
    <w:p w14:paraId="30DB7DF4" w14:textId="65436B2D" w:rsidR="00A278F6" w:rsidRPr="001917B7" w:rsidRDefault="00A278F6" w:rsidP="00FF355D">
      <w:pPr>
        <w:spacing w:after="160" w:line="192" w:lineRule="auto"/>
        <w:ind w:left="1440"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proofErr w:type="spellStart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sem_post</w:t>
      </w:r>
      <w:proofErr w:type="spellEnd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(philosopher-&gt;</w:t>
      </w:r>
      <w:proofErr w:type="spellStart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</w:t>
      </w:r>
      <w:proofErr w:type="spellEnd"/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);</w:t>
      </w:r>
    </w:p>
    <w:p w14:paraId="6F7BBAAD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}</w:t>
      </w:r>
    </w:p>
    <w:p w14:paraId="78B57229" w14:textId="77777777" w:rsidR="00A278F6" w:rsidRPr="001917B7" w:rsidRDefault="00A278F6" w:rsidP="00FF355D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1917B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}</w:t>
      </w:r>
    </w:p>
    <w:p w14:paraId="139E351D" w14:textId="22E7C2A1" w:rsidR="00A278F6" w:rsidRDefault="00B65E95" w:rsidP="00A278F6">
      <w:pPr>
        <w:bidi/>
        <w:spacing w:line="240" w:lineRule="auto"/>
        <w:ind w:firstLine="720"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lastRenderedPageBreak/>
        <w:t xml:space="preserve">همچنین حلقه اصلی به سه قسمت براساس کارایی و مفهوم، به سه قسمت که شامل </w:t>
      </w:r>
      <w:proofErr w:type="spellStart"/>
      <w:r w:rsidRPr="00B65E9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take_forks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، </w:t>
      </w:r>
      <w:proofErr w:type="spellStart"/>
      <w:r w:rsidRPr="00B65E9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put_forks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و </w:t>
      </w:r>
      <w:r w:rsidRPr="00B65E95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>start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تقسیم شده است.</w:t>
      </w:r>
    </w:p>
    <w:p w14:paraId="57B1C48D" w14:textId="77777777" w:rsidR="00A006BB" w:rsidRPr="00A006BB" w:rsidRDefault="00A006BB" w:rsidP="005A7697">
      <w:pPr>
        <w:spacing w:line="240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59CE379A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static void *</w:t>
      </w:r>
    </w:p>
    <w:p w14:paraId="5737FBBD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proofErr w:type="gram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start(</w:t>
      </w:r>
      <w:proofErr w:type="gram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void *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args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)</w:t>
      </w:r>
    </w:p>
    <w:p w14:paraId="19C177F9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{</w:t>
      </w:r>
    </w:p>
    <w:p w14:paraId="2E245E08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philo_t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*philosopher = (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philo_t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</w:t>
      </w:r>
      <w:proofErr w:type="gram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*)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args</w:t>
      </w:r>
      <w:proofErr w:type="spellEnd"/>
      <w:proofErr w:type="gram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;</w:t>
      </w:r>
    </w:p>
    <w:p w14:paraId="443812D3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 xml:space="preserve">for (int 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i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= 0; 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i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&lt; ROUND; </w:t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i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++) {</w:t>
      </w:r>
    </w:p>
    <w:p w14:paraId="36371227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think(philosopher);</w:t>
      </w:r>
    </w:p>
    <w:p w14:paraId="79C0326A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take_forks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(philosopher);</w:t>
      </w:r>
    </w:p>
    <w:p w14:paraId="5D5AFAF3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eat(philosopher);</w:t>
      </w:r>
    </w:p>
    <w:p w14:paraId="065A3271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put_forks</w:t>
      </w:r>
      <w:proofErr w:type="spellEnd"/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(philosopher);</w:t>
      </w:r>
    </w:p>
    <w:p w14:paraId="4D4DDDAF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}</w:t>
      </w:r>
    </w:p>
    <w:p w14:paraId="3F3E6B19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</w:p>
    <w:p w14:paraId="74634169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philosopher-&gt;completed = 1;</w:t>
      </w:r>
    </w:p>
    <w:p w14:paraId="3AF82CBE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return NULL;</w:t>
      </w:r>
    </w:p>
    <w:p w14:paraId="5DD946EB" w14:textId="77777777" w:rsidR="00A006BB" w:rsidRPr="00A006BB" w:rsidRDefault="00A006BB" w:rsidP="005A7697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A006BB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}</w:t>
      </w:r>
    </w:p>
    <w:p w14:paraId="6A53F9AF" w14:textId="77777777" w:rsidR="005A7697" w:rsidRPr="005A7697" w:rsidRDefault="005A7697" w:rsidP="005A7697">
      <w:pPr>
        <w:spacing w:after="160" w:line="192" w:lineRule="auto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329EAFFA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static void</w:t>
      </w:r>
    </w:p>
    <w:p w14:paraId="0CD1D7E6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take_</w:t>
      </w:r>
      <w:proofErr w:type="gram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forks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</w:t>
      </w:r>
      <w:proofErr w:type="spellStart"/>
      <w:proofErr w:type="gram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philo_t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*philosopher)</w:t>
      </w:r>
    </w:p>
    <w:p w14:paraId="6954505E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{</w:t>
      </w:r>
    </w:p>
    <w:p w14:paraId="1AA08612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sem_wait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(mutex);</w:t>
      </w:r>
    </w:p>
    <w:p w14:paraId="1B4415BE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philosopher-&gt;state = HUNGRY;</w:t>
      </w:r>
    </w:p>
    <w:p w14:paraId="1E02CC27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test(philosopher);</w:t>
      </w:r>
    </w:p>
    <w:p w14:paraId="094BF458" w14:textId="6A50A570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sem_post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(mutex);</w:t>
      </w:r>
    </w:p>
    <w:p w14:paraId="41E99B87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sem_wait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(philosopher-&gt;</w:t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);</w:t>
      </w:r>
    </w:p>
    <w:p w14:paraId="3A004F6D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}</w:t>
      </w:r>
    </w:p>
    <w:p w14:paraId="0067E72C" w14:textId="77777777" w:rsidR="005A7697" w:rsidRPr="005A7697" w:rsidRDefault="005A7697" w:rsidP="005A7697">
      <w:pPr>
        <w:spacing w:after="160" w:line="192" w:lineRule="auto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</w:p>
    <w:p w14:paraId="2D1C37A9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static void</w:t>
      </w:r>
    </w:p>
    <w:p w14:paraId="2E901C79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put_</w:t>
      </w:r>
      <w:proofErr w:type="gram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forks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</w:t>
      </w:r>
      <w:proofErr w:type="spellStart"/>
      <w:proofErr w:type="gram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philo_t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 xml:space="preserve"> *philosopher)</w:t>
      </w:r>
    </w:p>
    <w:p w14:paraId="69A11A28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{</w:t>
      </w:r>
    </w:p>
    <w:p w14:paraId="06E31FF3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sem_wait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(mutex);</w:t>
      </w:r>
    </w:p>
    <w:p w14:paraId="7D0FC316" w14:textId="7A5B24F8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  <w:t>philosopher-&gt;state = THINKING;</w:t>
      </w:r>
    </w:p>
    <w:p w14:paraId="60BC0BE4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gram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test(</w:t>
      </w:r>
      <w:proofErr w:type="gram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LEFT(philosopher));</w:t>
      </w:r>
    </w:p>
    <w:p w14:paraId="744B7522" w14:textId="32E79C12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gram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test(</w:t>
      </w:r>
      <w:proofErr w:type="gram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RIGHT(philosopher));</w:t>
      </w:r>
    </w:p>
    <w:p w14:paraId="0DD98C85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ab/>
      </w:r>
      <w:proofErr w:type="spellStart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sem_post</w:t>
      </w:r>
      <w:proofErr w:type="spellEnd"/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(mutex);</w:t>
      </w:r>
    </w:p>
    <w:p w14:paraId="6DF084D5" w14:textId="77777777" w:rsidR="005A7697" w:rsidRPr="005A7697" w:rsidRDefault="005A7697" w:rsidP="005A7697">
      <w:pPr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rtl/>
          <w:lang w:bidi="fa-IR"/>
        </w:rPr>
      </w:pPr>
      <w:r w:rsidRPr="005A7697"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  <w:t>}</w:t>
      </w:r>
    </w:p>
    <w:p w14:paraId="793FA9E7" w14:textId="77777777" w:rsidR="005A7697" w:rsidRDefault="005A7697" w:rsidP="005A7697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</w:p>
    <w:p w14:paraId="1D09C581" w14:textId="77777777" w:rsidR="00130B8C" w:rsidRDefault="00130B8C" w:rsidP="00130B8C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</w:p>
    <w:p w14:paraId="366260C2" w14:textId="77777777" w:rsidR="00130B8C" w:rsidRDefault="00130B8C" w:rsidP="00130B8C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1"/>
          <w:szCs w:val="21"/>
          <w:lang w:bidi="fa-IR"/>
        </w:rPr>
      </w:pPr>
    </w:p>
    <w:p w14:paraId="2708CAA2" w14:textId="20375634" w:rsidR="00130B8C" w:rsidRDefault="00130B8C" w:rsidP="00130B8C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  <w:r w:rsidRPr="00130B8C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lastRenderedPageBreak/>
        <w:t>و برای</w:t>
      </w: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ساخت </w:t>
      </w:r>
      <w:proofErr w:type="spellStart"/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نخ‌ها</w:t>
      </w:r>
      <w:proofErr w:type="spellEnd"/>
      <w:r w:rsidR="00EC234D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که همان </w:t>
      </w:r>
      <w:proofErr w:type="spellStart"/>
      <w:r w:rsidR="00EC234D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 w:rsidR="00EC234D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هستند</w:t>
      </w: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ا</w:t>
      </w:r>
      <w:r w:rsidR="0065161B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>ز</w:t>
      </w: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Pr="007C433F"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  <w:t>pthread</w:t>
      </w:r>
      <w:proofErr w:type="spellEnd"/>
      <w:r w:rsidR="007C433F"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به روش </w:t>
      </w:r>
      <w:r w:rsidR="007C433F" w:rsidRPr="007C433F"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  <w:t>fork-join</w:t>
      </w: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 استفاده شده است.</w:t>
      </w:r>
    </w:p>
    <w:p w14:paraId="4613C9A8" w14:textId="77777777" w:rsidR="009C7C7E" w:rsidRDefault="009C7C7E" w:rsidP="009C7C7E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365FC9B5" w14:textId="77777777" w:rsidR="009C7C7E" w:rsidRDefault="009C7C7E" w:rsidP="009C7C7E">
      <w:pPr>
        <w:bidi/>
        <w:spacing w:after="160" w:line="192" w:lineRule="auto"/>
        <w:ind w:firstLine="720"/>
        <w:jc w:val="both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08C6CB16" w14:textId="7C238C39" w:rsidR="00C50E44" w:rsidRDefault="009C7C7E" w:rsidP="00C50E44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Agave" w:hAnsi="Agave" w:cs="B Nazanin" w:hint="cs"/>
          <w:b w:val="0"/>
          <w:bCs w:val="0"/>
          <w:sz w:val="28"/>
          <w:szCs w:val="28"/>
          <w:rtl/>
          <w:lang w:bidi="fa-IR"/>
        </w:rPr>
        <w:t xml:space="preserve">همچنین رابط خط فرمان </w:t>
      </w:r>
      <w:proofErr w:type="spellStart"/>
      <w:r w:rsidRPr="009C7C7E"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  <w:t>ncurses</w:t>
      </w:r>
      <w:proofErr w:type="spellEnd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 xml:space="preserve"> جهت </w:t>
      </w:r>
      <w:proofErr w:type="spellStart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شبیه‌سازی</w:t>
      </w:r>
      <w:proofErr w:type="spellEnd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 xml:space="preserve"> میز غذاخوری و </w:t>
      </w:r>
      <w:proofErr w:type="spellStart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فیلسوف‌ها</w:t>
      </w:r>
      <w:proofErr w:type="spellEnd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 xml:space="preserve"> استفاده شده است</w:t>
      </w:r>
      <w:r w:rsidR="00D62D1B"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1AEF6F88" w14:textId="77777777" w:rsidR="0067141C" w:rsidRDefault="0067141C" w:rsidP="0067141C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0A9D5765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7D98B1B6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5AA89735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5A4B6DD7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167F4CC8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2AA45572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1AE57114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17DB56AE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0C922E68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459E8540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32ECC64E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1AC5F113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38CBCE49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3C2BF737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0EC6A37C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</w:p>
    <w:p w14:paraId="76C8D15E" w14:textId="77777777" w:rsidR="00FB7300" w:rsidRDefault="00FB7300" w:rsidP="00FB7300">
      <w:pPr>
        <w:bidi/>
        <w:spacing w:after="160" w:line="192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rtl/>
          <w:lang w:bidi="fa-IR"/>
        </w:rPr>
      </w:pPr>
    </w:p>
    <w:p w14:paraId="1CB44869" w14:textId="7B14404C" w:rsidR="0067141C" w:rsidRDefault="0067141C" w:rsidP="0067141C">
      <w:pPr>
        <w:bidi/>
        <w:spacing w:after="160" w:line="240" w:lineRule="auto"/>
        <w:ind w:firstLine="720"/>
        <w:jc w:val="both"/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 xml:space="preserve">نحوه </w:t>
      </w:r>
      <w:proofErr w:type="spellStart"/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کامپایل</w:t>
      </w:r>
      <w:proofErr w:type="spellEnd"/>
      <w:r w:rsidR="00FB7300">
        <w:rPr>
          <w:rStyle w:val="Strong"/>
          <w:rFonts w:asciiTheme="majorHAnsi" w:hAnsiTheme="majorHAnsi" w:cs="B Nazanin"/>
          <w:b w:val="0"/>
          <w:bCs w:val="0"/>
          <w:sz w:val="28"/>
          <w:szCs w:val="28"/>
          <w:lang w:bidi="fa-IR"/>
        </w:rPr>
        <w:t> </w:t>
      </w:r>
      <w:r w:rsidR="00FB7300"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و اجرا</w:t>
      </w:r>
      <w:r>
        <w:rPr>
          <w:rStyle w:val="Strong"/>
          <w:rFonts w:asciiTheme="majorHAnsi" w:hAnsiTheme="majorHAnsi" w:cs="B Nazanin" w:hint="cs"/>
          <w:b w:val="0"/>
          <w:bCs w:val="0"/>
          <w:sz w:val="28"/>
          <w:szCs w:val="28"/>
          <w:rtl/>
          <w:lang w:bidi="fa-IR"/>
        </w:rPr>
        <w:t>:</w:t>
      </w:r>
    </w:p>
    <w:p w14:paraId="377D25F6" w14:textId="55F9C5CE" w:rsidR="00E1655D" w:rsidRPr="00E1655D" w:rsidRDefault="00E1655D" w:rsidP="00E1655D">
      <w:pPr>
        <w:spacing w:after="160" w:line="240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 xml:space="preserve">$ apt install </w:t>
      </w:r>
      <w:proofErr w:type="spellStart"/>
      <w:r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cmake</w:t>
      </w:r>
      <w:proofErr w:type="spellEnd"/>
      <w:r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 xml:space="preserve"> </w:t>
      </w:r>
      <w:proofErr w:type="spellStart"/>
      <w:r w:rsidR="00A81CD3" w:rsidRPr="00A81CD3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libncurses</w:t>
      </w:r>
      <w:proofErr w:type="spellEnd"/>
      <w:r w:rsidR="00A81CD3" w:rsidRPr="00A81CD3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-dev</w:t>
      </w:r>
    </w:p>
    <w:p w14:paraId="24FEC0E6" w14:textId="52F927FA" w:rsidR="0067141C" w:rsidRPr="0067141C" w:rsidRDefault="0067141C" w:rsidP="0067141C">
      <w:pPr>
        <w:spacing w:after="160" w:line="240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Agave" w:hAnsi="Agave" w:cs="Times New Roman"/>
          <w:b w:val="0"/>
          <w:bCs w:val="0"/>
          <w:sz w:val="28"/>
          <w:szCs w:val="28"/>
          <w:lang w:bidi="fa-IR"/>
        </w:rPr>
        <w:t xml:space="preserve">$ </w:t>
      </w:r>
      <w:proofErr w:type="spellStart"/>
      <w:proofErr w:type="gramStart"/>
      <w:r w:rsidRPr="0067141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cmake</w:t>
      </w:r>
      <w:proofErr w:type="spellEnd"/>
      <w:r w:rsidRPr="0067141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 xml:space="preserve"> .</w:t>
      </w:r>
      <w:proofErr w:type="gramEnd"/>
      <w:r w:rsidRPr="0067141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 xml:space="preserve"> -B build</w:t>
      </w:r>
      <w:r w:rsidRPr="0067141C">
        <w:rPr>
          <w:rStyle w:val="Strong"/>
          <w:rFonts w:ascii="Agave" w:hAnsi="Agave" w:cs="Times New Roman"/>
          <w:b w:val="0"/>
          <w:bCs w:val="0"/>
          <w:sz w:val="28"/>
          <w:szCs w:val="28"/>
          <w:rtl/>
          <w:lang w:bidi="fa-IR"/>
        </w:rPr>
        <w:t>/</w:t>
      </w:r>
    </w:p>
    <w:p w14:paraId="6B4B67C3" w14:textId="67C2FBFD" w:rsidR="0067141C" w:rsidRDefault="00F278A3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$ make -C build/</w:t>
      </w:r>
    </w:p>
    <w:p w14:paraId="3B9B403E" w14:textId="4B17F34A" w:rsidR="00F278A3" w:rsidRDefault="00F278A3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  <w:proofErr w:type="gramStart"/>
      <w:r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 xml:space="preserve">$ </w:t>
      </w:r>
      <w:r w:rsidR="00063E4C" w:rsidRPr="00063E4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.</w:t>
      </w:r>
      <w:proofErr w:type="gramEnd"/>
      <w:r w:rsidR="00063E4C" w:rsidRPr="00063E4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/build/</w:t>
      </w:r>
      <w:proofErr w:type="spellStart"/>
      <w:r w:rsidR="00063E4C" w:rsidRPr="00063E4C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t>dining_philosophers</w:t>
      </w:r>
      <w:proofErr w:type="spellEnd"/>
    </w:p>
    <w:p w14:paraId="063ED162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3B9E9D93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31B99144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13669317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7B337B0B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1EA712E1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3944D9E2" w14:textId="77777777" w:rsidR="00627B2A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</w:pPr>
    </w:p>
    <w:p w14:paraId="1C0881AA" w14:textId="76BCBBF9" w:rsidR="00627B2A" w:rsidRPr="00F278A3" w:rsidRDefault="00627B2A" w:rsidP="00F278A3">
      <w:pPr>
        <w:spacing w:after="160" w:line="192" w:lineRule="auto"/>
        <w:ind w:firstLine="720"/>
        <w:rPr>
          <w:rStyle w:val="Strong"/>
          <w:rFonts w:ascii="Agave" w:hAnsi="Agave" w:cs="B Nazanin"/>
          <w:b w:val="0"/>
          <w:bCs w:val="0"/>
          <w:sz w:val="28"/>
          <w:szCs w:val="28"/>
          <w:rtl/>
          <w:lang w:bidi="fa-IR"/>
        </w:rPr>
      </w:pPr>
      <w:r w:rsidRPr="00627B2A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lastRenderedPageBreak/>
        <w:drawing>
          <wp:anchor distT="0" distB="0" distL="114300" distR="114300" simplePos="0" relativeHeight="251659264" behindDoc="0" locked="0" layoutInCell="1" allowOverlap="1" wp14:anchorId="1CE0C576" wp14:editId="08B651B7">
            <wp:simplePos x="0" y="0"/>
            <wp:positionH relativeFrom="column">
              <wp:posOffset>162141</wp:posOffset>
            </wp:positionH>
            <wp:positionV relativeFrom="paragraph">
              <wp:posOffset>4737441</wp:posOffset>
            </wp:positionV>
            <wp:extent cx="5760085" cy="3915410"/>
            <wp:effectExtent l="0" t="0" r="5715" b="0"/>
            <wp:wrapNone/>
            <wp:docPr id="15613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88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7B2A">
        <w:rPr>
          <w:rStyle w:val="Strong"/>
          <w:rFonts w:ascii="Agave" w:hAnsi="Agave" w:cs="B Nazanin"/>
          <w:b w:val="0"/>
          <w:bCs w:val="0"/>
          <w:sz w:val="28"/>
          <w:szCs w:val="28"/>
          <w:lang w:bidi="fa-IR"/>
        </w:rPr>
        <w:drawing>
          <wp:anchor distT="0" distB="0" distL="114300" distR="114300" simplePos="0" relativeHeight="251658240" behindDoc="0" locked="0" layoutInCell="1" allowOverlap="1" wp14:anchorId="11F5F0E9" wp14:editId="41843A1D">
            <wp:simplePos x="0" y="0"/>
            <wp:positionH relativeFrom="column">
              <wp:posOffset>199142</wp:posOffset>
            </wp:positionH>
            <wp:positionV relativeFrom="paragraph">
              <wp:posOffset>82658</wp:posOffset>
            </wp:positionV>
            <wp:extent cx="5760085" cy="3973195"/>
            <wp:effectExtent l="0" t="0" r="5715" b="1905"/>
            <wp:wrapNone/>
            <wp:docPr id="11122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36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27B2A" w:rsidRPr="00F278A3" w:rsidSect="00150522">
      <w:footerReference w:type="even" r:id="rId10"/>
      <w:footerReference w:type="default" r:id="rId11"/>
      <w:footerReference w:type="first" r:id="rId12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42913" w14:textId="77777777" w:rsidR="00C44639" w:rsidRDefault="00C44639" w:rsidP="00991F40">
      <w:pPr>
        <w:spacing w:after="0" w:line="240" w:lineRule="auto"/>
      </w:pPr>
      <w:r>
        <w:separator/>
      </w:r>
    </w:p>
  </w:endnote>
  <w:endnote w:type="continuationSeparator" w:id="0">
    <w:p w14:paraId="6ADDC022" w14:textId="77777777" w:rsidR="00C44639" w:rsidRDefault="00C44639" w:rsidP="0099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gave">
    <w:panose1 w:val="020B0509030604020203"/>
    <w:charset w:val="00"/>
    <w:family w:val="modern"/>
    <w:pitch w:val="fixed"/>
    <w:sig w:usb0="E00002FF" w:usb1="1000F8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 w:val="28"/>
        <w:szCs w:val="28"/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64A688" w14:textId="77777777" w:rsidR="00C44639" w:rsidRDefault="00C44639" w:rsidP="00B15B3E">
      <w:pPr>
        <w:bidi/>
        <w:spacing w:after="0" w:line="240" w:lineRule="auto"/>
        <w:jc w:val="right"/>
      </w:pPr>
      <w:r>
        <w:separator/>
      </w:r>
    </w:p>
  </w:footnote>
  <w:footnote w:type="continuationSeparator" w:id="0">
    <w:p w14:paraId="083D418F" w14:textId="77777777" w:rsidR="00C44639" w:rsidRDefault="00C44639" w:rsidP="00991F40">
      <w:pPr>
        <w:spacing w:after="0" w:line="240" w:lineRule="auto"/>
      </w:pPr>
      <w:r>
        <w:continuationSeparator/>
      </w:r>
    </w:p>
  </w:footnote>
  <w:footnote w:id="1">
    <w:p w14:paraId="2926EA3A" w14:textId="72429D9B" w:rsidR="00DD141E" w:rsidRDefault="00DD141E" w:rsidP="00A5395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53954" w:rsidRPr="00A53954">
        <w:rPr>
          <w:i/>
          <w:iCs/>
        </w:rPr>
        <w:t xml:space="preserve">Dijkstra, Edsger W. </w:t>
      </w:r>
      <w:hyperlink r:id="rId1" w:history="1">
        <w:r w:rsidR="00A53954" w:rsidRPr="00A53954">
          <w:rPr>
            <w:rStyle w:val="Hyperlink"/>
            <w:i/>
            <w:iCs/>
          </w:rPr>
          <w:t>EWD-310</w:t>
        </w:r>
      </w:hyperlink>
      <w:r w:rsidR="00A53954" w:rsidRPr="00A53954">
        <w:rPr>
          <w:i/>
          <w:iCs/>
        </w:rPr>
        <w:t xml:space="preserve"> (PDF). E.W. Dijkstra Archive. Center for American History, University of Texas at Austin.</w:t>
      </w:r>
      <w:r w:rsidR="00A53954" w:rsidRPr="00A53954">
        <w:t xml:space="preserve"> (</w:t>
      </w:r>
      <w:hyperlink r:id="rId2" w:history="1">
        <w:r w:rsidR="00A53954" w:rsidRPr="00A53954">
          <w:rPr>
            <w:rStyle w:val="Hyperlink"/>
          </w:rPr>
          <w:t>transcription</w:t>
        </w:r>
      </w:hyperlink>
      <w:r w:rsidR="00A53954" w:rsidRPr="00A53954"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F632D"/>
    <w:multiLevelType w:val="hybridMultilevel"/>
    <w:tmpl w:val="1BE80C66"/>
    <w:lvl w:ilvl="0" w:tplc="E8F22C90">
      <w:start w:val="1"/>
      <w:numFmt w:val="decimalFullWidth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055"/>
    <w:multiLevelType w:val="hybridMultilevel"/>
    <w:tmpl w:val="D4A430BA"/>
    <w:lvl w:ilvl="0" w:tplc="48D0A2E6">
      <w:start w:val="1"/>
      <w:numFmt w:val="decimalFullWidth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A53F09"/>
    <w:multiLevelType w:val="hybridMultilevel"/>
    <w:tmpl w:val="701686A6"/>
    <w:lvl w:ilvl="0" w:tplc="6C4E71C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E2F35"/>
    <w:multiLevelType w:val="hybridMultilevel"/>
    <w:tmpl w:val="6F32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1017"/>
    <w:multiLevelType w:val="hybridMultilevel"/>
    <w:tmpl w:val="CF82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923DC"/>
    <w:multiLevelType w:val="hybridMultilevel"/>
    <w:tmpl w:val="E5569BFE"/>
    <w:lvl w:ilvl="0" w:tplc="48D0A2E6">
      <w:start w:val="1"/>
      <w:numFmt w:val="decimalFullWidth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A1973"/>
    <w:multiLevelType w:val="hybridMultilevel"/>
    <w:tmpl w:val="2B6C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12"/>
  </w:num>
  <w:num w:numId="2" w16cid:durableId="1656570534">
    <w:abstractNumId w:val="13"/>
  </w:num>
  <w:num w:numId="3" w16cid:durableId="529145998">
    <w:abstractNumId w:val="7"/>
  </w:num>
  <w:num w:numId="4" w16cid:durableId="1838036472">
    <w:abstractNumId w:val="2"/>
  </w:num>
  <w:num w:numId="5" w16cid:durableId="1222403169">
    <w:abstractNumId w:val="6"/>
  </w:num>
  <w:num w:numId="6" w16cid:durableId="1673222247">
    <w:abstractNumId w:val="11"/>
  </w:num>
  <w:num w:numId="7" w16cid:durableId="1003048202">
    <w:abstractNumId w:val="0"/>
  </w:num>
  <w:num w:numId="8" w16cid:durableId="424228738">
    <w:abstractNumId w:val="4"/>
  </w:num>
  <w:num w:numId="9" w16cid:durableId="917640297">
    <w:abstractNumId w:val="5"/>
  </w:num>
  <w:num w:numId="10" w16cid:durableId="586352742">
    <w:abstractNumId w:val="10"/>
  </w:num>
  <w:num w:numId="11" w16cid:durableId="1275592962">
    <w:abstractNumId w:val="8"/>
  </w:num>
  <w:num w:numId="12" w16cid:durableId="828863149">
    <w:abstractNumId w:val="1"/>
  </w:num>
  <w:num w:numId="13" w16cid:durableId="139616366">
    <w:abstractNumId w:val="3"/>
  </w:num>
  <w:num w:numId="14" w16cid:durableId="1305623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hideSpellingErrors/>
  <w:proofState w:spelling="clean" w:grammar="clean"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3969"/>
    <w:rsid w:val="000057AD"/>
    <w:rsid w:val="0000590A"/>
    <w:rsid w:val="00005F78"/>
    <w:rsid w:val="0001435B"/>
    <w:rsid w:val="00015D5D"/>
    <w:rsid w:val="00021910"/>
    <w:rsid w:val="00030E0E"/>
    <w:rsid w:val="0003430A"/>
    <w:rsid w:val="000379AB"/>
    <w:rsid w:val="00041C1F"/>
    <w:rsid w:val="00042193"/>
    <w:rsid w:val="000437A6"/>
    <w:rsid w:val="00050050"/>
    <w:rsid w:val="00050DB2"/>
    <w:rsid w:val="00050FFA"/>
    <w:rsid w:val="00051283"/>
    <w:rsid w:val="000517F3"/>
    <w:rsid w:val="000566E6"/>
    <w:rsid w:val="00057EA5"/>
    <w:rsid w:val="00063E4C"/>
    <w:rsid w:val="00063EF1"/>
    <w:rsid w:val="00064EBD"/>
    <w:rsid w:val="000653CB"/>
    <w:rsid w:val="00066810"/>
    <w:rsid w:val="00067838"/>
    <w:rsid w:val="000746DC"/>
    <w:rsid w:val="000803BB"/>
    <w:rsid w:val="00081027"/>
    <w:rsid w:val="00085ECB"/>
    <w:rsid w:val="00086A2B"/>
    <w:rsid w:val="0008763A"/>
    <w:rsid w:val="00092A89"/>
    <w:rsid w:val="0009449C"/>
    <w:rsid w:val="000A17C4"/>
    <w:rsid w:val="000A6FFA"/>
    <w:rsid w:val="000A758C"/>
    <w:rsid w:val="000B2140"/>
    <w:rsid w:val="000B30D3"/>
    <w:rsid w:val="000B7772"/>
    <w:rsid w:val="000C2E2B"/>
    <w:rsid w:val="000C3310"/>
    <w:rsid w:val="000C35B7"/>
    <w:rsid w:val="000C62F6"/>
    <w:rsid w:val="000D10C7"/>
    <w:rsid w:val="000D2828"/>
    <w:rsid w:val="000D6D65"/>
    <w:rsid w:val="000D7170"/>
    <w:rsid w:val="000E063B"/>
    <w:rsid w:val="000E0A53"/>
    <w:rsid w:val="000E1839"/>
    <w:rsid w:val="000E1B89"/>
    <w:rsid w:val="000E3009"/>
    <w:rsid w:val="000E3918"/>
    <w:rsid w:val="000E4F76"/>
    <w:rsid w:val="000E4F8C"/>
    <w:rsid w:val="000F6217"/>
    <w:rsid w:val="000F7134"/>
    <w:rsid w:val="00102585"/>
    <w:rsid w:val="00105159"/>
    <w:rsid w:val="001113EB"/>
    <w:rsid w:val="00112B9D"/>
    <w:rsid w:val="00113849"/>
    <w:rsid w:val="001177AD"/>
    <w:rsid w:val="00120A9A"/>
    <w:rsid w:val="00121B09"/>
    <w:rsid w:val="00121CC3"/>
    <w:rsid w:val="0012329F"/>
    <w:rsid w:val="00123B24"/>
    <w:rsid w:val="00130B8C"/>
    <w:rsid w:val="00131ABB"/>
    <w:rsid w:val="00132424"/>
    <w:rsid w:val="00133DBC"/>
    <w:rsid w:val="0013527B"/>
    <w:rsid w:val="0013554E"/>
    <w:rsid w:val="00135FC6"/>
    <w:rsid w:val="00137985"/>
    <w:rsid w:val="00141430"/>
    <w:rsid w:val="0014165E"/>
    <w:rsid w:val="00142C95"/>
    <w:rsid w:val="00142F53"/>
    <w:rsid w:val="001478B8"/>
    <w:rsid w:val="00147E02"/>
    <w:rsid w:val="00150522"/>
    <w:rsid w:val="001532E6"/>
    <w:rsid w:val="00156823"/>
    <w:rsid w:val="0016491F"/>
    <w:rsid w:val="00166132"/>
    <w:rsid w:val="00171961"/>
    <w:rsid w:val="00172BED"/>
    <w:rsid w:val="00173340"/>
    <w:rsid w:val="0017353F"/>
    <w:rsid w:val="00174099"/>
    <w:rsid w:val="00175805"/>
    <w:rsid w:val="0018048F"/>
    <w:rsid w:val="00180F50"/>
    <w:rsid w:val="00183AE6"/>
    <w:rsid w:val="001901F6"/>
    <w:rsid w:val="001917B7"/>
    <w:rsid w:val="00193F28"/>
    <w:rsid w:val="0019453E"/>
    <w:rsid w:val="00195397"/>
    <w:rsid w:val="00195DB5"/>
    <w:rsid w:val="00197660"/>
    <w:rsid w:val="001979AF"/>
    <w:rsid w:val="001A013B"/>
    <w:rsid w:val="001A471B"/>
    <w:rsid w:val="001B0397"/>
    <w:rsid w:val="001B7309"/>
    <w:rsid w:val="001B7B8A"/>
    <w:rsid w:val="001C061E"/>
    <w:rsid w:val="001C1E89"/>
    <w:rsid w:val="001D4734"/>
    <w:rsid w:val="001D71D6"/>
    <w:rsid w:val="001E7A08"/>
    <w:rsid w:val="001E7D08"/>
    <w:rsid w:val="001F1A88"/>
    <w:rsid w:val="001F2864"/>
    <w:rsid w:val="001F4312"/>
    <w:rsid w:val="001F4EFB"/>
    <w:rsid w:val="001F5B17"/>
    <w:rsid w:val="001F6E58"/>
    <w:rsid w:val="002014F5"/>
    <w:rsid w:val="002017DF"/>
    <w:rsid w:val="00201804"/>
    <w:rsid w:val="00202302"/>
    <w:rsid w:val="0020292A"/>
    <w:rsid w:val="0020713A"/>
    <w:rsid w:val="002151CF"/>
    <w:rsid w:val="00215EEA"/>
    <w:rsid w:val="00220889"/>
    <w:rsid w:val="00222EF8"/>
    <w:rsid w:val="00225887"/>
    <w:rsid w:val="00226F78"/>
    <w:rsid w:val="00234430"/>
    <w:rsid w:val="00235E10"/>
    <w:rsid w:val="002361A6"/>
    <w:rsid w:val="00240851"/>
    <w:rsid w:val="0024496D"/>
    <w:rsid w:val="0024538F"/>
    <w:rsid w:val="00247964"/>
    <w:rsid w:val="002523BD"/>
    <w:rsid w:val="0025240E"/>
    <w:rsid w:val="002571CE"/>
    <w:rsid w:val="00260F84"/>
    <w:rsid w:val="002616D5"/>
    <w:rsid w:val="00261972"/>
    <w:rsid w:val="002631ED"/>
    <w:rsid w:val="002637CB"/>
    <w:rsid w:val="00265D42"/>
    <w:rsid w:val="00267442"/>
    <w:rsid w:val="002730D6"/>
    <w:rsid w:val="00275CB3"/>
    <w:rsid w:val="002763A6"/>
    <w:rsid w:val="00277157"/>
    <w:rsid w:val="002804D7"/>
    <w:rsid w:val="002804F7"/>
    <w:rsid w:val="00281B0C"/>
    <w:rsid w:val="002823A8"/>
    <w:rsid w:val="00284262"/>
    <w:rsid w:val="0028574F"/>
    <w:rsid w:val="00286536"/>
    <w:rsid w:val="00286911"/>
    <w:rsid w:val="00292F36"/>
    <w:rsid w:val="00295328"/>
    <w:rsid w:val="002A1BD0"/>
    <w:rsid w:val="002A2391"/>
    <w:rsid w:val="002A68A2"/>
    <w:rsid w:val="002A726C"/>
    <w:rsid w:val="002B62C6"/>
    <w:rsid w:val="002B6713"/>
    <w:rsid w:val="002C296F"/>
    <w:rsid w:val="002C545E"/>
    <w:rsid w:val="002C5DB3"/>
    <w:rsid w:val="002D0B9D"/>
    <w:rsid w:val="002D5B25"/>
    <w:rsid w:val="002D67DA"/>
    <w:rsid w:val="002E0A7D"/>
    <w:rsid w:val="002E1C96"/>
    <w:rsid w:val="002E1E33"/>
    <w:rsid w:val="002E7540"/>
    <w:rsid w:val="002E76BA"/>
    <w:rsid w:val="002F25A1"/>
    <w:rsid w:val="002F2DCB"/>
    <w:rsid w:val="002F31CF"/>
    <w:rsid w:val="002F59DC"/>
    <w:rsid w:val="002F65F3"/>
    <w:rsid w:val="00300E59"/>
    <w:rsid w:val="00306D0A"/>
    <w:rsid w:val="00307BE8"/>
    <w:rsid w:val="00310516"/>
    <w:rsid w:val="003127E3"/>
    <w:rsid w:val="00317FC4"/>
    <w:rsid w:val="00325C56"/>
    <w:rsid w:val="003308EA"/>
    <w:rsid w:val="00330BB0"/>
    <w:rsid w:val="003331AB"/>
    <w:rsid w:val="00335003"/>
    <w:rsid w:val="00335D27"/>
    <w:rsid w:val="00341BE0"/>
    <w:rsid w:val="00347A7F"/>
    <w:rsid w:val="00347D31"/>
    <w:rsid w:val="00350C43"/>
    <w:rsid w:val="00355437"/>
    <w:rsid w:val="0035560B"/>
    <w:rsid w:val="00361922"/>
    <w:rsid w:val="00363E73"/>
    <w:rsid w:val="003646ED"/>
    <w:rsid w:val="003719A7"/>
    <w:rsid w:val="00377B29"/>
    <w:rsid w:val="00381B74"/>
    <w:rsid w:val="0038340A"/>
    <w:rsid w:val="00384771"/>
    <w:rsid w:val="0038606B"/>
    <w:rsid w:val="00387187"/>
    <w:rsid w:val="00391780"/>
    <w:rsid w:val="003930C2"/>
    <w:rsid w:val="00393394"/>
    <w:rsid w:val="00394ECD"/>
    <w:rsid w:val="0039698C"/>
    <w:rsid w:val="003A0EC8"/>
    <w:rsid w:val="003A0F28"/>
    <w:rsid w:val="003A1139"/>
    <w:rsid w:val="003A5FCD"/>
    <w:rsid w:val="003B09C2"/>
    <w:rsid w:val="003B15A9"/>
    <w:rsid w:val="003B778B"/>
    <w:rsid w:val="003C2B92"/>
    <w:rsid w:val="003C35AE"/>
    <w:rsid w:val="003C3B1F"/>
    <w:rsid w:val="003C46AA"/>
    <w:rsid w:val="003C4D45"/>
    <w:rsid w:val="003C4E53"/>
    <w:rsid w:val="003C58EF"/>
    <w:rsid w:val="003D1228"/>
    <w:rsid w:val="003D3C5D"/>
    <w:rsid w:val="003D41CF"/>
    <w:rsid w:val="003D5284"/>
    <w:rsid w:val="003D58FC"/>
    <w:rsid w:val="003E1374"/>
    <w:rsid w:val="003E64E5"/>
    <w:rsid w:val="003E7A72"/>
    <w:rsid w:val="003F108F"/>
    <w:rsid w:val="003F12E7"/>
    <w:rsid w:val="003F5085"/>
    <w:rsid w:val="003F71BA"/>
    <w:rsid w:val="003F7C89"/>
    <w:rsid w:val="00400A85"/>
    <w:rsid w:val="00401FE9"/>
    <w:rsid w:val="00403DDF"/>
    <w:rsid w:val="004047EE"/>
    <w:rsid w:val="00410A36"/>
    <w:rsid w:val="004113EE"/>
    <w:rsid w:val="00411F6B"/>
    <w:rsid w:val="00412C26"/>
    <w:rsid w:val="004131FD"/>
    <w:rsid w:val="00414ABD"/>
    <w:rsid w:val="0041784E"/>
    <w:rsid w:val="00420DA2"/>
    <w:rsid w:val="004213B4"/>
    <w:rsid w:val="0042282B"/>
    <w:rsid w:val="0042351B"/>
    <w:rsid w:val="004264E6"/>
    <w:rsid w:val="00426884"/>
    <w:rsid w:val="00427159"/>
    <w:rsid w:val="004337FA"/>
    <w:rsid w:val="00434DA1"/>
    <w:rsid w:val="004355AE"/>
    <w:rsid w:val="0043582E"/>
    <w:rsid w:val="004379F3"/>
    <w:rsid w:val="00441C62"/>
    <w:rsid w:val="00445AD0"/>
    <w:rsid w:val="00446200"/>
    <w:rsid w:val="00450253"/>
    <w:rsid w:val="004513C9"/>
    <w:rsid w:val="004518E9"/>
    <w:rsid w:val="004544C9"/>
    <w:rsid w:val="004565E6"/>
    <w:rsid w:val="00456897"/>
    <w:rsid w:val="004659E2"/>
    <w:rsid w:val="00476025"/>
    <w:rsid w:val="00476C78"/>
    <w:rsid w:val="00481C37"/>
    <w:rsid w:val="0048376F"/>
    <w:rsid w:val="00487B79"/>
    <w:rsid w:val="00496F03"/>
    <w:rsid w:val="00497C79"/>
    <w:rsid w:val="004A0228"/>
    <w:rsid w:val="004A0A82"/>
    <w:rsid w:val="004A1926"/>
    <w:rsid w:val="004B0CB3"/>
    <w:rsid w:val="004B0E8F"/>
    <w:rsid w:val="004B1356"/>
    <w:rsid w:val="004B5531"/>
    <w:rsid w:val="004B6DEA"/>
    <w:rsid w:val="004C6D32"/>
    <w:rsid w:val="004D16AC"/>
    <w:rsid w:val="004D44E1"/>
    <w:rsid w:val="004D47D3"/>
    <w:rsid w:val="004D47D8"/>
    <w:rsid w:val="004D6A6E"/>
    <w:rsid w:val="004D6E47"/>
    <w:rsid w:val="004D7B13"/>
    <w:rsid w:val="004D7DF0"/>
    <w:rsid w:val="004E7D90"/>
    <w:rsid w:val="004F17A9"/>
    <w:rsid w:val="004F2034"/>
    <w:rsid w:val="004F6FCD"/>
    <w:rsid w:val="005027B7"/>
    <w:rsid w:val="00503C38"/>
    <w:rsid w:val="00505F25"/>
    <w:rsid w:val="005078C5"/>
    <w:rsid w:val="00512B63"/>
    <w:rsid w:val="0051558C"/>
    <w:rsid w:val="00515BB5"/>
    <w:rsid w:val="0051639A"/>
    <w:rsid w:val="00520A1D"/>
    <w:rsid w:val="00522E22"/>
    <w:rsid w:val="00524BAB"/>
    <w:rsid w:val="005262A6"/>
    <w:rsid w:val="005267AB"/>
    <w:rsid w:val="00527979"/>
    <w:rsid w:val="00536936"/>
    <w:rsid w:val="005369B5"/>
    <w:rsid w:val="00541AFA"/>
    <w:rsid w:val="0054223E"/>
    <w:rsid w:val="00547534"/>
    <w:rsid w:val="0054781C"/>
    <w:rsid w:val="00547885"/>
    <w:rsid w:val="00547C0E"/>
    <w:rsid w:val="00550BEF"/>
    <w:rsid w:val="00551835"/>
    <w:rsid w:val="00551B48"/>
    <w:rsid w:val="00551C08"/>
    <w:rsid w:val="00556FD0"/>
    <w:rsid w:val="005651C0"/>
    <w:rsid w:val="00567D57"/>
    <w:rsid w:val="00576555"/>
    <w:rsid w:val="005770E7"/>
    <w:rsid w:val="00582023"/>
    <w:rsid w:val="00585934"/>
    <w:rsid w:val="00585E25"/>
    <w:rsid w:val="005921B1"/>
    <w:rsid w:val="00592A78"/>
    <w:rsid w:val="005A04F1"/>
    <w:rsid w:val="005A156B"/>
    <w:rsid w:val="005A19AC"/>
    <w:rsid w:val="005A1F7A"/>
    <w:rsid w:val="005A2CEF"/>
    <w:rsid w:val="005A7697"/>
    <w:rsid w:val="005B09DE"/>
    <w:rsid w:val="005B4950"/>
    <w:rsid w:val="005B7A5F"/>
    <w:rsid w:val="005C168B"/>
    <w:rsid w:val="005C46BD"/>
    <w:rsid w:val="005C55EB"/>
    <w:rsid w:val="005C6B1A"/>
    <w:rsid w:val="005D36A8"/>
    <w:rsid w:val="005D7EA3"/>
    <w:rsid w:val="005E440C"/>
    <w:rsid w:val="005E7911"/>
    <w:rsid w:val="005F2621"/>
    <w:rsid w:val="005F6B1F"/>
    <w:rsid w:val="00611CAC"/>
    <w:rsid w:val="006138C1"/>
    <w:rsid w:val="00616D3E"/>
    <w:rsid w:val="0062197C"/>
    <w:rsid w:val="00627B2A"/>
    <w:rsid w:val="00632D8A"/>
    <w:rsid w:val="006335AA"/>
    <w:rsid w:val="00633C8F"/>
    <w:rsid w:val="006375ED"/>
    <w:rsid w:val="0063787F"/>
    <w:rsid w:val="00641BC5"/>
    <w:rsid w:val="006445F4"/>
    <w:rsid w:val="00644DE2"/>
    <w:rsid w:val="00645C09"/>
    <w:rsid w:val="00646166"/>
    <w:rsid w:val="0065161B"/>
    <w:rsid w:val="00654E73"/>
    <w:rsid w:val="00656E79"/>
    <w:rsid w:val="00657FF3"/>
    <w:rsid w:val="006625BD"/>
    <w:rsid w:val="0067141C"/>
    <w:rsid w:val="0067239B"/>
    <w:rsid w:val="006733DB"/>
    <w:rsid w:val="00675A72"/>
    <w:rsid w:val="00676E56"/>
    <w:rsid w:val="00681E43"/>
    <w:rsid w:val="0068365E"/>
    <w:rsid w:val="00694122"/>
    <w:rsid w:val="006970BC"/>
    <w:rsid w:val="0069726E"/>
    <w:rsid w:val="006A26CF"/>
    <w:rsid w:val="006A5160"/>
    <w:rsid w:val="006A5408"/>
    <w:rsid w:val="006A5D77"/>
    <w:rsid w:val="006A6B94"/>
    <w:rsid w:val="006B204E"/>
    <w:rsid w:val="006B3CC8"/>
    <w:rsid w:val="006C0336"/>
    <w:rsid w:val="006C11C9"/>
    <w:rsid w:val="006C2872"/>
    <w:rsid w:val="006C4C0E"/>
    <w:rsid w:val="006C4FF7"/>
    <w:rsid w:val="006D66DB"/>
    <w:rsid w:val="006E28BE"/>
    <w:rsid w:val="006E28F6"/>
    <w:rsid w:val="006E39A4"/>
    <w:rsid w:val="006F27A8"/>
    <w:rsid w:val="006F380A"/>
    <w:rsid w:val="006F3855"/>
    <w:rsid w:val="006F4736"/>
    <w:rsid w:val="006F5538"/>
    <w:rsid w:val="006F57A2"/>
    <w:rsid w:val="006F7B39"/>
    <w:rsid w:val="0070346D"/>
    <w:rsid w:val="00712AF3"/>
    <w:rsid w:val="00720CE5"/>
    <w:rsid w:val="00720F1B"/>
    <w:rsid w:val="00722CD6"/>
    <w:rsid w:val="00723101"/>
    <w:rsid w:val="007314A7"/>
    <w:rsid w:val="00734C07"/>
    <w:rsid w:val="007407D4"/>
    <w:rsid w:val="00742DAD"/>
    <w:rsid w:val="00743F59"/>
    <w:rsid w:val="00744D2B"/>
    <w:rsid w:val="00745C18"/>
    <w:rsid w:val="00751993"/>
    <w:rsid w:val="007557DE"/>
    <w:rsid w:val="007609B7"/>
    <w:rsid w:val="00760B85"/>
    <w:rsid w:val="00763DEE"/>
    <w:rsid w:val="00763FA2"/>
    <w:rsid w:val="00766354"/>
    <w:rsid w:val="007670A7"/>
    <w:rsid w:val="00767912"/>
    <w:rsid w:val="00772205"/>
    <w:rsid w:val="00774D51"/>
    <w:rsid w:val="00775994"/>
    <w:rsid w:val="00777F32"/>
    <w:rsid w:val="00781A85"/>
    <w:rsid w:val="00786748"/>
    <w:rsid w:val="00792D0B"/>
    <w:rsid w:val="007934B3"/>
    <w:rsid w:val="00795B15"/>
    <w:rsid w:val="007A2782"/>
    <w:rsid w:val="007A2DDC"/>
    <w:rsid w:val="007B350C"/>
    <w:rsid w:val="007B433F"/>
    <w:rsid w:val="007B6F25"/>
    <w:rsid w:val="007B7753"/>
    <w:rsid w:val="007C08F0"/>
    <w:rsid w:val="007C37F6"/>
    <w:rsid w:val="007C433F"/>
    <w:rsid w:val="007C5B01"/>
    <w:rsid w:val="007D0A16"/>
    <w:rsid w:val="007D0BBE"/>
    <w:rsid w:val="007D3432"/>
    <w:rsid w:val="007D5492"/>
    <w:rsid w:val="007E3ADC"/>
    <w:rsid w:val="007F0284"/>
    <w:rsid w:val="007F0980"/>
    <w:rsid w:val="007F1989"/>
    <w:rsid w:val="007F462F"/>
    <w:rsid w:val="007F5A58"/>
    <w:rsid w:val="00800380"/>
    <w:rsid w:val="00805ACB"/>
    <w:rsid w:val="008070DD"/>
    <w:rsid w:val="008104BC"/>
    <w:rsid w:val="00811426"/>
    <w:rsid w:val="008164E4"/>
    <w:rsid w:val="008176C5"/>
    <w:rsid w:val="00820EBF"/>
    <w:rsid w:val="008212F3"/>
    <w:rsid w:val="00822C69"/>
    <w:rsid w:val="00822F87"/>
    <w:rsid w:val="0082654C"/>
    <w:rsid w:val="00827A82"/>
    <w:rsid w:val="00830965"/>
    <w:rsid w:val="00831C9C"/>
    <w:rsid w:val="008347FB"/>
    <w:rsid w:val="00835D99"/>
    <w:rsid w:val="00841E72"/>
    <w:rsid w:val="00846055"/>
    <w:rsid w:val="00851AE3"/>
    <w:rsid w:val="00852298"/>
    <w:rsid w:val="0085685D"/>
    <w:rsid w:val="00860A68"/>
    <w:rsid w:val="00861875"/>
    <w:rsid w:val="008663BB"/>
    <w:rsid w:val="008736D8"/>
    <w:rsid w:val="00874597"/>
    <w:rsid w:val="00874D26"/>
    <w:rsid w:val="00874E0F"/>
    <w:rsid w:val="0087544C"/>
    <w:rsid w:val="00877E0F"/>
    <w:rsid w:val="00882A29"/>
    <w:rsid w:val="00883321"/>
    <w:rsid w:val="00884DBC"/>
    <w:rsid w:val="008906DB"/>
    <w:rsid w:val="00891981"/>
    <w:rsid w:val="00891FDC"/>
    <w:rsid w:val="00892BD4"/>
    <w:rsid w:val="00894529"/>
    <w:rsid w:val="00895F5A"/>
    <w:rsid w:val="008A245A"/>
    <w:rsid w:val="008A2DE7"/>
    <w:rsid w:val="008A5FDD"/>
    <w:rsid w:val="008B6F62"/>
    <w:rsid w:val="008C005E"/>
    <w:rsid w:val="008C2A98"/>
    <w:rsid w:val="008C6937"/>
    <w:rsid w:val="008C7E3F"/>
    <w:rsid w:val="008D1722"/>
    <w:rsid w:val="008D260F"/>
    <w:rsid w:val="008D2B79"/>
    <w:rsid w:val="008D3497"/>
    <w:rsid w:val="008D607D"/>
    <w:rsid w:val="008D6E7F"/>
    <w:rsid w:val="008D787A"/>
    <w:rsid w:val="008E1FC8"/>
    <w:rsid w:val="008E2092"/>
    <w:rsid w:val="008F10A4"/>
    <w:rsid w:val="008F2E04"/>
    <w:rsid w:val="008F46B9"/>
    <w:rsid w:val="00900087"/>
    <w:rsid w:val="00900434"/>
    <w:rsid w:val="00904DA9"/>
    <w:rsid w:val="009064EF"/>
    <w:rsid w:val="00924092"/>
    <w:rsid w:val="009300CE"/>
    <w:rsid w:val="009316AA"/>
    <w:rsid w:val="00932DC3"/>
    <w:rsid w:val="00937475"/>
    <w:rsid w:val="0093767B"/>
    <w:rsid w:val="009427CF"/>
    <w:rsid w:val="00942D44"/>
    <w:rsid w:val="00944FD0"/>
    <w:rsid w:val="00945930"/>
    <w:rsid w:val="009519DB"/>
    <w:rsid w:val="009522F7"/>
    <w:rsid w:val="00952D0D"/>
    <w:rsid w:val="00956293"/>
    <w:rsid w:val="00956F68"/>
    <w:rsid w:val="00962EFF"/>
    <w:rsid w:val="009706FC"/>
    <w:rsid w:val="009708B9"/>
    <w:rsid w:val="00973B2E"/>
    <w:rsid w:val="009749BB"/>
    <w:rsid w:val="00975796"/>
    <w:rsid w:val="00980486"/>
    <w:rsid w:val="00983DEF"/>
    <w:rsid w:val="00984146"/>
    <w:rsid w:val="00987B89"/>
    <w:rsid w:val="00991F40"/>
    <w:rsid w:val="00992DB3"/>
    <w:rsid w:val="00996B3F"/>
    <w:rsid w:val="0099773E"/>
    <w:rsid w:val="00997997"/>
    <w:rsid w:val="009A2111"/>
    <w:rsid w:val="009A2433"/>
    <w:rsid w:val="009A29EC"/>
    <w:rsid w:val="009A44D9"/>
    <w:rsid w:val="009B4E6E"/>
    <w:rsid w:val="009B5B6B"/>
    <w:rsid w:val="009B7861"/>
    <w:rsid w:val="009C05DD"/>
    <w:rsid w:val="009C07CE"/>
    <w:rsid w:val="009C3D24"/>
    <w:rsid w:val="009C7C7E"/>
    <w:rsid w:val="009D1D85"/>
    <w:rsid w:val="009D1E05"/>
    <w:rsid w:val="009D3509"/>
    <w:rsid w:val="009D47FA"/>
    <w:rsid w:val="009E70FD"/>
    <w:rsid w:val="009F08A8"/>
    <w:rsid w:val="009F1B7E"/>
    <w:rsid w:val="009F7A05"/>
    <w:rsid w:val="00A002C5"/>
    <w:rsid w:val="00A006BB"/>
    <w:rsid w:val="00A01320"/>
    <w:rsid w:val="00A0306B"/>
    <w:rsid w:val="00A04071"/>
    <w:rsid w:val="00A04865"/>
    <w:rsid w:val="00A0717C"/>
    <w:rsid w:val="00A12473"/>
    <w:rsid w:val="00A20EDC"/>
    <w:rsid w:val="00A223AA"/>
    <w:rsid w:val="00A22BF1"/>
    <w:rsid w:val="00A24AA9"/>
    <w:rsid w:val="00A24CB3"/>
    <w:rsid w:val="00A278F6"/>
    <w:rsid w:val="00A33503"/>
    <w:rsid w:val="00A34249"/>
    <w:rsid w:val="00A34BC5"/>
    <w:rsid w:val="00A35DDF"/>
    <w:rsid w:val="00A3679E"/>
    <w:rsid w:val="00A41F2F"/>
    <w:rsid w:val="00A4388D"/>
    <w:rsid w:val="00A4529D"/>
    <w:rsid w:val="00A473B3"/>
    <w:rsid w:val="00A47A72"/>
    <w:rsid w:val="00A506C6"/>
    <w:rsid w:val="00A53954"/>
    <w:rsid w:val="00A5451B"/>
    <w:rsid w:val="00A55AB1"/>
    <w:rsid w:val="00A6346C"/>
    <w:rsid w:val="00A670C1"/>
    <w:rsid w:val="00A753BB"/>
    <w:rsid w:val="00A7609A"/>
    <w:rsid w:val="00A80F1F"/>
    <w:rsid w:val="00A81CD3"/>
    <w:rsid w:val="00A82709"/>
    <w:rsid w:val="00A86C1A"/>
    <w:rsid w:val="00A871D6"/>
    <w:rsid w:val="00A90B61"/>
    <w:rsid w:val="00A927E7"/>
    <w:rsid w:val="00A930E8"/>
    <w:rsid w:val="00A932E4"/>
    <w:rsid w:val="00A93976"/>
    <w:rsid w:val="00A944BD"/>
    <w:rsid w:val="00A955A7"/>
    <w:rsid w:val="00AA6B46"/>
    <w:rsid w:val="00AA73E8"/>
    <w:rsid w:val="00AB1A66"/>
    <w:rsid w:val="00AB4600"/>
    <w:rsid w:val="00AB7583"/>
    <w:rsid w:val="00AC07AB"/>
    <w:rsid w:val="00AC154E"/>
    <w:rsid w:val="00AC3244"/>
    <w:rsid w:val="00AC44C1"/>
    <w:rsid w:val="00AC5649"/>
    <w:rsid w:val="00AD09C4"/>
    <w:rsid w:val="00AD0AD1"/>
    <w:rsid w:val="00AD13CC"/>
    <w:rsid w:val="00AD2020"/>
    <w:rsid w:val="00AD4114"/>
    <w:rsid w:val="00AD4292"/>
    <w:rsid w:val="00AD4695"/>
    <w:rsid w:val="00AD5A6B"/>
    <w:rsid w:val="00AE1425"/>
    <w:rsid w:val="00AE44B2"/>
    <w:rsid w:val="00AE75F6"/>
    <w:rsid w:val="00AF09E4"/>
    <w:rsid w:val="00AF46B2"/>
    <w:rsid w:val="00AF484E"/>
    <w:rsid w:val="00AF4B25"/>
    <w:rsid w:val="00AF70CB"/>
    <w:rsid w:val="00B007A5"/>
    <w:rsid w:val="00B00BE7"/>
    <w:rsid w:val="00B03A3D"/>
    <w:rsid w:val="00B04193"/>
    <w:rsid w:val="00B10D02"/>
    <w:rsid w:val="00B14A8B"/>
    <w:rsid w:val="00B15184"/>
    <w:rsid w:val="00B15B3E"/>
    <w:rsid w:val="00B212A8"/>
    <w:rsid w:val="00B23BAE"/>
    <w:rsid w:val="00B30586"/>
    <w:rsid w:val="00B311DF"/>
    <w:rsid w:val="00B31492"/>
    <w:rsid w:val="00B3587D"/>
    <w:rsid w:val="00B400E1"/>
    <w:rsid w:val="00B40D52"/>
    <w:rsid w:val="00B414A3"/>
    <w:rsid w:val="00B4152A"/>
    <w:rsid w:val="00B43362"/>
    <w:rsid w:val="00B454F0"/>
    <w:rsid w:val="00B46FAD"/>
    <w:rsid w:val="00B50600"/>
    <w:rsid w:val="00B5142E"/>
    <w:rsid w:val="00B52BAE"/>
    <w:rsid w:val="00B546A2"/>
    <w:rsid w:val="00B61A39"/>
    <w:rsid w:val="00B61BF3"/>
    <w:rsid w:val="00B62E57"/>
    <w:rsid w:val="00B65C6F"/>
    <w:rsid w:val="00B65E95"/>
    <w:rsid w:val="00B669BF"/>
    <w:rsid w:val="00B7141E"/>
    <w:rsid w:val="00B71C4C"/>
    <w:rsid w:val="00B72960"/>
    <w:rsid w:val="00B72F70"/>
    <w:rsid w:val="00B7414D"/>
    <w:rsid w:val="00B74CB8"/>
    <w:rsid w:val="00B7740F"/>
    <w:rsid w:val="00B83663"/>
    <w:rsid w:val="00B84220"/>
    <w:rsid w:val="00B92490"/>
    <w:rsid w:val="00B93975"/>
    <w:rsid w:val="00BB4CC1"/>
    <w:rsid w:val="00BB5084"/>
    <w:rsid w:val="00BB6DD8"/>
    <w:rsid w:val="00BC641A"/>
    <w:rsid w:val="00BC7570"/>
    <w:rsid w:val="00BD2401"/>
    <w:rsid w:val="00BD26CE"/>
    <w:rsid w:val="00BD47E9"/>
    <w:rsid w:val="00BE2976"/>
    <w:rsid w:val="00BE6B94"/>
    <w:rsid w:val="00BE746E"/>
    <w:rsid w:val="00BE7496"/>
    <w:rsid w:val="00BE775D"/>
    <w:rsid w:val="00BE7967"/>
    <w:rsid w:val="00BF1B8C"/>
    <w:rsid w:val="00BF348F"/>
    <w:rsid w:val="00BF3671"/>
    <w:rsid w:val="00BF3FA1"/>
    <w:rsid w:val="00BF5589"/>
    <w:rsid w:val="00BF62B3"/>
    <w:rsid w:val="00C032A7"/>
    <w:rsid w:val="00C0461D"/>
    <w:rsid w:val="00C046E7"/>
    <w:rsid w:val="00C064D5"/>
    <w:rsid w:val="00C07E20"/>
    <w:rsid w:val="00C106B4"/>
    <w:rsid w:val="00C107AC"/>
    <w:rsid w:val="00C10996"/>
    <w:rsid w:val="00C13DED"/>
    <w:rsid w:val="00C215DC"/>
    <w:rsid w:val="00C218CE"/>
    <w:rsid w:val="00C23ED3"/>
    <w:rsid w:val="00C2423B"/>
    <w:rsid w:val="00C263D1"/>
    <w:rsid w:val="00C3226C"/>
    <w:rsid w:val="00C32A95"/>
    <w:rsid w:val="00C341E9"/>
    <w:rsid w:val="00C35D73"/>
    <w:rsid w:val="00C40EE3"/>
    <w:rsid w:val="00C4366C"/>
    <w:rsid w:val="00C438B6"/>
    <w:rsid w:val="00C44200"/>
    <w:rsid w:val="00C44639"/>
    <w:rsid w:val="00C50422"/>
    <w:rsid w:val="00C50E44"/>
    <w:rsid w:val="00C51BBF"/>
    <w:rsid w:val="00C55E37"/>
    <w:rsid w:val="00C61545"/>
    <w:rsid w:val="00C63379"/>
    <w:rsid w:val="00C63BCB"/>
    <w:rsid w:val="00C6524B"/>
    <w:rsid w:val="00C73811"/>
    <w:rsid w:val="00C76208"/>
    <w:rsid w:val="00C77D31"/>
    <w:rsid w:val="00C86EDA"/>
    <w:rsid w:val="00C92C0E"/>
    <w:rsid w:val="00C955AD"/>
    <w:rsid w:val="00C95696"/>
    <w:rsid w:val="00C96239"/>
    <w:rsid w:val="00C969B2"/>
    <w:rsid w:val="00CA0240"/>
    <w:rsid w:val="00CA0602"/>
    <w:rsid w:val="00CA5FBA"/>
    <w:rsid w:val="00CA6E9A"/>
    <w:rsid w:val="00CA6FAE"/>
    <w:rsid w:val="00CB1337"/>
    <w:rsid w:val="00CB288D"/>
    <w:rsid w:val="00CB4527"/>
    <w:rsid w:val="00CC11E4"/>
    <w:rsid w:val="00CC13E9"/>
    <w:rsid w:val="00CC2435"/>
    <w:rsid w:val="00CC2ABB"/>
    <w:rsid w:val="00CC4D7F"/>
    <w:rsid w:val="00CC69E5"/>
    <w:rsid w:val="00CC6E97"/>
    <w:rsid w:val="00CD0969"/>
    <w:rsid w:val="00CD1E4C"/>
    <w:rsid w:val="00CD42CC"/>
    <w:rsid w:val="00CD458D"/>
    <w:rsid w:val="00CE0926"/>
    <w:rsid w:val="00CE24D2"/>
    <w:rsid w:val="00CE2FFD"/>
    <w:rsid w:val="00CF0152"/>
    <w:rsid w:val="00CF40E3"/>
    <w:rsid w:val="00CF48AA"/>
    <w:rsid w:val="00CF55F1"/>
    <w:rsid w:val="00CF7CD3"/>
    <w:rsid w:val="00D0005A"/>
    <w:rsid w:val="00D01170"/>
    <w:rsid w:val="00D02858"/>
    <w:rsid w:val="00D10A19"/>
    <w:rsid w:val="00D11BD2"/>
    <w:rsid w:val="00D14936"/>
    <w:rsid w:val="00D16DB5"/>
    <w:rsid w:val="00D1729F"/>
    <w:rsid w:val="00D24028"/>
    <w:rsid w:val="00D2532B"/>
    <w:rsid w:val="00D25551"/>
    <w:rsid w:val="00D318F5"/>
    <w:rsid w:val="00D31ACD"/>
    <w:rsid w:val="00D345E4"/>
    <w:rsid w:val="00D34FC8"/>
    <w:rsid w:val="00D35B1B"/>
    <w:rsid w:val="00D365C0"/>
    <w:rsid w:val="00D46470"/>
    <w:rsid w:val="00D510D9"/>
    <w:rsid w:val="00D51ED4"/>
    <w:rsid w:val="00D54DD9"/>
    <w:rsid w:val="00D56485"/>
    <w:rsid w:val="00D62D1B"/>
    <w:rsid w:val="00D63807"/>
    <w:rsid w:val="00D659DC"/>
    <w:rsid w:val="00D65F60"/>
    <w:rsid w:val="00D674C0"/>
    <w:rsid w:val="00D67A09"/>
    <w:rsid w:val="00D81542"/>
    <w:rsid w:val="00D816A5"/>
    <w:rsid w:val="00D82773"/>
    <w:rsid w:val="00D8498B"/>
    <w:rsid w:val="00D8517D"/>
    <w:rsid w:val="00D87A72"/>
    <w:rsid w:val="00D92344"/>
    <w:rsid w:val="00D92400"/>
    <w:rsid w:val="00D93C99"/>
    <w:rsid w:val="00D96602"/>
    <w:rsid w:val="00D9678B"/>
    <w:rsid w:val="00D97982"/>
    <w:rsid w:val="00DA386A"/>
    <w:rsid w:val="00DA6998"/>
    <w:rsid w:val="00DA748A"/>
    <w:rsid w:val="00DB0907"/>
    <w:rsid w:val="00DB183F"/>
    <w:rsid w:val="00DB420F"/>
    <w:rsid w:val="00DB5878"/>
    <w:rsid w:val="00DB7475"/>
    <w:rsid w:val="00DB76B6"/>
    <w:rsid w:val="00DC232C"/>
    <w:rsid w:val="00DC5D41"/>
    <w:rsid w:val="00DC6C50"/>
    <w:rsid w:val="00DD101B"/>
    <w:rsid w:val="00DD10C8"/>
    <w:rsid w:val="00DD141E"/>
    <w:rsid w:val="00DD1D75"/>
    <w:rsid w:val="00DD3E57"/>
    <w:rsid w:val="00DD52E9"/>
    <w:rsid w:val="00DD78E6"/>
    <w:rsid w:val="00DE163C"/>
    <w:rsid w:val="00DE26C1"/>
    <w:rsid w:val="00DE54C1"/>
    <w:rsid w:val="00DE6385"/>
    <w:rsid w:val="00DE6F6A"/>
    <w:rsid w:val="00DF09F6"/>
    <w:rsid w:val="00DF1DA8"/>
    <w:rsid w:val="00DF35C4"/>
    <w:rsid w:val="00DF3D8F"/>
    <w:rsid w:val="00DF7363"/>
    <w:rsid w:val="00E00DFE"/>
    <w:rsid w:val="00E00E0C"/>
    <w:rsid w:val="00E03BDB"/>
    <w:rsid w:val="00E03E5B"/>
    <w:rsid w:val="00E10A05"/>
    <w:rsid w:val="00E117F9"/>
    <w:rsid w:val="00E1655D"/>
    <w:rsid w:val="00E17936"/>
    <w:rsid w:val="00E25F63"/>
    <w:rsid w:val="00E3100F"/>
    <w:rsid w:val="00E35B6F"/>
    <w:rsid w:val="00E40343"/>
    <w:rsid w:val="00E4319F"/>
    <w:rsid w:val="00E44740"/>
    <w:rsid w:val="00E45CFC"/>
    <w:rsid w:val="00E4657B"/>
    <w:rsid w:val="00E54B2D"/>
    <w:rsid w:val="00E558E9"/>
    <w:rsid w:val="00E60DAF"/>
    <w:rsid w:val="00E61C72"/>
    <w:rsid w:val="00E62C1B"/>
    <w:rsid w:val="00E63725"/>
    <w:rsid w:val="00E64314"/>
    <w:rsid w:val="00E66C13"/>
    <w:rsid w:val="00E67866"/>
    <w:rsid w:val="00E70AAC"/>
    <w:rsid w:val="00E715B0"/>
    <w:rsid w:val="00E72C44"/>
    <w:rsid w:val="00E76857"/>
    <w:rsid w:val="00E80941"/>
    <w:rsid w:val="00E816B8"/>
    <w:rsid w:val="00E819C9"/>
    <w:rsid w:val="00E8344F"/>
    <w:rsid w:val="00E8478A"/>
    <w:rsid w:val="00E849CE"/>
    <w:rsid w:val="00E87F04"/>
    <w:rsid w:val="00E921BE"/>
    <w:rsid w:val="00E937A9"/>
    <w:rsid w:val="00E93E51"/>
    <w:rsid w:val="00E93FC4"/>
    <w:rsid w:val="00E960F3"/>
    <w:rsid w:val="00EA0263"/>
    <w:rsid w:val="00EA22E4"/>
    <w:rsid w:val="00EA50EC"/>
    <w:rsid w:val="00EA5C29"/>
    <w:rsid w:val="00EA5C91"/>
    <w:rsid w:val="00EB2F9A"/>
    <w:rsid w:val="00EB36D8"/>
    <w:rsid w:val="00EB3DBB"/>
    <w:rsid w:val="00EB5AE9"/>
    <w:rsid w:val="00EB62AA"/>
    <w:rsid w:val="00EC02D7"/>
    <w:rsid w:val="00EC16BE"/>
    <w:rsid w:val="00EC234D"/>
    <w:rsid w:val="00EC7B51"/>
    <w:rsid w:val="00ED02A0"/>
    <w:rsid w:val="00ED0A31"/>
    <w:rsid w:val="00ED4B72"/>
    <w:rsid w:val="00ED7140"/>
    <w:rsid w:val="00EE016A"/>
    <w:rsid w:val="00EE1373"/>
    <w:rsid w:val="00EE2514"/>
    <w:rsid w:val="00EE288A"/>
    <w:rsid w:val="00EE30E1"/>
    <w:rsid w:val="00EE36C4"/>
    <w:rsid w:val="00EE4BCD"/>
    <w:rsid w:val="00EF0349"/>
    <w:rsid w:val="00EF49B4"/>
    <w:rsid w:val="00EF4A36"/>
    <w:rsid w:val="00EF7129"/>
    <w:rsid w:val="00F108CA"/>
    <w:rsid w:val="00F134C8"/>
    <w:rsid w:val="00F20FA5"/>
    <w:rsid w:val="00F219ED"/>
    <w:rsid w:val="00F21C90"/>
    <w:rsid w:val="00F226FE"/>
    <w:rsid w:val="00F22D89"/>
    <w:rsid w:val="00F24692"/>
    <w:rsid w:val="00F24905"/>
    <w:rsid w:val="00F24CD9"/>
    <w:rsid w:val="00F24F6A"/>
    <w:rsid w:val="00F278A3"/>
    <w:rsid w:val="00F332BB"/>
    <w:rsid w:val="00F42532"/>
    <w:rsid w:val="00F4259A"/>
    <w:rsid w:val="00F45479"/>
    <w:rsid w:val="00F47E39"/>
    <w:rsid w:val="00F5395B"/>
    <w:rsid w:val="00F53C90"/>
    <w:rsid w:val="00F54F36"/>
    <w:rsid w:val="00F56BC5"/>
    <w:rsid w:val="00F606E2"/>
    <w:rsid w:val="00F63C22"/>
    <w:rsid w:val="00F6508C"/>
    <w:rsid w:val="00F65E56"/>
    <w:rsid w:val="00F6661C"/>
    <w:rsid w:val="00F66B8E"/>
    <w:rsid w:val="00F73590"/>
    <w:rsid w:val="00F76954"/>
    <w:rsid w:val="00F837F2"/>
    <w:rsid w:val="00F914E8"/>
    <w:rsid w:val="00F95BB6"/>
    <w:rsid w:val="00FA2B33"/>
    <w:rsid w:val="00FA3C0E"/>
    <w:rsid w:val="00FA4821"/>
    <w:rsid w:val="00FA646F"/>
    <w:rsid w:val="00FA65B1"/>
    <w:rsid w:val="00FB14FC"/>
    <w:rsid w:val="00FB1EA0"/>
    <w:rsid w:val="00FB1F76"/>
    <w:rsid w:val="00FB5775"/>
    <w:rsid w:val="00FB7300"/>
    <w:rsid w:val="00FC12FE"/>
    <w:rsid w:val="00FC4CA5"/>
    <w:rsid w:val="00FC6AB7"/>
    <w:rsid w:val="00FC7A11"/>
    <w:rsid w:val="00FC7BDA"/>
    <w:rsid w:val="00FD080F"/>
    <w:rsid w:val="00FD2838"/>
    <w:rsid w:val="00FD6972"/>
    <w:rsid w:val="00FE3D5E"/>
    <w:rsid w:val="00FE3E79"/>
    <w:rsid w:val="00FE470E"/>
    <w:rsid w:val="00FE4DAA"/>
    <w:rsid w:val="00FF355D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F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4E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4E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4E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0A6F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265D4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654E7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654E73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654E7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AD4695"/>
    <w:rPr>
      <w:color w:val="800080" w:themeColor="followedHyperlink"/>
      <w:u w:val="single"/>
    </w:rPr>
  </w:style>
  <w:style w:type="paragraph" w:customStyle="1" w:styleId="continue">
    <w:name w:val="continue"/>
    <w:basedOn w:val="Normal"/>
    <w:rsid w:val="008B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6F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02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9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5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4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s.utexas.edu/users/EWD/transcriptions/EWD03xx/EWD310.html" TargetMode="External"/><Relationship Id="rId1" Type="http://schemas.openxmlformats.org/officeDocument/2006/relationships/hyperlink" Target="http://www.cs.utexas.edu/users/EWD/ewd03xx/EWD310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5</TotalTime>
  <Pages>10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14</cp:revision>
  <cp:lastPrinted>2025-05-30T20:32:00Z</cp:lastPrinted>
  <dcterms:created xsi:type="dcterms:W3CDTF">2025-05-30T20:32:00Z</dcterms:created>
  <dcterms:modified xsi:type="dcterms:W3CDTF">2025-05-30T21:24:00Z</dcterms:modified>
  <cp:category/>
</cp:coreProperties>
</file>